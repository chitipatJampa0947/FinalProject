
<file path=[Content_Types].xml><?xml version="1.0" encoding="utf-8"?>
<Types xmlns="http://schemas.openxmlformats.org/package/2006/content-types">
  <Default Extension="jpeg" ContentType="image/jpeg"/>
  <Default Extension="jpg" ContentType="image/pn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C9891" w14:textId="77777777" w:rsidR="007E1023" w:rsidRDefault="007E1023" w:rsidP="00B545E4">
      <w:pPr>
        <w:tabs>
          <w:tab w:val="left" w:pos="3686"/>
          <w:tab w:val="left" w:pos="3828"/>
        </w:tabs>
        <w:spacing w:before="0"/>
        <w:ind w:firstLine="0"/>
        <w:jc w:val="center"/>
      </w:pPr>
      <w:r w:rsidRPr="00961FDF">
        <w:rPr>
          <w:noProof/>
          <w:cs/>
        </w:rPr>
        <w:drawing>
          <wp:inline distT="0" distB="0" distL="0" distR="0" wp14:anchorId="506BE712" wp14:editId="568C79B3">
            <wp:extent cx="923925" cy="9239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45C64C" w14:textId="77777777" w:rsidR="007E1023" w:rsidRPr="00B93756" w:rsidRDefault="007E1023" w:rsidP="007E1023">
      <w:pPr>
        <w:ind w:firstLine="0"/>
        <w:jc w:val="center"/>
        <w:rPr>
          <w:sz w:val="36"/>
          <w:szCs w:val="36"/>
        </w:rPr>
      </w:pPr>
    </w:p>
    <w:p w14:paraId="005F5981" w14:textId="21A2F70F" w:rsidR="007E1023" w:rsidRDefault="008363B5" w:rsidP="007E1023">
      <w:pPr>
        <w:ind w:firstLine="0"/>
        <w:jc w:val="center"/>
        <w:rPr>
          <w:b/>
          <w:bCs/>
          <w:sz w:val="36"/>
          <w:szCs w:val="36"/>
        </w:rPr>
      </w:pPr>
      <w:r w:rsidRPr="008363B5">
        <w:rPr>
          <w:b/>
          <w:bCs/>
          <w:sz w:val="40"/>
          <w:szCs w:val="40"/>
          <w:cs/>
        </w:rPr>
        <w:t>ระบบตรวจจับและจำแนกข้อความที่สร้างโดยปัญญาประดิษฐ์สำหรับการใช้งานภาษาไทยและอังกฤษแบบผสม</w:t>
      </w:r>
    </w:p>
    <w:p w14:paraId="64F94E94" w14:textId="77777777" w:rsidR="007E1023" w:rsidRDefault="007E1023" w:rsidP="007E1023">
      <w:pPr>
        <w:ind w:firstLine="0"/>
        <w:jc w:val="center"/>
        <w:rPr>
          <w:b/>
          <w:bCs/>
          <w:sz w:val="36"/>
          <w:szCs w:val="36"/>
        </w:rPr>
      </w:pPr>
    </w:p>
    <w:p w14:paraId="4B485DC1" w14:textId="58DECDAC" w:rsidR="007E1023" w:rsidRDefault="007E1023" w:rsidP="007E5B1A">
      <w:pPr>
        <w:tabs>
          <w:tab w:val="left" w:pos="7399"/>
        </w:tabs>
        <w:ind w:firstLine="0"/>
        <w:jc w:val="center"/>
        <w:rPr>
          <w:b/>
          <w:bCs/>
          <w:sz w:val="36"/>
          <w:szCs w:val="36"/>
        </w:rPr>
      </w:pPr>
    </w:p>
    <w:p w14:paraId="3241A31C" w14:textId="77777777" w:rsidR="007E1023" w:rsidRDefault="007E1023" w:rsidP="007E1023">
      <w:pPr>
        <w:ind w:firstLine="0"/>
        <w:jc w:val="center"/>
        <w:rPr>
          <w:b/>
          <w:bCs/>
          <w:sz w:val="36"/>
          <w:szCs w:val="36"/>
        </w:rPr>
      </w:pPr>
    </w:p>
    <w:p w14:paraId="1B1B3587" w14:textId="77777777" w:rsidR="007E1023" w:rsidRPr="00D9354D" w:rsidRDefault="007E1023" w:rsidP="007E1023">
      <w:pPr>
        <w:spacing w:before="0"/>
        <w:ind w:firstLine="0"/>
        <w:jc w:val="center"/>
        <w:rPr>
          <w:b/>
          <w:bCs/>
          <w:sz w:val="36"/>
          <w:szCs w:val="36"/>
        </w:rPr>
      </w:pPr>
      <w:r w:rsidRPr="00D9354D">
        <w:rPr>
          <w:b/>
          <w:bCs/>
          <w:sz w:val="36"/>
          <w:szCs w:val="36"/>
          <w:cs/>
        </w:rPr>
        <w:t>โดย</w:t>
      </w:r>
    </w:p>
    <w:p w14:paraId="7DE13309" w14:textId="77777777" w:rsidR="007E1023" w:rsidRPr="00D9354D" w:rsidRDefault="007E1023" w:rsidP="007E1023">
      <w:pPr>
        <w:spacing w:before="0"/>
        <w:ind w:firstLine="0"/>
        <w:jc w:val="center"/>
        <w:rPr>
          <w:b/>
          <w:bCs/>
          <w:sz w:val="36"/>
          <w:szCs w:val="36"/>
        </w:rPr>
      </w:pPr>
    </w:p>
    <w:p w14:paraId="436FECE9" w14:textId="5E892749" w:rsidR="007E1023" w:rsidRPr="00D9354D" w:rsidRDefault="008363B5" w:rsidP="007E1023">
      <w:pPr>
        <w:spacing w:before="0"/>
        <w:ind w:firstLine="0"/>
        <w:jc w:val="center"/>
        <w:rPr>
          <w:b/>
          <w:bCs/>
          <w:sz w:val="36"/>
          <w:szCs w:val="36"/>
          <w:cs/>
        </w:rPr>
      </w:pPr>
      <w:r>
        <w:rPr>
          <w:rFonts w:hint="cs"/>
          <w:b/>
          <w:bCs/>
          <w:sz w:val="36"/>
          <w:szCs w:val="36"/>
          <w:cs/>
        </w:rPr>
        <w:t>นายชิติพัทธ์ จำปา</w:t>
      </w:r>
    </w:p>
    <w:p w14:paraId="3A57AA99" w14:textId="77777777" w:rsidR="007E1023" w:rsidRPr="00D9354D" w:rsidRDefault="007E1023" w:rsidP="005950EB">
      <w:pPr>
        <w:spacing w:before="0"/>
        <w:ind w:firstLine="0"/>
        <w:jc w:val="center"/>
        <w:rPr>
          <w:b/>
          <w:bCs/>
          <w:sz w:val="36"/>
          <w:szCs w:val="36"/>
        </w:rPr>
      </w:pPr>
    </w:p>
    <w:p w14:paraId="50389183" w14:textId="77777777" w:rsidR="007E1023" w:rsidRPr="00D9354D" w:rsidRDefault="007E1023" w:rsidP="005950EB">
      <w:pPr>
        <w:spacing w:before="0"/>
        <w:ind w:firstLine="0"/>
        <w:jc w:val="center"/>
        <w:rPr>
          <w:b/>
          <w:bCs/>
          <w:sz w:val="36"/>
          <w:szCs w:val="36"/>
        </w:rPr>
      </w:pPr>
    </w:p>
    <w:p w14:paraId="253337F1" w14:textId="77777777" w:rsidR="007E1023" w:rsidRPr="00D9354D" w:rsidRDefault="007E1023" w:rsidP="007E5B1A">
      <w:pPr>
        <w:spacing w:before="0"/>
        <w:ind w:firstLine="0"/>
        <w:jc w:val="center"/>
        <w:rPr>
          <w:b/>
          <w:bCs/>
          <w:sz w:val="36"/>
          <w:szCs w:val="36"/>
        </w:rPr>
      </w:pPr>
    </w:p>
    <w:p w14:paraId="38F5DADD" w14:textId="77777777" w:rsidR="007E1023" w:rsidRDefault="007E1023" w:rsidP="005950EB">
      <w:pPr>
        <w:spacing w:before="0"/>
        <w:ind w:firstLine="0"/>
        <w:jc w:val="center"/>
        <w:rPr>
          <w:b/>
          <w:bCs/>
          <w:sz w:val="36"/>
          <w:szCs w:val="36"/>
        </w:rPr>
      </w:pPr>
    </w:p>
    <w:p w14:paraId="4ADA209C" w14:textId="77777777" w:rsidR="005950EB" w:rsidRPr="00D9354D" w:rsidRDefault="005950EB" w:rsidP="005950EB">
      <w:pPr>
        <w:spacing w:before="0"/>
        <w:ind w:firstLine="0"/>
        <w:jc w:val="center"/>
        <w:rPr>
          <w:b/>
          <w:bCs/>
          <w:sz w:val="36"/>
          <w:szCs w:val="36"/>
        </w:rPr>
      </w:pPr>
    </w:p>
    <w:p w14:paraId="2D21CFB9" w14:textId="753C13A9" w:rsidR="007E1023" w:rsidRDefault="00F04E81" w:rsidP="007E1023">
      <w:pPr>
        <w:spacing w:before="0"/>
        <w:ind w:firstLine="0"/>
        <w:jc w:val="center"/>
        <w:rPr>
          <w:b/>
          <w:bCs/>
          <w:sz w:val="36"/>
          <w:szCs w:val="36"/>
          <w:cs/>
        </w:rPr>
        <w:sectPr w:rsidR="007E1023" w:rsidSect="00EA52FF">
          <w:pgSz w:w="11906" w:h="16838"/>
          <w:pgMar w:top="2160" w:right="1440" w:bottom="1440" w:left="2160" w:header="1440" w:footer="706" w:gutter="0"/>
          <w:pgNumType w:start="1"/>
          <w:cols w:space="708"/>
          <w:docGrid w:linePitch="435"/>
        </w:sectPr>
      </w:pPr>
      <w:bookmarkStart w:id="0" w:name="_Hlk499286672"/>
      <w:r w:rsidRPr="00F04E81">
        <w:rPr>
          <w:b/>
          <w:bCs/>
          <w:sz w:val="36"/>
          <w:szCs w:val="36"/>
          <w:cs/>
        </w:rPr>
        <w:t>โครงงานพิเศษ</w:t>
      </w:r>
      <w:r w:rsidR="007E1023" w:rsidRPr="00D9354D">
        <w:rPr>
          <w:b/>
          <w:bCs/>
          <w:sz w:val="36"/>
          <w:szCs w:val="36"/>
          <w:cs/>
        </w:rPr>
        <w:t>นี้เป็นส่วนหนึ่งของการศึกษาตามหลักสูตร</w:t>
      </w:r>
      <w:r w:rsidR="007E1023" w:rsidRPr="00D9354D">
        <w:rPr>
          <w:b/>
          <w:bCs/>
          <w:sz w:val="36"/>
          <w:szCs w:val="36"/>
          <w:cs/>
        </w:rPr>
        <w:br/>
      </w:r>
      <w:r>
        <w:rPr>
          <w:rFonts w:hint="cs"/>
          <w:b/>
          <w:bCs/>
          <w:sz w:val="36"/>
          <w:szCs w:val="36"/>
          <w:cs/>
        </w:rPr>
        <w:t>วิทยาศาสตร</w:t>
      </w:r>
      <w:r w:rsidR="00A5476B">
        <w:rPr>
          <w:rFonts w:hint="cs"/>
          <w:b/>
          <w:bCs/>
          <w:sz w:val="36"/>
          <w:szCs w:val="36"/>
          <w:cs/>
        </w:rPr>
        <w:t>บัณฑิต</w:t>
      </w:r>
      <w:r w:rsidR="007E1023" w:rsidRPr="00D9354D">
        <w:rPr>
          <w:b/>
          <w:bCs/>
          <w:sz w:val="36"/>
          <w:szCs w:val="36"/>
          <w:cs/>
        </w:rPr>
        <w:br/>
      </w:r>
      <w:r w:rsidR="00A5476B">
        <w:rPr>
          <w:rFonts w:hint="cs"/>
          <w:b/>
          <w:bCs/>
          <w:sz w:val="36"/>
          <w:szCs w:val="36"/>
          <w:cs/>
        </w:rPr>
        <w:t>สาขาวิชาวิทยาการคอมพิวเตอร์</w:t>
      </w:r>
      <w:r w:rsidR="007E1023" w:rsidRPr="00D9354D">
        <w:rPr>
          <w:b/>
          <w:bCs/>
          <w:sz w:val="36"/>
          <w:szCs w:val="36"/>
          <w:cs/>
        </w:rPr>
        <w:t xml:space="preserve"> </w:t>
      </w:r>
      <w:r w:rsidR="007E1023" w:rsidRPr="00D9354D">
        <w:rPr>
          <w:b/>
          <w:bCs/>
          <w:sz w:val="36"/>
          <w:szCs w:val="36"/>
          <w:cs/>
        </w:rPr>
        <w:br/>
      </w:r>
      <w:r w:rsidR="00A5476B">
        <w:rPr>
          <w:rFonts w:hint="cs"/>
          <w:b/>
          <w:bCs/>
          <w:sz w:val="36"/>
          <w:szCs w:val="36"/>
          <w:cs/>
        </w:rPr>
        <w:t>คณะวิทยาศาสตร์และเทคโนโลยี</w:t>
      </w:r>
      <w:r w:rsidR="007E1023" w:rsidRPr="00D9354D">
        <w:rPr>
          <w:b/>
          <w:bCs/>
          <w:sz w:val="36"/>
          <w:szCs w:val="36"/>
          <w:cs/>
        </w:rPr>
        <w:t xml:space="preserve"> มหาวิทยาลัยธรรมศาสตร์</w:t>
      </w:r>
      <w:r w:rsidR="007E1023" w:rsidRPr="00D9354D">
        <w:rPr>
          <w:b/>
          <w:bCs/>
          <w:sz w:val="36"/>
          <w:szCs w:val="36"/>
        </w:rPr>
        <w:br/>
      </w:r>
      <w:r w:rsidR="007E1023" w:rsidRPr="00D9354D">
        <w:rPr>
          <w:b/>
          <w:bCs/>
          <w:sz w:val="36"/>
          <w:szCs w:val="36"/>
          <w:cs/>
        </w:rPr>
        <w:t xml:space="preserve">ปีการศึกษา </w:t>
      </w:r>
      <w:r w:rsidR="00E86B91">
        <w:rPr>
          <w:b/>
          <w:bCs/>
          <w:sz w:val="36"/>
          <w:szCs w:val="36"/>
        </w:rPr>
        <w:t>2569</w:t>
      </w:r>
      <w:r w:rsidR="007E1023" w:rsidRPr="00D9354D">
        <w:rPr>
          <w:b/>
          <w:bCs/>
          <w:sz w:val="36"/>
          <w:szCs w:val="36"/>
          <w:cs/>
        </w:rPr>
        <w:br/>
      </w:r>
      <w:bookmarkEnd w:id="0"/>
      <w:r w:rsidR="007E1023" w:rsidRPr="00D9354D">
        <w:rPr>
          <w:b/>
          <w:bCs/>
          <w:sz w:val="36"/>
          <w:szCs w:val="36"/>
          <w:cs/>
        </w:rPr>
        <w:t>ลิขสิทธิ์ของมหาวิทยาลัยธรรมศาสตร์</w:t>
      </w:r>
    </w:p>
    <w:p w14:paraId="013B587B" w14:textId="77777777" w:rsidR="00AC6F2D" w:rsidRDefault="00AC6F2D" w:rsidP="00AC6F2D">
      <w:pPr>
        <w:ind w:firstLine="0"/>
        <w:jc w:val="center"/>
        <w:rPr>
          <w:b/>
          <w:bCs/>
          <w:sz w:val="36"/>
          <w:szCs w:val="36"/>
        </w:rPr>
      </w:pPr>
      <w:r w:rsidRPr="008363B5">
        <w:rPr>
          <w:b/>
          <w:bCs/>
          <w:sz w:val="40"/>
          <w:szCs w:val="40"/>
          <w:cs/>
        </w:rPr>
        <w:lastRenderedPageBreak/>
        <w:t>ระบบตรวจจับและจำแนกข้อความที่สร้างโดยปัญญาประดิษฐ์สำหรับการใช้งานภาษาไทยและอังกฤษแบบผสม</w:t>
      </w:r>
    </w:p>
    <w:p w14:paraId="52DD4479" w14:textId="77777777" w:rsidR="007E1023" w:rsidRPr="009A4B39" w:rsidRDefault="007E1023" w:rsidP="007E1023">
      <w:pPr>
        <w:spacing w:before="0"/>
        <w:rPr>
          <w:b/>
          <w:bCs/>
          <w:sz w:val="36"/>
          <w:szCs w:val="36"/>
        </w:rPr>
      </w:pPr>
    </w:p>
    <w:p w14:paraId="0D98BAF7" w14:textId="77777777" w:rsidR="007E1023" w:rsidRPr="009A4B39" w:rsidRDefault="007E1023" w:rsidP="007E1023">
      <w:pPr>
        <w:spacing w:before="0"/>
        <w:rPr>
          <w:b/>
          <w:bCs/>
          <w:sz w:val="36"/>
          <w:szCs w:val="36"/>
        </w:rPr>
      </w:pPr>
    </w:p>
    <w:p w14:paraId="37494383" w14:textId="77777777" w:rsidR="007E1023" w:rsidRPr="009A4B39" w:rsidRDefault="007E1023" w:rsidP="007E1023">
      <w:pPr>
        <w:spacing w:before="0"/>
        <w:ind w:firstLine="0"/>
        <w:jc w:val="center"/>
        <w:rPr>
          <w:b/>
          <w:bCs/>
          <w:sz w:val="36"/>
          <w:szCs w:val="36"/>
        </w:rPr>
      </w:pPr>
      <w:r w:rsidRPr="009A4B39">
        <w:rPr>
          <w:b/>
          <w:bCs/>
          <w:sz w:val="36"/>
          <w:szCs w:val="36"/>
          <w:cs/>
        </w:rPr>
        <w:t>โดย</w:t>
      </w:r>
    </w:p>
    <w:p w14:paraId="10AFD1C2" w14:textId="77777777" w:rsidR="007E1023" w:rsidRPr="009A4B39" w:rsidRDefault="007E1023" w:rsidP="007E1023">
      <w:pPr>
        <w:spacing w:before="0"/>
        <w:rPr>
          <w:b/>
          <w:bCs/>
          <w:sz w:val="36"/>
          <w:szCs w:val="36"/>
        </w:rPr>
      </w:pPr>
    </w:p>
    <w:p w14:paraId="03D4423B" w14:textId="153B9639" w:rsidR="00FD1DA0" w:rsidRPr="009A4B39" w:rsidRDefault="00AC6F2D" w:rsidP="00FD1DA0">
      <w:pPr>
        <w:spacing w:before="0"/>
        <w:ind w:firstLine="0"/>
        <w:jc w:val="center"/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cs/>
        </w:rPr>
        <w:t>นายชิติพัทธ์ จำปา</w:t>
      </w:r>
    </w:p>
    <w:p w14:paraId="00FD75EE" w14:textId="77777777" w:rsidR="007E1023" w:rsidRPr="00FD1DA0" w:rsidRDefault="007E1023" w:rsidP="007E1023">
      <w:pPr>
        <w:rPr>
          <w:b/>
          <w:bCs/>
          <w:sz w:val="36"/>
          <w:szCs w:val="36"/>
        </w:rPr>
      </w:pPr>
    </w:p>
    <w:p w14:paraId="16A1CA2F" w14:textId="77777777" w:rsidR="007E1023" w:rsidRPr="009A4B39" w:rsidRDefault="007E1023" w:rsidP="007E1023">
      <w:pPr>
        <w:rPr>
          <w:b/>
          <w:bCs/>
          <w:sz w:val="36"/>
          <w:szCs w:val="36"/>
        </w:rPr>
      </w:pPr>
    </w:p>
    <w:p w14:paraId="57D632AF" w14:textId="77777777" w:rsidR="007E1023" w:rsidRPr="009A4B39" w:rsidRDefault="007E1023" w:rsidP="007E1023">
      <w:pPr>
        <w:rPr>
          <w:b/>
          <w:bCs/>
          <w:sz w:val="36"/>
          <w:szCs w:val="36"/>
        </w:rPr>
      </w:pPr>
    </w:p>
    <w:p w14:paraId="4F633F19" w14:textId="77777777" w:rsidR="007E1023" w:rsidRDefault="007E1023" w:rsidP="007E1023">
      <w:pPr>
        <w:rPr>
          <w:b/>
          <w:bCs/>
          <w:sz w:val="36"/>
          <w:szCs w:val="36"/>
        </w:rPr>
      </w:pPr>
    </w:p>
    <w:p w14:paraId="2D788A3C" w14:textId="77777777" w:rsidR="00FD1DA0" w:rsidRPr="009A4B39" w:rsidRDefault="00FD1DA0" w:rsidP="007E1023">
      <w:pPr>
        <w:rPr>
          <w:b/>
          <w:bCs/>
          <w:sz w:val="36"/>
          <w:szCs w:val="36"/>
        </w:rPr>
      </w:pPr>
    </w:p>
    <w:p w14:paraId="045BE5B5" w14:textId="77777777" w:rsidR="007E1023" w:rsidRPr="009A4B39" w:rsidRDefault="007E1023" w:rsidP="007E1023">
      <w:pPr>
        <w:rPr>
          <w:b/>
          <w:bCs/>
          <w:sz w:val="36"/>
          <w:szCs w:val="36"/>
        </w:rPr>
      </w:pPr>
    </w:p>
    <w:p w14:paraId="54881649" w14:textId="77777777" w:rsidR="007E1023" w:rsidRPr="009A4B39" w:rsidRDefault="007E1023" w:rsidP="007E1023">
      <w:pPr>
        <w:rPr>
          <w:b/>
          <w:bCs/>
          <w:sz w:val="36"/>
          <w:szCs w:val="36"/>
        </w:rPr>
      </w:pPr>
    </w:p>
    <w:p w14:paraId="03CBDDF1" w14:textId="77777777" w:rsidR="007E1023" w:rsidRPr="009A4B39" w:rsidRDefault="007E1023" w:rsidP="007E1023">
      <w:pPr>
        <w:rPr>
          <w:b/>
          <w:bCs/>
          <w:sz w:val="36"/>
          <w:szCs w:val="36"/>
        </w:rPr>
      </w:pPr>
    </w:p>
    <w:p w14:paraId="3F0E1DD9" w14:textId="77777777" w:rsidR="007E1023" w:rsidRPr="009A4B39" w:rsidRDefault="007E1023" w:rsidP="007E1023">
      <w:pPr>
        <w:rPr>
          <w:b/>
          <w:bCs/>
          <w:sz w:val="36"/>
          <w:szCs w:val="36"/>
        </w:rPr>
      </w:pPr>
    </w:p>
    <w:p w14:paraId="1B9BE99F" w14:textId="77777777" w:rsidR="007E1023" w:rsidRDefault="007E1023" w:rsidP="007E1023">
      <w:pPr>
        <w:ind w:firstLine="0"/>
        <w:jc w:val="center"/>
        <w:rPr>
          <w:b/>
          <w:bCs/>
          <w:sz w:val="36"/>
          <w:szCs w:val="36"/>
        </w:rPr>
      </w:pPr>
    </w:p>
    <w:p w14:paraId="475E3FCB" w14:textId="77777777" w:rsidR="007E1023" w:rsidRDefault="007E1023" w:rsidP="007E1023">
      <w:pPr>
        <w:ind w:firstLine="0"/>
        <w:jc w:val="center"/>
        <w:rPr>
          <w:b/>
          <w:bCs/>
          <w:sz w:val="36"/>
          <w:szCs w:val="36"/>
        </w:rPr>
      </w:pPr>
    </w:p>
    <w:p w14:paraId="05C23015" w14:textId="38077A32" w:rsidR="00A2033A" w:rsidRDefault="00733BF8" w:rsidP="00A2033A">
      <w:pPr>
        <w:ind w:firstLine="0"/>
        <w:jc w:val="center"/>
        <w:rPr>
          <w:b/>
          <w:bCs/>
          <w:sz w:val="36"/>
          <w:szCs w:val="36"/>
        </w:rPr>
      </w:pPr>
      <w:r w:rsidRPr="00F04E81">
        <w:rPr>
          <w:b/>
          <w:bCs/>
          <w:sz w:val="36"/>
          <w:szCs w:val="36"/>
          <w:cs/>
        </w:rPr>
        <w:t>โครงงานพิเศษ</w:t>
      </w:r>
      <w:r w:rsidRPr="00D9354D">
        <w:rPr>
          <w:b/>
          <w:bCs/>
          <w:sz w:val="36"/>
          <w:szCs w:val="36"/>
          <w:cs/>
        </w:rPr>
        <w:t>นี้เป็นส่วนหนึ่งของการศึกษาตามหลักสูตร</w:t>
      </w:r>
      <w:r w:rsidRPr="00D9354D">
        <w:rPr>
          <w:b/>
          <w:bCs/>
          <w:sz w:val="36"/>
          <w:szCs w:val="36"/>
          <w:cs/>
        </w:rPr>
        <w:br/>
      </w:r>
      <w:r>
        <w:rPr>
          <w:rFonts w:hint="cs"/>
          <w:b/>
          <w:bCs/>
          <w:sz w:val="36"/>
          <w:szCs w:val="36"/>
          <w:cs/>
        </w:rPr>
        <w:t>วิทยาศาสตรบัณฑิต</w:t>
      </w:r>
      <w:r w:rsidRPr="00D9354D">
        <w:rPr>
          <w:b/>
          <w:bCs/>
          <w:sz w:val="36"/>
          <w:szCs w:val="36"/>
          <w:cs/>
        </w:rPr>
        <w:br/>
      </w:r>
      <w:r>
        <w:rPr>
          <w:rFonts w:hint="cs"/>
          <w:b/>
          <w:bCs/>
          <w:sz w:val="36"/>
          <w:szCs w:val="36"/>
          <w:cs/>
        </w:rPr>
        <w:t>สาขาวิชาวิทยาการคอมพิวเตอร์</w:t>
      </w:r>
      <w:r w:rsidRPr="00D9354D">
        <w:rPr>
          <w:b/>
          <w:bCs/>
          <w:sz w:val="36"/>
          <w:szCs w:val="36"/>
          <w:cs/>
        </w:rPr>
        <w:t xml:space="preserve"> </w:t>
      </w:r>
      <w:r w:rsidRPr="00D9354D">
        <w:rPr>
          <w:b/>
          <w:bCs/>
          <w:sz w:val="36"/>
          <w:szCs w:val="36"/>
          <w:cs/>
        </w:rPr>
        <w:br/>
      </w:r>
      <w:r>
        <w:rPr>
          <w:rFonts w:hint="cs"/>
          <w:b/>
          <w:bCs/>
          <w:sz w:val="36"/>
          <w:szCs w:val="36"/>
          <w:cs/>
        </w:rPr>
        <w:t>คณะวิทยาศาสตร์และเทคโนโลยี</w:t>
      </w:r>
      <w:r w:rsidRPr="00D9354D">
        <w:rPr>
          <w:b/>
          <w:bCs/>
          <w:sz w:val="36"/>
          <w:szCs w:val="36"/>
          <w:cs/>
        </w:rPr>
        <w:t xml:space="preserve"> มหาวิทยาลัยธรรมศาสตร์</w:t>
      </w:r>
      <w:r w:rsidRPr="00D9354D">
        <w:rPr>
          <w:b/>
          <w:bCs/>
          <w:sz w:val="36"/>
          <w:szCs w:val="36"/>
        </w:rPr>
        <w:br/>
      </w:r>
      <w:r w:rsidRPr="00D9354D">
        <w:rPr>
          <w:b/>
          <w:bCs/>
          <w:sz w:val="36"/>
          <w:szCs w:val="36"/>
          <w:cs/>
        </w:rPr>
        <w:t xml:space="preserve">ปีการศึกษา </w:t>
      </w:r>
      <w:r w:rsidR="00E86B91">
        <w:rPr>
          <w:b/>
          <w:bCs/>
          <w:sz w:val="36"/>
          <w:szCs w:val="36"/>
        </w:rPr>
        <w:t>2569</w:t>
      </w:r>
      <w:r w:rsidR="007E1023" w:rsidRPr="009A4B39">
        <w:rPr>
          <w:b/>
          <w:bCs/>
          <w:sz w:val="36"/>
          <w:szCs w:val="36"/>
          <w:cs/>
        </w:rPr>
        <w:br/>
        <w:t>ลิขสิทธิ์ของมหาวิทยาลัยธรรมศาสตร์</w:t>
      </w:r>
    </w:p>
    <w:p w14:paraId="05BB473C" w14:textId="374E4C5D" w:rsidR="00A2033A" w:rsidRPr="000A58E8" w:rsidRDefault="004E567E" w:rsidP="00A2033A">
      <w:pPr>
        <w:spacing w:before="0"/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40"/>
          <w:szCs w:val="40"/>
        </w:rPr>
        <w:lastRenderedPageBreak/>
        <w:t>AI-Generated Text Detection and Classification System for Thai-English Code-switching</w:t>
      </w:r>
    </w:p>
    <w:p w14:paraId="7CA885B6" w14:textId="77777777" w:rsidR="00A2033A" w:rsidRPr="000A58E8" w:rsidRDefault="00A2033A" w:rsidP="00A2033A">
      <w:pPr>
        <w:spacing w:before="0"/>
        <w:rPr>
          <w:b/>
          <w:bCs/>
          <w:sz w:val="36"/>
          <w:szCs w:val="36"/>
        </w:rPr>
      </w:pPr>
    </w:p>
    <w:p w14:paraId="681E8ACE" w14:textId="77777777" w:rsidR="00A2033A" w:rsidRPr="000A58E8" w:rsidRDefault="00A2033A" w:rsidP="00A2033A">
      <w:pPr>
        <w:spacing w:before="0"/>
        <w:rPr>
          <w:b/>
          <w:bCs/>
          <w:sz w:val="36"/>
          <w:szCs w:val="36"/>
        </w:rPr>
      </w:pPr>
    </w:p>
    <w:p w14:paraId="76BFEC0E" w14:textId="77777777" w:rsidR="00A2033A" w:rsidRPr="000A58E8" w:rsidRDefault="00A2033A" w:rsidP="00A2033A">
      <w:pPr>
        <w:spacing w:before="0"/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BY</w:t>
      </w:r>
    </w:p>
    <w:p w14:paraId="3BCFD284" w14:textId="77777777" w:rsidR="00A2033A" w:rsidRPr="000A58E8" w:rsidRDefault="00A2033A" w:rsidP="00A2033A">
      <w:pPr>
        <w:spacing w:before="0"/>
        <w:rPr>
          <w:b/>
          <w:bCs/>
          <w:sz w:val="36"/>
          <w:szCs w:val="36"/>
        </w:rPr>
      </w:pPr>
    </w:p>
    <w:p w14:paraId="608917C3" w14:textId="53515077" w:rsidR="00FD1DA0" w:rsidRPr="000A58E8" w:rsidRDefault="00231B21" w:rsidP="00FD1DA0">
      <w:pPr>
        <w:spacing w:before="0"/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Mr. Chitipat Jampa</w:t>
      </w:r>
    </w:p>
    <w:p w14:paraId="06617254" w14:textId="77777777" w:rsidR="00A2033A" w:rsidRPr="000A58E8" w:rsidRDefault="00A2033A" w:rsidP="00A2033A">
      <w:pPr>
        <w:spacing w:before="0"/>
        <w:rPr>
          <w:b/>
          <w:bCs/>
          <w:sz w:val="36"/>
          <w:szCs w:val="36"/>
        </w:rPr>
      </w:pPr>
    </w:p>
    <w:p w14:paraId="636BB5DD" w14:textId="77777777" w:rsidR="00A2033A" w:rsidRPr="0092043E" w:rsidRDefault="00A2033A" w:rsidP="00A2033A">
      <w:pPr>
        <w:spacing w:before="0"/>
        <w:rPr>
          <w:b/>
          <w:bCs/>
          <w:sz w:val="36"/>
          <w:szCs w:val="36"/>
        </w:rPr>
      </w:pPr>
    </w:p>
    <w:p w14:paraId="362CC5B7" w14:textId="77777777" w:rsidR="00A2033A" w:rsidRPr="000A58E8" w:rsidRDefault="00A2033A" w:rsidP="00A2033A">
      <w:pPr>
        <w:spacing w:before="0"/>
        <w:rPr>
          <w:b/>
          <w:bCs/>
          <w:sz w:val="36"/>
          <w:szCs w:val="36"/>
        </w:rPr>
      </w:pPr>
    </w:p>
    <w:p w14:paraId="6EA9BC91" w14:textId="77777777" w:rsidR="00A2033A" w:rsidRPr="000A58E8" w:rsidRDefault="00A2033A" w:rsidP="00A2033A">
      <w:pPr>
        <w:spacing w:before="0"/>
        <w:jc w:val="both"/>
        <w:rPr>
          <w:b/>
          <w:bCs/>
          <w:sz w:val="36"/>
          <w:szCs w:val="36"/>
        </w:rPr>
      </w:pPr>
    </w:p>
    <w:p w14:paraId="00B404A2" w14:textId="77777777" w:rsidR="00A2033A" w:rsidRPr="000A58E8" w:rsidRDefault="00A2033A" w:rsidP="00A2033A">
      <w:pPr>
        <w:spacing w:before="0"/>
        <w:rPr>
          <w:b/>
          <w:bCs/>
          <w:sz w:val="36"/>
          <w:szCs w:val="36"/>
        </w:rPr>
      </w:pPr>
    </w:p>
    <w:p w14:paraId="15227B5E" w14:textId="77777777" w:rsidR="00A2033A" w:rsidRPr="000A58E8" w:rsidRDefault="00A2033A" w:rsidP="00A2033A">
      <w:pPr>
        <w:spacing w:before="0"/>
        <w:rPr>
          <w:b/>
          <w:bCs/>
          <w:sz w:val="36"/>
          <w:szCs w:val="36"/>
        </w:rPr>
      </w:pPr>
    </w:p>
    <w:p w14:paraId="66E387AF" w14:textId="77777777" w:rsidR="00A2033A" w:rsidRPr="000A58E8" w:rsidRDefault="00A2033A" w:rsidP="00A2033A">
      <w:pPr>
        <w:spacing w:before="0"/>
        <w:rPr>
          <w:b/>
          <w:bCs/>
          <w:sz w:val="36"/>
          <w:szCs w:val="36"/>
        </w:rPr>
      </w:pPr>
    </w:p>
    <w:p w14:paraId="41D9354E" w14:textId="77777777" w:rsidR="00A2033A" w:rsidRDefault="00A2033A" w:rsidP="00A2033A">
      <w:pPr>
        <w:spacing w:before="0"/>
        <w:ind w:firstLine="0"/>
        <w:jc w:val="center"/>
        <w:rPr>
          <w:b/>
          <w:bCs/>
          <w:sz w:val="36"/>
          <w:szCs w:val="36"/>
        </w:rPr>
      </w:pPr>
    </w:p>
    <w:p w14:paraId="44DEC2B5" w14:textId="77777777" w:rsidR="00A2033A" w:rsidRDefault="00A2033A" w:rsidP="00A2033A">
      <w:pPr>
        <w:spacing w:before="0"/>
        <w:ind w:firstLine="0"/>
        <w:jc w:val="center"/>
        <w:rPr>
          <w:b/>
          <w:bCs/>
          <w:sz w:val="36"/>
          <w:szCs w:val="36"/>
        </w:rPr>
      </w:pPr>
    </w:p>
    <w:p w14:paraId="30E07DA2" w14:textId="77777777" w:rsidR="00A2033A" w:rsidRDefault="00A2033A" w:rsidP="00A2033A">
      <w:pPr>
        <w:spacing w:before="0"/>
        <w:ind w:firstLine="0"/>
        <w:jc w:val="center"/>
        <w:rPr>
          <w:b/>
          <w:bCs/>
          <w:sz w:val="36"/>
          <w:szCs w:val="36"/>
        </w:rPr>
      </w:pPr>
    </w:p>
    <w:p w14:paraId="2F408E90" w14:textId="77777777" w:rsidR="00A2033A" w:rsidRDefault="00A2033A" w:rsidP="00A2033A">
      <w:pPr>
        <w:spacing w:before="0"/>
        <w:ind w:firstLine="0"/>
        <w:jc w:val="center"/>
        <w:rPr>
          <w:b/>
          <w:bCs/>
          <w:sz w:val="36"/>
          <w:szCs w:val="36"/>
        </w:rPr>
      </w:pPr>
    </w:p>
    <w:p w14:paraId="5AA9F491" w14:textId="77777777" w:rsidR="00A2033A" w:rsidRDefault="00A2033A" w:rsidP="00A2033A">
      <w:pPr>
        <w:spacing w:before="0"/>
        <w:ind w:firstLine="0"/>
        <w:jc w:val="center"/>
        <w:rPr>
          <w:b/>
          <w:bCs/>
          <w:sz w:val="36"/>
          <w:szCs w:val="36"/>
        </w:rPr>
      </w:pPr>
    </w:p>
    <w:p w14:paraId="451838BD" w14:textId="77777777" w:rsidR="00733BF8" w:rsidRPr="00733BF8" w:rsidRDefault="00A2033A" w:rsidP="009F3648">
      <w:pPr>
        <w:ind w:firstLine="0"/>
        <w:jc w:val="center"/>
        <w:rPr>
          <w:b/>
          <w:bCs/>
          <w:sz w:val="36"/>
          <w:szCs w:val="36"/>
        </w:rPr>
      </w:pPr>
      <w:r w:rsidRPr="000A58E8">
        <w:rPr>
          <w:b/>
          <w:bCs/>
          <w:sz w:val="36"/>
          <w:szCs w:val="36"/>
        </w:rPr>
        <w:t xml:space="preserve">A </w:t>
      </w:r>
      <w:r w:rsidR="00733BF8">
        <w:rPr>
          <w:b/>
          <w:bCs/>
          <w:sz w:val="36"/>
          <w:szCs w:val="36"/>
        </w:rPr>
        <w:t>FINAL-YEAR PROJECT REPORT</w:t>
      </w:r>
      <w:r w:rsidRPr="000A58E8">
        <w:rPr>
          <w:b/>
          <w:bCs/>
          <w:sz w:val="36"/>
          <w:szCs w:val="36"/>
          <w:cs/>
        </w:rPr>
        <w:t xml:space="preserve"> </w:t>
      </w:r>
      <w:r w:rsidRPr="000A58E8">
        <w:rPr>
          <w:b/>
          <w:bCs/>
          <w:sz w:val="36"/>
          <w:szCs w:val="36"/>
        </w:rPr>
        <w:t>SUBMITTED IN PARTIAL FULFILLMENT OF THE REQUIREMENTS FOR THE DEGREE OF</w:t>
      </w:r>
      <w:r>
        <w:rPr>
          <w:b/>
          <w:bCs/>
          <w:sz w:val="36"/>
          <w:szCs w:val="36"/>
        </w:rPr>
        <w:t xml:space="preserve"> </w:t>
      </w:r>
      <w:r w:rsidR="00733BF8" w:rsidRPr="00733BF8">
        <w:rPr>
          <w:b/>
          <w:bCs/>
          <w:sz w:val="36"/>
          <w:szCs w:val="36"/>
        </w:rPr>
        <w:t>BACHELOR OF SCIENCE</w:t>
      </w:r>
    </w:p>
    <w:p w14:paraId="4D45913D" w14:textId="7937160A" w:rsidR="00A2033A" w:rsidRPr="00491A21" w:rsidRDefault="00733BF8" w:rsidP="00A2033A">
      <w:pPr>
        <w:spacing w:before="0"/>
        <w:ind w:firstLine="0"/>
        <w:jc w:val="center"/>
        <w:rPr>
          <w:rFonts w:hint="cs"/>
          <w:b/>
          <w:bCs/>
          <w:sz w:val="36"/>
          <w:szCs w:val="36"/>
        </w:rPr>
      </w:pPr>
      <w:r w:rsidRPr="00733BF8">
        <w:rPr>
          <w:b/>
          <w:bCs/>
          <w:sz w:val="36"/>
          <w:szCs w:val="36"/>
        </w:rPr>
        <w:t>COMPUTER SCIENCE</w:t>
      </w:r>
      <w:r w:rsidR="00A2033A" w:rsidRPr="000A58E8">
        <w:rPr>
          <w:b/>
          <w:bCs/>
          <w:sz w:val="36"/>
          <w:szCs w:val="36"/>
        </w:rPr>
        <w:br/>
      </w:r>
      <w:r w:rsidR="00D537A5">
        <w:rPr>
          <w:b/>
          <w:bCs/>
          <w:sz w:val="36"/>
          <w:szCs w:val="36"/>
        </w:rPr>
        <w:t>FACULTY OF SCIENCE AND TECHNOLOGY</w:t>
      </w:r>
      <w:r w:rsidR="00A2033A" w:rsidRPr="000A58E8">
        <w:rPr>
          <w:b/>
          <w:bCs/>
          <w:sz w:val="36"/>
          <w:szCs w:val="36"/>
        </w:rPr>
        <w:br/>
        <w:t>THAMMASAT UNIVERSITY</w:t>
      </w:r>
      <w:r w:rsidR="00A2033A" w:rsidRPr="000A58E8">
        <w:rPr>
          <w:b/>
          <w:bCs/>
          <w:sz w:val="36"/>
          <w:szCs w:val="36"/>
        </w:rPr>
        <w:br/>
        <w:t xml:space="preserve">ACADEMIC YEAR </w:t>
      </w:r>
      <w:r w:rsidR="00D537A5">
        <w:rPr>
          <w:b/>
          <w:bCs/>
          <w:sz w:val="36"/>
          <w:szCs w:val="36"/>
        </w:rPr>
        <w:t>20</w:t>
      </w:r>
      <w:r w:rsidR="0017527C">
        <w:rPr>
          <w:b/>
          <w:bCs/>
          <w:sz w:val="36"/>
          <w:szCs w:val="36"/>
        </w:rPr>
        <w:t>2</w:t>
      </w:r>
      <w:r w:rsidR="00E22903">
        <w:rPr>
          <w:rFonts w:hint="cs"/>
          <w:b/>
          <w:bCs/>
          <w:sz w:val="36"/>
          <w:szCs w:val="36"/>
          <w:cs/>
        </w:rPr>
        <w:t>6</w:t>
      </w:r>
    </w:p>
    <w:p w14:paraId="00E19E31" w14:textId="77777777" w:rsidR="00A2033A" w:rsidRDefault="00A2033A" w:rsidP="00A2033A">
      <w:pPr>
        <w:spacing w:before="0"/>
        <w:ind w:firstLine="0"/>
        <w:jc w:val="center"/>
        <w:rPr>
          <w:b/>
          <w:bCs/>
          <w:sz w:val="36"/>
          <w:szCs w:val="36"/>
        </w:rPr>
        <w:sectPr w:rsidR="00A2033A" w:rsidSect="00EA52FF">
          <w:headerReference w:type="default" r:id="rId9"/>
          <w:pgSz w:w="11906" w:h="16838"/>
          <w:pgMar w:top="2160" w:right="1440" w:bottom="1440" w:left="2160" w:header="1440" w:footer="706" w:gutter="0"/>
          <w:pgNumType w:start="1"/>
          <w:cols w:space="708"/>
          <w:docGrid w:linePitch="435"/>
        </w:sectPr>
      </w:pPr>
      <w:r w:rsidRPr="000A58E8">
        <w:rPr>
          <w:b/>
          <w:bCs/>
          <w:sz w:val="36"/>
          <w:szCs w:val="36"/>
        </w:rPr>
        <w:t>COPYRIGHT OF THAMMASAT UNIVERSITY</w:t>
      </w:r>
    </w:p>
    <w:p w14:paraId="6A7E66C9" w14:textId="77777777" w:rsidR="007E1023" w:rsidRPr="00806917" w:rsidRDefault="007E1023" w:rsidP="007E1023">
      <w:pPr>
        <w:ind w:firstLine="0"/>
        <w:jc w:val="center"/>
      </w:pPr>
      <w:r w:rsidRPr="00806917">
        <w:rPr>
          <w:cs/>
        </w:rPr>
        <w:lastRenderedPageBreak/>
        <w:t>มหาวิทยาลัยธรรมศาสตร์</w:t>
      </w:r>
    </w:p>
    <w:p w14:paraId="0E3A1493" w14:textId="77777777" w:rsidR="007E1023" w:rsidRPr="00806917" w:rsidRDefault="00BF5B6A" w:rsidP="007E1023">
      <w:pPr>
        <w:spacing w:before="0"/>
        <w:ind w:firstLine="0"/>
        <w:jc w:val="center"/>
        <w:rPr>
          <w:cs/>
        </w:rPr>
      </w:pPr>
      <w:r>
        <w:rPr>
          <w:rFonts w:hint="cs"/>
          <w:cs/>
        </w:rPr>
        <w:t>คณะวิทยาศาสตร์และเทคโนโลยี</w:t>
      </w:r>
    </w:p>
    <w:p w14:paraId="65340B64" w14:textId="77777777" w:rsidR="007E1023" w:rsidRDefault="007E1023" w:rsidP="007E1023">
      <w:pPr>
        <w:spacing w:before="0"/>
        <w:ind w:firstLine="0"/>
        <w:jc w:val="center"/>
      </w:pPr>
    </w:p>
    <w:p w14:paraId="18A5D9D1" w14:textId="77777777" w:rsidR="007E1023" w:rsidRPr="00806917" w:rsidRDefault="00BF5B6A" w:rsidP="007E1023">
      <w:pPr>
        <w:spacing w:before="0"/>
        <w:ind w:firstLine="0"/>
        <w:jc w:val="center"/>
        <w:rPr>
          <w:cs/>
        </w:rPr>
      </w:pPr>
      <w:r>
        <w:rPr>
          <w:rFonts w:hint="cs"/>
          <w:cs/>
        </w:rPr>
        <w:t>รายงาน</w:t>
      </w:r>
      <w:r w:rsidR="0074207B">
        <w:rPr>
          <w:rFonts w:hint="cs"/>
          <w:cs/>
        </w:rPr>
        <w:t>โครงงานพิเศษ</w:t>
      </w:r>
    </w:p>
    <w:p w14:paraId="2DA1DC47" w14:textId="77777777" w:rsidR="007E1023" w:rsidRPr="00806917" w:rsidRDefault="007E1023" w:rsidP="007E1023">
      <w:pPr>
        <w:spacing w:before="0"/>
      </w:pPr>
    </w:p>
    <w:p w14:paraId="358C4FDC" w14:textId="77777777" w:rsidR="007E1023" w:rsidRPr="00806917" w:rsidRDefault="007E1023" w:rsidP="007E1023">
      <w:pPr>
        <w:spacing w:before="0"/>
        <w:ind w:firstLine="0"/>
        <w:jc w:val="center"/>
      </w:pPr>
      <w:r w:rsidRPr="00806917">
        <w:rPr>
          <w:cs/>
        </w:rPr>
        <w:t>ของ</w:t>
      </w:r>
    </w:p>
    <w:p w14:paraId="62E06A02" w14:textId="77777777" w:rsidR="007E1023" w:rsidRPr="00806917" w:rsidRDefault="007E1023" w:rsidP="007E1023">
      <w:pPr>
        <w:spacing w:before="0"/>
      </w:pPr>
    </w:p>
    <w:p w14:paraId="4E6C1603" w14:textId="73D5832A" w:rsidR="00FD1DA0" w:rsidRPr="00806917" w:rsidRDefault="00231B21" w:rsidP="00FD1DA0">
      <w:pPr>
        <w:spacing w:before="0"/>
        <w:ind w:firstLine="0"/>
        <w:jc w:val="center"/>
      </w:pPr>
      <w:r>
        <w:rPr>
          <w:rFonts w:hint="cs"/>
          <w:cs/>
        </w:rPr>
        <w:t>นายชิติพัทธ์ จำปา</w:t>
      </w:r>
    </w:p>
    <w:p w14:paraId="23955306" w14:textId="77777777" w:rsidR="007E1023" w:rsidRPr="00806917" w:rsidRDefault="007E1023" w:rsidP="007E1023">
      <w:pPr>
        <w:spacing w:before="0"/>
      </w:pPr>
    </w:p>
    <w:p w14:paraId="329ED02B" w14:textId="77777777" w:rsidR="007E1023" w:rsidRPr="00806917" w:rsidRDefault="007E1023" w:rsidP="007E1023">
      <w:pPr>
        <w:spacing w:before="0"/>
        <w:ind w:firstLine="0"/>
        <w:jc w:val="center"/>
      </w:pPr>
      <w:r w:rsidRPr="00806917">
        <w:rPr>
          <w:cs/>
        </w:rPr>
        <w:t>เรื่อง</w:t>
      </w:r>
    </w:p>
    <w:p w14:paraId="11A4C3F0" w14:textId="77777777" w:rsidR="007E1023" w:rsidRPr="00806917" w:rsidRDefault="007E1023" w:rsidP="007E1023">
      <w:pPr>
        <w:spacing w:before="0"/>
      </w:pPr>
    </w:p>
    <w:p w14:paraId="78FD7825" w14:textId="3D491094" w:rsidR="007E1023" w:rsidRPr="00806917" w:rsidRDefault="00660D7B" w:rsidP="007E1023">
      <w:pPr>
        <w:spacing w:before="0"/>
        <w:ind w:firstLine="0"/>
        <w:jc w:val="center"/>
      </w:pPr>
      <w:bookmarkStart w:id="1" w:name="Text5"/>
      <w:r>
        <w:rPr>
          <w:noProof/>
          <w:cs/>
        </w:rPr>
        <w:t>ระบบตรวจจับและจำแนกข้อความที่สร้างโดยปัญญาประดิษฐ์สำหรับการใช้งานภาษาไทยและอังกฤษแบบผสม</w:t>
      </w:r>
      <w:bookmarkEnd w:id="1"/>
    </w:p>
    <w:p w14:paraId="2EF718DB" w14:textId="77777777" w:rsidR="007E1023" w:rsidRPr="00806917" w:rsidRDefault="007E1023" w:rsidP="007E1023">
      <w:pPr>
        <w:spacing w:before="0"/>
      </w:pPr>
    </w:p>
    <w:p w14:paraId="5881554F" w14:textId="77777777" w:rsidR="007E1023" w:rsidRPr="00806917" w:rsidRDefault="007E1023" w:rsidP="007E1023">
      <w:pPr>
        <w:spacing w:before="0"/>
        <w:ind w:firstLine="0"/>
        <w:jc w:val="center"/>
      </w:pPr>
      <w:r w:rsidRPr="00806917">
        <w:rPr>
          <w:cs/>
        </w:rPr>
        <w:t>ได้รับการตรวจสอบและอนุมัติ ให้เป็นส่วนหนึ่งของการศึกษาตามหลักสูตร</w:t>
      </w:r>
    </w:p>
    <w:p w14:paraId="74B2AA09" w14:textId="7E00F504" w:rsidR="007E1023" w:rsidRPr="00694388" w:rsidRDefault="0074207B" w:rsidP="007E1023">
      <w:pPr>
        <w:spacing w:before="0"/>
        <w:ind w:firstLine="0"/>
        <w:jc w:val="center"/>
      </w:pPr>
      <w:r w:rsidRPr="0074207B">
        <w:rPr>
          <w:cs/>
        </w:rPr>
        <w:t>หลักสูตรวิทยาศาสตรบัณฑิต สาขาวิชาวิทยาการคอมพิวเตอร์</w:t>
      </w:r>
      <w:r w:rsidR="007E1023" w:rsidRPr="00806917">
        <w:br/>
      </w:r>
      <w:r w:rsidR="007E1023">
        <w:rPr>
          <w:rFonts w:hint="cs"/>
          <w:cs/>
        </w:rPr>
        <w:t>เมื่อ</w:t>
      </w:r>
      <w:r w:rsidR="007E1023" w:rsidRPr="00806917">
        <w:t xml:space="preserve"> </w:t>
      </w:r>
      <w:r w:rsidR="007E1023">
        <w:rPr>
          <w:rFonts w:hint="cs"/>
          <w:cs/>
        </w:rPr>
        <w:t xml:space="preserve">วันที่ </w:t>
      </w:r>
      <w:r w:rsidR="007E1023" w:rsidRPr="00806917">
        <w:rPr>
          <w:cs/>
        </w:rPr>
        <w:fldChar w:fldCharType="begin">
          <w:ffData>
            <w:name w:val="Text8"/>
            <w:enabled/>
            <w:calcOnExit w:val="0"/>
            <w:textInput>
              <w:default w:val="วันที่"/>
            </w:textInput>
          </w:ffData>
        </w:fldChar>
      </w:r>
      <w:r w:rsidR="007E1023" w:rsidRPr="00806917">
        <w:rPr>
          <w:cs/>
        </w:rPr>
        <w:instrText xml:space="preserve"> </w:instrText>
      </w:r>
      <w:r w:rsidR="007E1023" w:rsidRPr="00806917">
        <w:instrText>FORMTEXT</w:instrText>
      </w:r>
      <w:r w:rsidR="007E1023" w:rsidRPr="00806917">
        <w:rPr>
          <w:cs/>
        </w:rPr>
        <w:instrText xml:space="preserve"> </w:instrText>
      </w:r>
      <w:r w:rsidR="007E1023" w:rsidRPr="00806917">
        <w:rPr>
          <w:cs/>
        </w:rPr>
      </w:r>
      <w:r w:rsidR="007E1023" w:rsidRPr="00806917">
        <w:rPr>
          <w:cs/>
        </w:rPr>
        <w:fldChar w:fldCharType="separate"/>
      </w:r>
      <w:r w:rsidR="001445B0">
        <w:rPr>
          <w:noProof/>
          <w:cs/>
        </w:rPr>
        <w:t>วันที่</w:t>
      </w:r>
      <w:r w:rsidR="007E1023" w:rsidRPr="00806917">
        <w:rPr>
          <w:cs/>
        </w:rPr>
        <w:fldChar w:fldCharType="end"/>
      </w:r>
      <w:r w:rsidR="007E1023" w:rsidRPr="00806917">
        <w:rPr>
          <w:cs/>
        </w:rPr>
        <w:t xml:space="preserve"> </w:t>
      </w:r>
      <w:r w:rsidR="007E1023" w:rsidRPr="00806917">
        <w:rPr>
          <w:cs/>
        </w:rPr>
        <w:fldChar w:fldCharType="begin">
          <w:ffData>
            <w:name w:val="Text9"/>
            <w:enabled/>
            <w:calcOnExit w:val="0"/>
            <w:textInput>
              <w:default w:val="ชื่อเต็มของเดือน"/>
            </w:textInput>
          </w:ffData>
        </w:fldChar>
      </w:r>
      <w:r w:rsidR="007E1023" w:rsidRPr="00806917">
        <w:rPr>
          <w:cs/>
        </w:rPr>
        <w:instrText xml:space="preserve"> </w:instrText>
      </w:r>
      <w:r w:rsidR="007E1023" w:rsidRPr="00806917">
        <w:instrText>FORMTEXT</w:instrText>
      </w:r>
      <w:r w:rsidR="007E1023" w:rsidRPr="00806917">
        <w:rPr>
          <w:cs/>
        </w:rPr>
        <w:instrText xml:space="preserve"> </w:instrText>
      </w:r>
      <w:r w:rsidR="007E1023" w:rsidRPr="00806917">
        <w:rPr>
          <w:cs/>
        </w:rPr>
      </w:r>
      <w:r w:rsidR="007E1023" w:rsidRPr="00806917">
        <w:rPr>
          <w:cs/>
        </w:rPr>
        <w:fldChar w:fldCharType="separate"/>
      </w:r>
      <w:r w:rsidR="001445B0">
        <w:rPr>
          <w:noProof/>
          <w:cs/>
        </w:rPr>
        <w:t>ชื่อเต็มของเดือน</w:t>
      </w:r>
      <w:r w:rsidR="007E1023" w:rsidRPr="00806917">
        <w:rPr>
          <w:cs/>
        </w:rPr>
        <w:fldChar w:fldCharType="end"/>
      </w:r>
      <w:r w:rsidR="007E1023" w:rsidRPr="00806917">
        <w:rPr>
          <w:cs/>
        </w:rPr>
        <w:t xml:space="preserve"> พ.ศ. </w:t>
      </w:r>
      <w:r>
        <w:t>256</w:t>
      </w:r>
      <w:r w:rsidR="00C92CE6">
        <w:t>9</w:t>
      </w:r>
    </w:p>
    <w:p w14:paraId="05322285" w14:textId="77777777" w:rsidR="007E1023" w:rsidRDefault="007E1023" w:rsidP="007E1023">
      <w:pPr>
        <w:spacing w:before="0"/>
      </w:pPr>
    </w:p>
    <w:p w14:paraId="6F62F68B" w14:textId="77777777" w:rsidR="007E1023" w:rsidRPr="00806917" w:rsidRDefault="007E1023" w:rsidP="007E1023">
      <w:pPr>
        <w:spacing w:before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1"/>
        <w:gridCol w:w="4165"/>
      </w:tblGrid>
      <w:tr w:rsidR="007E1023" w:rsidRPr="007E1023" w14:paraId="7A57A898" w14:textId="77777777" w:rsidTr="0074207B">
        <w:tc>
          <w:tcPr>
            <w:tcW w:w="4141" w:type="dxa"/>
          </w:tcPr>
          <w:p w14:paraId="42993579" w14:textId="77777777" w:rsidR="007E1023" w:rsidRPr="007E1023" w:rsidRDefault="0074207B" w:rsidP="007E1023">
            <w:pPr>
              <w:spacing w:before="0"/>
              <w:ind w:firstLine="0"/>
              <w:jc w:val="left"/>
            </w:pPr>
            <w:bookmarkStart w:id="2" w:name="_Hlk499287384"/>
            <w:r>
              <w:rPr>
                <w:rFonts w:hint="cs"/>
                <w:cs/>
              </w:rPr>
              <w:t>อาจารย์ที่ปรึกษา</w:t>
            </w:r>
          </w:p>
        </w:tc>
        <w:tc>
          <w:tcPr>
            <w:tcW w:w="4165" w:type="dxa"/>
          </w:tcPr>
          <w:p w14:paraId="0AA529EB" w14:textId="77777777" w:rsidR="007E1023" w:rsidRPr="007E1023" w:rsidRDefault="007E1023" w:rsidP="007E1023">
            <w:pPr>
              <w:spacing w:before="0"/>
              <w:ind w:firstLine="0"/>
              <w:jc w:val="left"/>
            </w:pPr>
            <w:r w:rsidRPr="007E102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625B1E6" wp14:editId="4F26B7A5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184785</wp:posOffset>
                      </wp:positionV>
                      <wp:extent cx="2615565" cy="0"/>
                      <wp:effectExtent l="11430" t="13335" r="11430" b="5715"/>
                      <wp:wrapNone/>
                      <wp:docPr id="5" name="AutoShap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155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5CD3C1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1" o:spid="_x0000_s1026" type="#_x0000_t32" style="position:absolute;margin-left:-.6pt;margin-top:14.55pt;width:205.9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"/>
                  </w:pict>
                </mc:Fallback>
              </mc:AlternateContent>
            </w:r>
          </w:p>
          <w:p w14:paraId="7D45D05E" w14:textId="32A399FB" w:rsidR="007E1023" w:rsidRPr="007E1023" w:rsidRDefault="007E1023" w:rsidP="007E1023">
            <w:pPr>
              <w:spacing w:before="0"/>
              <w:ind w:firstLine="0"/>
            </w:pPr>
            <w:r w:rsidRPr="007E1023">
              <w:rPr>
                <w:cs/>
              </w:rPr>
              <w:t>(</w:t>
            </w:r>
            <w:r w:rsidR="002800BC" w:rsidRPr="002800BC">
              <w:rPr>
                <w:cs/>
              </w:rPr>
              <w:t>ผศ.ดร.ปกรณ์ ลี้สุทธิพรชัย</w:t>
            </w:r>
            <w:r w:rsidRPr="007E1023">
              <w:rPr>
                <w:cs/>
              </w:rPr>
              <w:t>)</w:t>
            </w:r>
          </w:p>
        </w:tc>
      </w:tr>
      <w:bookmarkEnd w:id="2"/>
      <w:tr w:rsidR="007E1023" w:rsidRPr="007E1023" w14:paraId="6FC00D16" w14:textId="77777777" w:rsidTr="0074207B">
        <w:trPr>
          <w:trHeight w:val="693"/>
        </w:trPr>
        <w:tc>
          <w:tcPr>
            <w:tcW w:w="4141" w:type="dxa"/>
          </w:tcPr>
          <w:p w14:paraId="0FEBD891" w14:textId="77777777" w:rsidR="007E1023" w:rsidRPr="007E1023" w:rsidRDefault="0074207B" w:rsidP="007E1023">
            <w:pPr>
              <w:spacing w:before="0"/>
              <w:ind w:firstLine="0"/>
              <w:jc w:val="left"/>
            </w:pPr>
            <w:r>
              <w:rPr>
                <w:rFonts w:hint="cs"/>
                <w:cs/>
              </w:rPr>
              <w:t>อาจารย์ที่ปรึกษาร่วม</w:t>
            </w:r>
          </w:p>
          <w:p w14:paraId="65DFE434" w14:textId="77777777" w:rsidR="007E1023" w:rsidRPr="007E1023" w:rsidRDefault="007E1023" w:rsidP="007E1023">
            <w:pPr>
              <w:spacing w:before="0"/>
              <w:ind w:firstLine="0"/>
              <w:jc w:val="left"/>
              <w:rPr>
                <w:cs/>
              </w:rPr>
            </w:pPr>
          </w:p>
        </w:tc>
        <w:tc>
          <w:tcPr>
            <w:tcW w:w="4165" w:type="dxa"/>
          </w:tcPr>
          <w:p w14:paraId="59427B33" w14:textId="77777777" w:rsidR="007E1023" w:rsidRPr="007E1023" w:rsidRDefault="007E1023" w:rsidP="007E1023">
            <w:pPr>
              <w:spacing w:before="0"/>
              <w:ind w:firstLine="0"/>
            </w:pPr>
            <w:r w:rsidRPr="007E102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B600EC8" wp14:editId="4F23E054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192405</wp:posOffset>
                      </wp:positionV>
                      <wp:extent cx="2615565" cy="0"/>
                      <wp:effectExtent l="11430" t="11430" r="11430" b="7620"/>
                      <wp:wrapNone/>
                      <wp:docPr id="4" name="AutoShap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155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4497A6" id="AutoShape 22" o:spid="_x0000_s1026" type="#_x0000_t32" style="position:absolute;margin-left:-.6pt;margin-top:15.15pt;width:205.9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"/>
                  </w:pict>
                </mc:Fallback>
              </mc:AlternateContent>
            </w:r>
          </w:p>
          <w:p w14:paraId="667D4B56" w14:textId="19E8F6BD" w:rsidR="007E1023" w:rsidRPr="007E1023" w:rsidRDefault="007E1023" w:rsidP="007E1023">
            <w:pPr>
              <w:spacing w:before="0"/>
              <w:ind w:firstLine="0"/>
            </w:pPr>
            <w:r w:rsidRPr="007E1023">
              <w:rPr>
                <w:cs/>
              </w:rPr>
              <w:t>(</w:t>
            </w:r>
            <w:r w:rsidRPr="007E1023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ตำแหน่งทางวิชาการ"/>
                  </w:textInput>
                </w:ffData>
              </w:fldChar>
            </w:r>
            <w:r w:rsidRPr="007E1023">
              <w:rPr>
                <w:cs/>
              </w:rPr>
              <w:instrText xml:space="preserve"> </w:instrText>
            </w:r>
            <w:r w:rsidRPr="007E1023">
              <w:instrText>FORMTEXT</w:instrText>
            </w:r>
            <w:r w:rsidRPr="007E1023">
              <w:rPr>
                <w:cs/>
              </w:rPr>
              <w:instrText xml:space="preserve"> </w:instrText>
            </w:r>
            <w:r w:rsidRPr="007E1023">
              <w:rPr>
                <w:cs/>
              </w:rPr>
            </w:r>
            <w:r w:rsidRPr="007E1023">
              <w:rPr>
                <w:cs/>
              </w:rPr>
              <w:fldChar w:fldCharType="separate"/>
            </w:r>
            <w:r w:rsidR="001445B0">
              <w:rPr>
                <w:noProof/>
                <w:cs/>
              </w:rPr>
              <w:t>ชื่อตำแหน่งทางวิชาการ</w:t>
            </w:r>
            <w:r w:rsidRPr="007E1023">
              <w:rPr>
                <w:cs/>
              </w:rPr>
              <w:fldChar w:fldCharType="end"/>
            </w:r>
            <w:r w:rsidRPr="007E1023">
              <w:rPr>
                <w:cs/>
              </w:rPr>
              <w:t xml:space="preserve"> </w:t>
            </w:r>
            <w:r w:rsidRPr="007E1023">
              <w:fldChar w:fldCharType="begin">
                <w:ffData>
                  <w:name w:val=""/>
                  <w:enabled/>
                  <w:calcOnExit w:val="0"/>
                  <w:textInput>
                    <w:default w:val="ชื่อ"/>
                  </w:textInput>
                </w:ffData>
              </w:fldChar>
            </w:r>
            <w:r w:rsidRPr="007E1023">
              <w:instrText xml:space="preserve"> FORMTEXT </w:instrText>
            </w:r>
            <w:r w:rsidRPr="007E1023">
              <w:fldChar w:fldCharType="separate"/>
            </w:r>
            <w:r w:rsidR="001445B0">
              <w:rPr>
                <w:noProof/>
                <w:cs/>
              </w:rPr>
              <w:t>ชื่อ</w:t>
            </w:r>
            <w:r w:rsidRPr="007E1023">
              <w:fldChar w:fldCharType="end"/>
            </w:r>
            <w:r w:rsidRPr="007E1023">
              <w:rPr>
                <w:cs/>
              </w:rPr>
              <w:t xml:space="preserve"> </w:t>
            </w:r>
            <w:r w:rsidRPr="007E1023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สกุลอาจารย์"/>
                  </w:textInput>
                </w:ffData>
              </w:fldChar>
            </w:r>
            <w:r w:rsidRPr="007E1023">
              <w:rPr>
                <w:cs/>
              </w:rPr>
              <w:instrText xml:space="preserve"> </w:instrText>
            </w:r>
            <w:r w:rsidRPr="007E1023">
              <w:instrText>FORMTEXT</w:instrText>
            </w:r>
            <w:r w:rsidRPr="007E1023">
              <w:rPr>
                <w:cs/>
              </w:rPr>
              <w:instrText xml:space="preserve"> </w:instrText>
            </w:r>
            <w:r w:rsidRPr="007E1023">
              <w:rPr>
                <w:cs/>
              </w:rPr>
            </w:r>
            <w:r w:rsidRPr="007E1023">
              <w:rPr>
                <w:cs/>
              </w:rPr>
              <w:fldChar w:fldCharType="separate"/>
            </w:r>
            <w:r w:rsidR="001445B0">
              <w:rPr>
                <w:noProof/>
                <w:cs/>
              </w:rPr>
              <w:t>ชื่อสกุลอาจารย์</w:t>
            </w:r>
            <w:r w:rsidRPr="007E1023">
              <w:rPr>
                <w:cs/>
              </w:rPr>
              <w:fldChar w:fldCharType="end"/>
            </w:r>
            <w:r w:rsidRPr="007E1023">
              <w:rPr>
                <w:cs/>
              </w:rPr>
              <w:t>)</w:t>
            </w:r>
          </w:p>
        </w:tc>
      </w:tr>
      <w:tr w:rsidR="0074207B" w:rsidRPr="007E1023" w14:paraId="6E82F17E" w14:textId="77777777" w:rsidTr="0074207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c>
          <w:tcPr>
            <w:tcW w:w="4141" w:type="dxa"/>
            <w:tcBorders>
              <w:top w:val="nil"/>
              <w:left w:val="nil"/>
              <w:bottom w:val="nil"/>
              <w:right w:val="nil"/>
            </w:tcBorders>
          </w:tcPr>
          <w:p w14:paraId="35C305F2" w14:textId="77777777" w:rsidR="0074207B" w:rsidRPr="007E1023" w:rsidRDefault="0074207B" w:rsidP="00406C59">
            <w:pPr>
              <w:spacing w:before="0"/>
              <w:ind w:firstLine="0"/>
              <w:jc w:val="left"/>
            </w:pPr>
            <w:r>
              <w:rPr>
                <w:rFonts w:hint="cs"/>
                <w:cs/>
              </w:rPr>
              <w:t>กรรมการสอบโครงงานพิเศษ</w:t>
            </w:r>
          </w:p>
        </w:tc>
        <w:tc>
          <w:tcPr>
            <w:tcW w:w="4165" w:type="dxa"/>
            <w:tcBorders>
              <w:top w:val="nil"/>
              <w:left w:val="nil"/>
              <w:bottom w:val="nil"/>
              <w:right w:val="nil"/>
            </w:tcBorders>
          </w:tcPr>
          <w:p w14:paraId="15C7DF9F" w14:textId="77777777" w:rsidR="0074207B" w:rsidRPr="007E1023" w:rsidRDefault="0074207B" w:rsidP="00406C59">
            <w:pPr>
              <w:spacing w:before="0"/>
              <w:ind w:firstLine="0"/>
              <w:jc w:val="left"/>
            </w:pPr>
            <w:r w:rsidRPr="007E102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E61CFE8" wp14:editId="7971C581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184785</wp:posOffset>
                      </wp:positionV>
                      <wp:extent cx="2615565" cy="0"/>
                      <wp:effectExtent l="11430" t="13335" r="11430" b="5715"/>
                      <wp:wrapNone/>
                      <wp:docPr id="11" name="AutoShap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155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90482E" id="AutoShape 21" o:spid="_x0000_s1026" type="#_x0000_t32" style="position:absolute;margin-left:-.6pt;margin-top:14.55pt;width:205.9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"/>
                  </w:pict>
                </mc:Fallback>
              </mc:AlternateContent>
            </w:r>
          </w:p>
          <w:p w14:paraId="2FDA8DE9" w14:textId="2C16F383" w:rsidR="0074207B" w:rsidRPr="007E1023" w:rsidRDefault="0074207B" w:rsidP="00406C59">
            <w:pPr>
              <w:spacing w:before="0"/>
              <w:ind w:firstLine="0"/>
            </w:pPr>
            <w:r w:rsidRPr="007E1023">
              <w:rPr>
                <w:cs/>
              </w:rPr>
              <w:t>(</w:t>
            </w:r>
            <w:r w:rsidRPr="007E1023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ตำแหน่งทางวิชาการ"/>
                  </w:textInput>
                </w:ffData>
              </w:fldChar>
            </w:r>
            <w:r w:rsidRPr="007E1023">
              <w:rPr>
                <w:cs/>
              </w:rPr>
              <w:instrText xml:space="preserve"> </w:instrText>
            </w:r>
            <w:r w:rsidRPr="007E1023">
              <w:instrText>FORMTEXT</w:instrText>
            </w:r>
            <w:r w:rsidRPr="007E1023">
              <w:rPr>
                <w:cs/>
              </w:rPr>
              <w:instrText xml:space="preserve"> </w:instrText>
            </w:r>
            <w:r w:rsidRPr="007E1023">
              <w:rPr>
                <w:cs/>
              </w:rPr>
            </w:r>
            <w:r w:rsidRPr="007E1023">
              <w:rPr>
                <w:cs/>
              </w:rPr>
              <w:fldChar w:fldCharType="separate"/>
            </w:r>
            <w:r w:rsidR="001445B0">
              <w:rPr>
                <w:noProof/>
                <w:cs/>
              </w:rPr>
              <w:t>ชื่อตำแหน่งทางวิชาการ</w:t>
            </w:r>
            <w:r w:rsidRPr="007E1023">
              <w:rPr>
                <w:cs/>
              </w:rPr>
              <w:fldChar w:fldCharType="end"/>
            </w:r>
            <w:r w:rsidRPr="007E1023">
              <w:rPr>
                <w:cs/>
              </w:rPr>
              <w:t xml:space="preserve"> </w:t>
            </w:r>
            <w:r w:rsidRPr="007E1023">
              <w:fldChar w:fldCharType="begin">
                <w:ffData>
                  <w:name w:val=""/>
                  <w:enabled/>
                  <w:calcOnExit w:val="0"/>
                  <w:textInput>
                    <w:default w:val="ชื่อ"/>
                  </w:textInput>
                </w:ffData>
              </w:fldChar>
            </w:r>
            <w:r w:rsidRPr="007E1023">
              <w:instrText xml:space="preserve"> FORMTEXT </w:instrText>
            </w:r>
            <w:r w:rsidRPr="007E1023">
              <w:fldChar w:fldCharType="separate"/>
            </w:r>
            <w:r w:rsidR="001445B0">
              <w:rPr>
                <w:noProof/>
                <w:cs/>
              </w:rPr>
              <w:t>ชื่อ</w:t>
            </w:r>
            <w:r w:rsidRPr="007E1023">
              <w:fldChar w:fldCharType="end"/>
            </w:r>
            <w:r w:rsidRPr="007E1023">
              <w:rPr>
                <w:cs/>
              </w:rPr>
              <w:t xml:space="preserve"> </w:t>
            </w:r>
            <w:r w:rsidRPr="007E1023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สกุลอาจารย์"/>
                  </w:textInput>
                </w:ffData>
              </w:fldChar>
            </w:r>
            <w:r w:rsidRPr="007E1023">
              <w:rPr>
                <w:cs/>
              </w:rPr>
              <w:instrText xml:space="preserve"> </w:instrText>
            </w:r>
            <w:r w:rsidRPr="007E1023">
              <w:instrText>FORMTEXT</w:instrText>
            </w:r>
            <w:r w:rsidRPr="007E1023">
              <w:rPr>
                <w:cs/>
              </w:rPr>
              <w:instrText xml:space="preserve"> </w:instrText>
            </w:r>
            <w:r w:rsidRPr="007E1023">
              <w:rPr>
                <w:cs/>
              </w:rPr>
            </w:r>
            <w:r w:rsidRPr="007E1023">
              <w:rPr>
                <w:cs/>
              </w:rPr>
              <w:fldChar w:fldCharType="separate"/>
            </w:r>
            <w:r w:rsidR="001445B0">
              <w:rPr>
                <w:noProof/>
                <w:cs/>
              </w:rPr>
              <w:t>ชื่อสกุลอาจารย์</w:t>
            </w:r>
            <w:r w:rsidRPr="007E1023">
              <w:rPr>
                <w:cs/>
              </w:rPr>
              <w:fldChar w:fldCharType="end"/>
            </w:r>
            <w:r w:rsidRPr="007E1023">
              <w:rPr>
                <w:cs/>
              </w:rPr>
              <w:t>)</w:t>
            </w:r>
          </w:p>
        </w:tc>
      </w:tr>
      <w:tr w:rsidR="007E1023" w:rsidRPr="007E1023" w14:paraId="52C85DD3" w14:textId="77777777" w:rsidTr="0074207B">
        <w:trPr>
          <w:trHeight w:val="413"/>
        </w:trPr>
        <w:tc>
          <w:tcPr>
            <w:tcW w:w="4141" w:type="dxa"/>
          </w:tcPr>
          <w:p w14:paraId="3077646A" w14:textId="77777777" w:rsidR="007E1023" w:rsidRPr="007E1023" w:rsidRDefault="007E1023" w:rsidP="007E1023">
            <w:pPr>
              <w:spacing w:before="0"/>
              <w:ind w:firstLine="0"/>
              <w:jc w:val="left"/>
            </w:pPr>
            <w:r w:rsidRPr="007E1023">
              <w:rPr>
                <w:cs/>
              </w:rPr>
              <w:t>กรรมการสอบ</w:t>
            </w:r>
            <w:r w:rsidR="0074207B">
              <w:rPr>
                <w:rFonts w:hint="cs"/>
                <w:cs/>
              </w:rPr>
              <w:t>โครงงานพิเศษ</w:t>
            </w:r>
          </w:p>
        </w:tc>
        <w:tc>
          <w:tcPr>
            <w:tcW w:w="4165" w:type="dxa"/>
          </w:tcPr>
          <w:p w14:paraId="6F53F0E0" w14:textId="77777777" w:rsidR="007E1023" w:rsidRPr="007E1023" w:rsidRDefault="007E1023" w:rsidP="007E1023">
            <w:pPr>
              <w:spacing w:before="0"/>
              <w:ind w:firstLine="0"/>
            </w:pPr>
            <w:r w:rsidRPr="007E102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CB2D7FB" wp14:editId="1414843D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188595</wp:posOffset>
                      </wp:positionV>
                      <wp:extent cx="2615565" cy="0"/>
                      <wp:effectExtent l="9525" t="7620" r="13335" b="11430"/>
                      <wp:wrapNone/>
                      <wp:docPr id="2" name="AutoShap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155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6684E7" id="AutoShape 23" o:spid="_x0000_s1026" type="#_x0000_t32" style="position:absolute;margin-left:-2.25pt;margin-top:14.85pt;width:205.9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"/>
                  </w:pict>
                </mc:Fallback>
              </mc:AlternateContent>
            </w:r>
          </w:p>
          <w:p w14:paraId="024CAE53" w14:textId="0151F420" w:rsidR="007E1023" w:rsidRPr="007E1023" w:rsidRDefault="007E1023" w:rsidP="007E1023">
            <w:pPr>
              <w:spacing w:before="0"/>
              <w:ind w:firstLine="0"/>
            </w:pPr>
            <w:r w:rsidRPr="007E1023">
              <w:rPr>
                <w:cs/>
              </w:rPr>
              <w:t>(</w:t>
            </w:r>
            <w:r w:rsidRPr="007E1023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ตำแหน่งทางวิชาการ"/>
                  </w:textInput>
                </w:ffData>
              </w:fldChar>
            </w:r>
            <w:r w:rsidRPr="007E1023">
              <w:rPr>
                <w:cs/>
              </w:rPr>
              <w:instrText xml:space="preserve"> </w:instrText>
            </w:r>
            <w:r w:rsidRPr="007E1023">
              <w:instrText>FORMTEXT</w:instrText>
            </w:r>
            <w:r w:rsidRPr="007E1023">
              <w:rPr>
                <w:cs/>
              </w:rPr>
              <w:instrText xml:space="preserve"> </w:instrText>
            </w:r>
            <w:r w:rsidRPr="007E1023">
              <w:rPr>
                <w:cs/>
              </w:rPr>
            </w:r>
            <w:r w:rsidRPr="007E1023">
              <w:rPr>
                <w:cs/>
              </w:rPr>
              <w:fldChar w:fldCharType="separate"/>
            </w:r>
            <w:r w:rsidR="001445B0">
              <w:rPr>
                <w:noProof/>
                <w:cs/>
              </w:rPr>
              <w:t>ชื่อตำแหน่งทางวิชาการ</w:t>
            </w:r>
            <w:r w:rsidRPr="007E1023">
              <w:rPr>
                <w:cs/>
              </w:rPr>
              <w:fldChar w:fldCharType="end"/>
            </w:r>
            <w:r w:rsidRPr="007E1023">
              <w:rPr>
                <w:cs/>
              </w:rPr>
              <w:t xml:space="preserve"> </w:t>
            </w:r>
            <w:r w:rsidRPr="007E1023">
              <w:fldChar w:fldCharType="begin">
                <w:ffData>
                  <w:name w:val=""/>
                  <w:enabled/>
                  <w:calcOnExit w:val="0"/>
                  <w:textInput>
                    <w:default w:val="ชื่อ"/>
                  </w:textInput>
                </w:ffData>
              </w:fldChar>
            </w:r>
            <w:r w:rsidRPr="007E1023">
              <w:instrText xml:space="preserve"> FORMTEXT </w:instrText>
            </w:r>
            <w:r w:rsidRPr="007E1023">
              <w:fldChar w:fldCharType="separate"/>
            </w:r>
            <w:r w:rsidR="001445B0">
              <w:rPr>
                <w:noProof/>
                <w:cs/>
              </w:rPr>
              <w:t>ชื่อ</w:t>
            </w:r>
            <w:r w:rsidRPr="007E1023">
              <w:fldChar w:fldCharType="end"/>
            </w:r>
            <w:r w:rsidRPr="007E1023">
              <w:rPr>
                <w:cs/>
              </w:rPr>
              <w:t xml:space="preserve"> </w:t>
            </w:r>
            <w:r w:rsidRPr="007E1023">
              <w:rPr>
                <w: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ชื่อสกุลอาจารย์"/>
                  </w:textInput>
                </w:ffData>
              </w:fldChar>
            </w:r>
            <w:r w:rsidRPr="007E1023">
              <w:rPr>
                <w:cs/>
              </w:rPr>
              <w:instrText xml:space="preserve"> </w:instrText>
            </w:r>
            <w:r w:rsidRPr="007E1023">
              <w:instrText>FORMTEXT</w:instrText>
            </w:r>
            <w:r w:rsidRPr="007E1023">
              <w:rPr>
                <w:cs/>
              </w:rPr>
              <w:instrText xml:space="preserve"> </w:instrText>
            </w:r>
            <w:r w:rsidRPr="007E1023">
              <w:rPr>
                <w:cs/>
              </w:rPr>
            </w:r>
            <w:r w:rsidRPr="007E1023">
              <w:rPr>
                <w:cs/>
              </w:rPr>
              <w:fldChar w:fldCharType="separate"/>
            </w:r>
            <w:r w:rsidR="001445B0">
              <w:rPr>
                <w:noProof/>
                <w:cs/>
              </w:rPr>
              <w:t>ชื่อสกุลอาจารย์</w:t>
            </w:r>
            <w:r w:rsidRPr="007E1023">
              <w:rPr>
                <w:cs/>
              </w:rPr>
              <w:fldChar w:fldCharType="end"/>
            </w:r>
            <w:r w:rsidRPr="007E1023">
              <w:rPr>
                <w:cs/>
              </w:rPr>
              <w:t>)</w:t>
            </w:r>
          </w:p>
        </w:tc>
      </w:tr>
    </w:tbl>
    <w:p w14:paraId="6BC43FEB" w14:textId="77777777" w:rsidR="009911F3" w:rsidRDefault="009911F3" w:rsidP="007E1023">
      <w:pPr>
        <w:ind w:firstLine="0"/>
      </w:pPr>
    </w:p>
    <w:p w14:paraId="77994BA3" w14:textId="77777777" w:rsidR="005950EB" w:rsidRPr="0074207B" w:rsidRDefault="005950EB" w:rsidP="007E1023">
      <w:pPr>
        <w:ind w:firstLine="0"/>
        <w:rPr>
          <w:rFonts w:hint="cs"/>
        </w:rPr>
        <w:sectPr w:rsidR="005950EB" w:rsidRPr="0074207B" w:rsidSect="00EA52FF">
          <w:headerReference w:type="default" r:id="rId10"/>
          <w:pgSz w:w="11906" w:h="16838"/>
          <w:pgMar w:top="2160" w:right="1440" w:bottom="1440" w:left="2160" w:header="706" w:footer="706" w:gutter="0"/>
          <w:cols w:space="708"/>
          <w:docGrid w:linePitch="360"/>
        </w:sectPr>
      </w:pPr>
    </w:p>
    <w:tbl>
      <w:tblPr>
        <w:tblStyle w:val="TableGrid"/>
        <w:tblW w:w="8590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4904"/>
      </w:tblGrid>
      <w:tr w:rsidR="005950EB" w:rsidRPr="005950EB" w14:paraId="1F2D3E94" w14:textId="77777777" w:rsidTr="00AD0215">
        <w:tc>
          <w:tcPr>
            <w:tcW w:w="3686" w:type="dxa"/>
          </w:tcPr>
          <w:p w14:paraId="4EF79603" w14:textId="77777777" w:rsidR="005950EB" w:rsidRPr="005950EB" w:rsidRDefault="005950EB" w:rsidP="005950EB">
            <w:pPr>
              <w:spacing w:before="0"/>
              <w:ind w:firstLine="0"/>
              <w:jc w:val="left"/>
            </w:pPr>
            <w:r w:rsidRPr="005950EB">
              <w:rPr>
                <w:cs/>
              </w:rPr>
              <w:lastRenderedPageBreak/>
              <w:t>หัวข้อ</w:t>
            </w:r>
            <w:r w:rsidR="0074207B">
              <w:rPr>
                <w:rFonts w:hint="cs"/>
                <w:cs/>
              </w:rPr>
              <w:t>โครงงานพิเศษ</w:t>
            </w:r>
          </w:p>
        </w:tc>
        <w:tc>
          <w:tcPr>
            <w:tcW w:w="4904" w:type="dxa"/>
          </w:tcPr>
          <w:p w14:paraId="0B42DD37" w14:textId="7D765982" w:rsidR="005950EB" w:rsidRPr="005950EB" w:rsidRDefault="001F566D" w:rsidP="005950EB">
            <w:pPr>
              <w:spacing w:before="0"/>
              <w:ind w:firstLine="0"/>
              <w:jc w:val="left"/>
              <w:rPr>
                <w:cs/>
              </w:rPr>
            </w:pPr>
            <w:r>
              <w:rPr>
                <w:noProof/>
                <w:cs/>
              </w:rPr>
              <w:t>ระบบตรวจจับและจำแนกข้อความที่สร้างโดยปัญญาประดิษฐ์สำหรับการใช้งานภาษาไทยและอังกฤษแบบผสม</w:t>
            </w:r>
          </w:p>
        </w:tc>
      </w:tr>
      <w:tr w:rsidR="005950EB" w:rsidRPr="005950EB" w14:paraId="278F030A" w14:textId="77777777" w:rsidTr="00AD0215">
        <w:tc>
          <w:tcPr>
            <w:tcW w:w="3686" w:type="dxa"/>
          </w:tcPr>
          <w:p w14:paraId="25C68511" w14:textId="77777777" w:rsidR="005950EB" w:rsidRPr="005950EB" w:rsidRDefault="005950EB" w:rsidP="005950EB">
            <w:pPr>
              <w:spacing w:before="0"/>
              <w:ind w:firstLine="0"/>
              <w:jc w:val="left"/>
            </w:pPr>
            <w:r w:rsidRPr="005950EB">
              <w:rPr>
                <w:cs/>
              </w:rPr>
              <w:t>ชื่อผู้เขียน</w:t>
            </w:r>
          </w:p>
        </w:tc>
        <w:tc>
          <w:tcPr>
            <w:tcW w:w="4904" w:type="dxa"/>
          </w:tcPr>
          <w:p w14:paraId="4BEB93B9" w14:textId="09213261" w:rsidR="005950EB" w:rsidRPr="005950EB" w:rsidRDefault="001F566D" w:rsidP="005950EB">
            <w:pPr>
              <w:spacing w:before="0"/>
              <w:ind w:firstLine="0"/>
              <w:jc w:val="left"/>
            </w:pPr>
            <w:r>
              <w:rPr>
                <w:noProof/>
                <w:cs/>
              </w:rPr>
              <w:t>นายชิติพัทธ์ จำปา</w:t>
            </w:r>
            <w:r w:rsidR="005950EB" w:rsidRPr="005950EB">
              <w:rPr>
                <w:cs/>
              </w:rPr>
              <w:t xml:space="preserve"> </w:t>
            </w:r>
          </w:p>
        </w:tc>
      </w:tr>
      <w:tr w:rsidR="005950EB" w:rsidRPr="005950EB" w14:paraId="5DE95D07" w14:textId="77777777" w:rsidTr="00AD0215">
        <w:tc>
          <w:tcPr>
            <w:tcW w:w="3686" w:type="dxa"/>
          </w:tcPr>
          <w:p w14:paraId="758E3AC5" w14:textId="77777777" w:rsidR="005950EB" w:rsidRPr="005950EB" w:rsidRDefault="005950EB" w:rsidP="005950EB">
            <w:pPr>
              <w:spacing w:before="0"/>
              <w:ind w:firstLine="0"/>
              <w:jc w:val="left"/>
            </w:pPr>
            <w:r w:rsidRPr="005950EB">
              <w:rPr>
                <w:cs/>
              </w:rPr>
              <w:t>ชื่อปริญญา</w:t>
            </w:r>
          </w:p>
        </w:tc>
        <w:tc>
          <w:tcPr>
            <w:tcW w:w="4904" w:type="dxa"/>
          </w:tcPr>
          <w:p w14:paraId="6C719EE3" w14:textId="77777777" w:rsidR="005950EB" w:rsidRPr="005950EB" w:rsidRDefault="0074207B" w:rsidP="005950EB">
            <w:pPr>
              <w:spacing w:before="0"/>
              <w:ind w:firstLine="0"/>
              <w:jc w:val="left"/>
            </w:pPr>
            <w:r w:rsidRPr="0074207B">
              <w:rPr>
                <w:cs/>
              </w:rPr>
              <w:t>วิทยาศาสตรบัณฑิต สาขาวิชาวิทยาการคอมพิวเตอร์</w:t>
            </w:r>
          </w:p>
        </w:tc>
      </w:tr>
      <w:tr w:rsidR="005950EB" w:rsidRPr="005950EB" w14:paraId="31F36F95" w14:textId="77777777" w:rsidTr="00AD0215">
        <w:tc>
          <w:tcPr>
            <w:tcW w:w="3686" w:type="dxa"/>
          </w:tcPr>
          <w:p w14:paraId="5CA2CB67" w14:textId="77777777" w:rsidR="005950EB" w:rsidRPr="005950EB" w:rsidRDefault="005950EB" w:rsidP="005950EB">
            <w:pPr>
              <w:spacing w:before="0"/>
              <w:ind w:firstLine="0"/>
              <w:jc w:val="left"/>
            </w:pPr>
            <w:r w:rsidRPr="005950EB">
              <w:rPr>
                <w:cs/>
              </w:rPr>
              <w:t>สาขาวิชา/คณะ/มหาวิทยาลัย</w:t>
            </w:r>
          </w:p>
        </w:tc>
        <w:tc>
          <w:tcPr>
            <w:tcW w:w="4904" w:type="dxa"/>
          </w:tcPr>
          <w:p w14:paraId="6C6223E7" w14:textId="77777777" w:rsidR="005950EB" w:rsidRPr="005950EB" w:rsidRDefault="0074207B" w:rsidP="005950EB">
            <w:pPr>
              <w:spacing w:before="0"/>
              <w:ind w:firstLine="0"/>
              <w:jc w:val="left"/>
            </w:pPr>
            <w:r>
              <w:rPr>
                <w:rFonts w:hint="cs"/>
                <w:cs/>
              </w:rPr>
              <w:t>สาขาวิชาวิทยาการคอมพิวเตอร์</w:t>
            </w:r>
          </w:p>
          <w:p w14:paraId="0C084DEE" w14:textId="77777777" w:rsidR="005950EB" w:rsidRPr="005950EB" w:rsidRDefault="0074207B" w:rsidP="005950EB">
            <w:pPr>
              <w:spacing w:before="0"/>
              <w:ind w:firstLine="0"/>
              <w:jc w:val="left"/>
            </w:pPr>
            <w:r>
              <w:rPr>
                <w:rFonts w:hint="cs"/>
                <w:cs/>
              </w:rPr>
              <w:t>คณะวิทยาศาสตร์และเทคโนโลยี</w:t>
            </w:r>
          </w:p>
          <w:p w14:paraId="35A2646D" w14:textId="77777777" w:rsidR="005950EB" w:rsidRPr="005950EB" w:rsidRDefault="005950EB" w:rsidP="005950EB">
            <w:pPr>
              <w:spacing w:before="0"/>
              <w:ind w:firstLine="0"/>
              <w:jc w:val="left"/>
            </w:pPr>
            <w:r w:rsidRPr="005950EB">
              <w:rPr>
                <w:cs/>
              </w:rPr>
              <w:t>มหาวิทยาลัยธรรมศาสตร์</w:t>
            </w:r>
          </w:p>
        </w:tc>
      </w:tr>
      <w:tr w:rsidR="005950EB" w:rsidRPr="005950EB" w14:paraId="449A815B" w14:textId="77777777" w:rsidTr="00AD0215">
        <w:tc>
          <w:tcPr>
            <w:tcW w:w="3686" w:type="dxa"/>
          </w:tcPr>
          <w:p w14:paraId="6FBCD2C8" w14:textId="4BFE6C65" w:rsidR="005950EB" w:rsidRPr="005950EB" w:rsidRDefault="005950EB" w:rsidP="005950EB">
            <w:pPr>
              <w:spacing w:before="0"/>
              <w:ind w:firstLine="0"/>
              <w:jc w:val="left"/>
              <w:rPr>
                <w:rFonts w:hint="cs"/>
              </w:rPr>
            </w:pPr>
            <w:r w:rsidRPr="005950EB">
              <w:rPr>
                <w:cs/>
              </w:rPr>
              <w:t>อาจารย์ที่ปรึกษา</w:t>
            </w:r>
            <w:r w:rsidR="0074207B">
              <w:rPr>
                <w:rFonts w:hint="cs"/>
                <w:cs/>
              </w:rPr>
              <w:t>โครงงานพิเศษ</w:t>
            </w:r>
          </w:p>
        </w:tc>
        <w:tc>
          <w:tcPr>
            <w:tcW w:w="4904" w:type="dxa"/>
          </w:tcPr>
          <w:p w14:paraId="2B85BC6E" w14:textId="7D1E6A06" w:rsidR="005950EB" w:rsidRPr="005950EB" w:rsidRDefault="001F566D" w:rsidP="005950EB">
            <w:pPr>
              <w:spacing w:before="0"/>
              <w:ind w:firstLine="0"/>
              <w:jc w:val="left"/>
              <w:rPr>
                <w:rFonts w:hint="cs"/>
                <w:cs/>
              </w:rPr>
            </w:pPr>
            <w:bookmarkStart w:id="3" w:name="Text8"/>
            <w:r>
              <w:rPr>
                <w:noProof/>
                <w:cs/>
              </w:rPr>
              <w:t>ผศ.ดร.ปกรณ์ ลี้สุทธิพรชัย</w:t>
            </w:r>
            <w:bookmarkEnd w:id="3"/>
            <w:r w:rsidR="005950EB" w:rsidRPr="005950EB">
              <w:t xml:space="preserve"> </w:t>
            </w:r>
          </w:p>
        </w:tc>
      </w:tr>
      <w:tr w:rsidR="005950EB" w:rsidRPr="005950EB" w14:paraId="5F7DE4CE" w14:textId="77777777" w:rsidTr="00AD0215">
        <w:tc>
          <w:tcPr>
            <w:tcW w:w="3686" w:type="dxa"/>
          </w:tcPr>
          <w:p w14:paraId="76615F24" w14:textId="77777777" w:rsidR="005950EB" w:rsidRPr="005950EB" w:rsidRDefault="005950EB" w:rsidP="005950EB">
            <w:pPr>
              <w:spacing w:before="0"/>
              <w:ind w:firstLine="0"/>
              <w:jc w:val="left"/>
              <w:rPr>
                <w:cs/>
              </w:rPr>
            </w:pPr>
            <w:r w:rsidRPr="005950EB">
              <w:rPr>
                <w:cs/>
              </w:rPr>
              <w:t>ปีการศึกษา</w:t>
            </w:r>
          </w:p>
        </w:tc>
        <w:tc>
          <w:tcPr>
            <w:tcW w:w="4904" w:type="dxa"/>
          </w:tcPr>
          <w:p w14:paraId="108BD52D" w14:textId="2818F61E" w:rsidR="005950EB" w:rsidRPr="005950EB" w:rsidRDefault="00E86B91" w:rsidP="005950EB">
            <w:pPr>
              <w:spacing w:before="0"/>
              <w:ind w:firstLine="0"/>
              <w:jc w:val="left"/>
            </w:pPr>
            <w:r>
              <w:t>2569</w:t>
            </w:r>
          </w:p>
        </w:tc>
      </w:tr>
    </w:tbl>
    <w:p w14:paraId="7BBF9B48" w14:textId="77777777" w:rsidR="005950EB" w:rsidRDefault="005950EB" w:rsidP="005950EB">
      <w:pPr>
        <w:spacing w:before="0"/>
      </w:pPr>
    </w:p>
    <w:p w14:paraId="00B5214E" w14:textId="77777777" w:rsidR="00DE1EFA" w:rsidRDefault="00DE1EFA" w:rsidP="005950EB">
      <w:pPr>
        <w:spacing w:before="0"/>
      </w:pPr>
    </w:p>
    <w:p w14:paraId="3FCB6276" w14:textId="77777777" w:rsidR="00DE1EFA" w:rsidRDefault="00DE1EFA" w:rsidP="005950EB">
      <w:pPr>
        <w:spacing w:before="0"/>
      </w:pPr>
    </w:p>
    <w:p w14:paraId="788D1A63" w14:textId="77777777" w:rsidR="00DE1EFA" w:rsidRDefault="00DE1EFA" w:rsidP="005950EB">
      <w:pPr>
        <w:spacing w:before="0"/>
      </w:pPr>
    </w:p>
    <w:p w14:paraId="583A453E" w14:textId="77777777" w:rsidR="00DE1EFA" w:rsidRDefault="00DE1EFA" w:rsidP="005950EB">
      <w:pPr>
        <w:spacing w:before="0"/>
      </w:pPr>
    </w:p>
    <w:p w14:paraId="4E7F5056" w14:textId="77777777" w:rsidR="00DE1EFA" w:rsidRDefault="00DE1EFA" w:rsidP="005950EB">
      <w:pPr>
        <w:spacing w:before="0"/>
      </w:pPr>
    </w:p>
    <w:p w14:paraId="0539D3E7" w14:textId="77777777" w:rsidR="00DE1EFA" w:rsidRDefault="00DE1EFA" w:rsidP="005950EB">
      <w:pPr>
        <w:spacing w:before="0"/>
      </w:pPr>
    </w:p>
    <w:p w14:paraId="16830489" w14:textId="77777777" w:rsidR="00DE1EFA" w:rsidRDefault="00DE1EFA" w:rsidP="005950EB">
      <w:pPr>
        <w:spacing w:before="0"/>
      </w:pPr>
    </w:p>
    <w:p w14:paraId="3B51B76A" w14:textId="77777777" w:rsidR="00DE1EFA" w:rsidRDefault="00DE1EFA" w:rsidP="005950EB">
      <w:pPr>
        <w:spacing w:before="0"/>
      </w:pPr>
    </w:p>
    <w:p w14:paraId="48F62776" w14:textId="77777777" w:rsidR="00DE1EFA" w:rsidRDefault="00DE1EFA" w:rsidP="005950EB">
      <w:pPr>
        <w:spacing w:before="0"/>
      </w:pPr>
    </w:p>
    <w:p w14:paraId="2654BE6C" w14:textId="77777777" w:rsidR="00DE1EFA" w:rsidRDefault="00DE1EFA" w:rsidP="005950EB">
      <w:pPr>
        <w:spacing w:before="0"/>
      </w:pPr>
    </w:p>
    <w:p w14:paraId="1C1A05EF" w14:textId="77777777" w:rsidR="00DE1EFA" w:rsidRDefault="00DE1EFA" w:rsidP="005950EB">
      <w:pPr>
        <w:spacing w:before="0"/>
      </w:pPr>
    </w:p>
    <w:p w14:paraId="2D626D5A" w14:textId="77777777" w:rsidR="00DE1EFA" w:rsidRDefault="00DE1EFA" w:rsidP="005950EB">
      <w:pPr>
        <w:spacing w:before="0"/>
      </w:pPr>
    </w:p>
    <w:p w14:paraId="3409F322" w14:textId="77777777" w:rsidR="00DE1EFA" w:rsidRDefault="00DE1EFA" w:rsidP="005950EB">
      <w:pPr>
        <w:spacing w:before="0"/>
      </w:pPr>
    </w:p>
    <w:p w14:paraId="7CC1263B" w14:textId="77777777" w:rsidR="00DE1EFA" w:rsidRDefault="00DE1EFA" w:rsidP="005950EB">
      <w:pPr>
        <w:spacing w:before="0"/>
      </w:pPr>
    </w:p>
    <w:p w14:paraId="18E49F32" w14:textId="77777777" w:rsidR="00DE1EFA" w:rsidRDefault="00DE1EFA" w:rsidP="005950EB">
      <w:pPr>
        <w:spacing w:before="0"/>
      </w:pPr>
    </w:p>
    <w:p w14:paraId="15BBFB16" w14:textId="77777777" w:rsidR="00DE1EFA" w:rsidRDefault="00DE1EFA" w:rsidP="005950EB">
      <w:pPr>
        <w:spacing w:before="0"/>
      </w:pPr>
    </w:p>
    <w:p w14:paraId="679C3E20" w14:textId="77777777" w:rsidR="00DE1EFA" w:rsidRDefault="00DE1EFA" w:rsidP="005950EB">
      <w:pPr>
        <w:spacing w:before="0"/>
      </w:pPr>
    </w:p>
    <w:p w14:paraId="7008483C" w14:textId="77777777" w:rsidR="00DE1EFA" w:rsidRDefault="00DE1EFA" w:rsidP="005950EB">
      <w:pPr>
        <w:spacing w:before="0"/>
      </w:pPr>
    </w:p>
    <w:p w14:paraId="08C8143F" w14:textId="77777777" w:rsidR="00DE1EFA" w:rsidRDefault="00DE1EFA" w:rsidP="005950EB">
      <w:pPr>
        <w:spacing w:before="0"/>
      </w:pPr>
    </w:p>
    <w:p w14:paraId="7EBD5E78" w14:textId="77777777" w:rsidR="00DE1EFA" w:rsidRPr="00A60730" w:rsidRDefault="00DE1EFA" w:rsidP="005950EB">
      <w:pPr>
        <w:spacing w:before="0"/>
      </w:pPr>
    </w:p>
    <w:p w14:paraId="41DE1A87" w14:textId="77777777" w:rsidR="005950EB" w:rsidRPr="00A60730" w:rsidRDefault="005950EB" w:rsidP="0037172E">
      <w:pPr>
        <w:pStyle w:val="AbstractThai"/>
      </w:pPr>
      <w:bookmarkStart w:id="4" w:name="_Toc499374820"/>
      <w:bookmarkStart w:id="5" w:name="_Toc499375185"/>
      <w:bookmarkStart w:id="6" w:name="_Toc499375313"/>
      <w:bookmarkStart w:id="7" w:name="_Toc228114101"/>
      <w:r w:rsidRPr="00A60730">
        <w:rPr>
          <w:cs/>
        </w:rPr>
        <w:lastRenderedPageBreak/>
        <w:t>บทคัดย่อ</w:t>
      </w:r>
      <w:bookmarkEnd w:id="4"/>
      <w:bookmarkEnd w:id="5"/>
      <w:bookmarkEnd w:id="6"/>
      <w:bookmarkEnd w:id="7"/>
    </w:p>
    <w:p w14:paraId="00AC8D7B" w14:textId="77777777" w:rsidR="005950EB" w:rsidRPr="00A60730" w:rsidRDefault="005950EB" w:rsidP="00AD0215">
      <w:pPr>
        <w:tabs>
          <w:tab w:val="left" w:pos="3686"/>
        </w:tabs>
        <w:spacing w:before="0"/>
      </w:pPr>
    </w:p>
    <w:p w14:paraId="0B3A73EF" w14:textId="77777777" w:rsidR="0056156D" w:rsidRDefault="0056156D" w:rsidP="00AD0215">
      <w:pPr>
        <w:tabs>
          <w:tab w:val="left" w:pos="3686"/>
        </w:tabs>
        <w:spacing w:before="0"/>
        <w:ind w:firstLine="1152"/>
      </w:pPr>
      <w:r w:rsidRPr="0056156D">
        <w:rPr>
          <w:cs/>
        </w:rPr>
        <w:t>โครงงานนี้มีวัตถุประสงค์เพื่อพัฒนาต้นแบบระบบตรวจสอบข้อความที่สร้างโดยปัญญาประดิษฐ์ (</w:t>
      </w:r>
      <w:r w:rsidRPr="0056156D">
        <w:t xml:space="preserve">AI-generated text) </w:t>
      </w:r>
      <w:r w:rsidRPr="0056156D">
        <w:rPr>
          <w:cs/>
        </w:rPr>
        <w:t>โดยมุ่งเน้นการแก้ปัญหาความซับซ้อนของการใช้ภาษาไทยร่วมกับภาษาอังกฤษ (</w:t>
      </w:r>
      <w:r w:rsidRPr="0056156D">
        <w:t xml:space="preserve">Thai-English Code-switching) </w:t>
      </w:r>
      <w:r w:rsidRPr="0056156D">
        <w:rPr>
          <w:cs/>
        </w:rPr>
        <w:t>และการรักษาความเป็นส่วนตัวของผู้ใช้งาน ซึ่งเป็นข้อจำกัดสำคัญของเครื่องมือในปัจจุบันที่มักอาศัยการส่งข้อมูลไปประมวลผลบนคลาวด์เซิร์ฟเวอร์ (</w:t>
      </w:r>
      <w:r w:rsidRPr="0056156D">
        <w:t xml:space="preserve">Server-side) </w:t>
      </w:r>
    </w:p>
    <w:p w14:paraId="3AAEE153" w14:textId="77777777" w:rsidR="0056156D" w:rsidRDefault="0056156D" w:rsidP="00AD0215">
      <w:pPr>
        <w:tabs>
          <w:tab w:val="left" w:pos="3686"/>
        </w:tabs>
        <w:spacing w:before="0"/>
        <w:ind w:firstLine="1152"/>
      </w:pPr>
      <w:r w:rsidRPr="0056156D">
        <w:rPr>
          <w:cs/>
        </w:rPr>
        <w:t>ในส่วนของวิธีการดำเนินงาน ผู้จัดทำออกแบบการพัฒนาโดยใช้แบบจำลองภาษา "</w:t>
      </w:r>
      <w:r w:rsidRPr="0056156D">
        <w:t xml:space="preserve">WangchanBERTa" </w:t>
      </w:r>
      <w:r w:rsidRPr="0056156D">
        <w:rPr>
          <w:cs/>
        </w:rPr>
        <w:t>เป็นโครงสร้างหลักในการจำแนกข้อความ</w:t>
      </w:r>
      <w:r w:rsidRPr="0056156D">
        <w:t xml:space="preserve"> </w:t>
      </w:r>
      <w:r w:rsidRPr="0056156D">
        <w:rPr>
          <w:cs/>
        </w:rPr>
        <w:t>โดยจะทำการปรับแต่ง (</w:t>
      </w:r>
      <w:r w:rsidRPr="0056156D">
        <w:t xml:space="preserve">Fine-tuning) </w:t>
      </w:r>
      <w:r w:rsidRPr="0056156D">
        <w:rPr>
          <w:cs/>
        </w:rPr>
        <w:t>ด้วยชุดข้อมูลที่คัดสรรมาเพื่อรองรับบริบทภาษาผสม</w:t>
      </w:r>
      <w:r w:rsidRPr="0056156D">
        <w:t xml:space="preserve"> </w:t>
      </w:r>
      <w:r w:rsidRPr="0056156D">
        <w:rPr>
          <w:cs/>
        </w:rPr>
        <w:t>จุดเด่นของโครงงานนี้คือการออกแบบสถาปัตยกรรมแบบ "</w:t>
      </w:r>
      <w:r w:rsidRPr="0056156D">
        <w:t xml:space="preserve">Client-side Intelligence" </w:t>
      </w:r>
      <w:r w:rsidRPr="0056156D">
        <w:rPr>
          <w:cs/>
        </w:rPr>
        <w:t xml:space="preserve">ซึ่งจะมีการแปลงแบบจำลองให้อยู่ในรูปแบบ </w:t>
      </w:r>
      <w:r w:rsidRPr="0056156D">
        <w:t xml:space="preserve">ONNX </w:t>
      </w:r>
      <w:r w:rsidRPr="0056156D">
        <w:rPr>
          <w:cs/>
        </w:rPr>
        <w:t>และใช้เทคนิคการบีบอัด (</w:t>
      </w:r>
      <w:r w:rsidRPr="0056156D">
        <w:t xml:space="preserve">Model Quantization) </w:t>
      </w:r>
      <w:r w:rsidRPr="0056156D">
        <w:rPr>
          <w:cs/>
        </w:rPr>
        <w:t>เพื่อให้สามารถรันการประมวลผลได้โดยตรงบนเว็บเบราว์เซอร์ของผู้ใช้</w:t>
      </w:r>
    </w:p>
    <w:p w14:paraId="096E0B7A" w14:textId="705BDEC4" w:rsidR="005950EB" w:rsidRPr="00A60730" w:rsidRDefault="003C4324" w:rsidP="00AD0215">
      <w:pPr>
        <w:tabs>
          <w:tab w:val="left" w:pos="3686"/>
        </w:tabs>
        <w:spacing w:before="0"/>
        <w:ind w:firstLine="1152"/>
      </w:pPr>
      <w:bookmarkStart w:id="8" w:name="Text12"/>
      <w:r>
        <w:rPr>
          <w:noProof/>
          <w:cs/>
        </w:rPr>
        <w:t>ผลลัพธ์ที่คาดหวังจากโครงงานนี้คือ ระบบที่สามารถระบุแหล่งที่มาของข้อความระหว่างมนุษย์และปัญญาประดิษฐ์</w:t>
      </w:r>
      <w:r>
        <w:rPr>
          <w:noProof/>
        </w:rPr>
        <w:t xml:space="preserve"> </w:t>
      </w:r>
      <w:r>
        <w:rPr>
          <w:noProof/>
          <w:cs/>
        </w:rPr>
        <w:t>ได้อย่างแม่นยำบนอุปกรณ์ปลายทาง โดยที่ข้อความของผู้ใช้จะไม่ถูกส่งออกจากเครื่องเพื่อรักษาความเป็นส่วนตัว นอกจากนี้ ระบบยังถูกออกแ</w:t>
      </w:r>
      <w:bookmarkEnd w:id="8"/>
      <w:r w:rsidR="00FE76D2" w:rsidRPr="00FE76D2">
        <w:rPr>
          <w:noProof/>
          <w:cs/>
        </w:rPr>
        <w:t>บบให้รองรับการรับข้อมูลป้อนกลับจากผู้ใช้ (</w:t>
      </w:r>
      <w:r w:rsidR="00FE76D2" w:rsidRPr="00FE76D2">
        <w:rPr>
          <w:noProof/>
        </w:rPr>
        <w:t xml:space="preserve">Feedback Loop) </w:t>
      </w:r>
      <w:r w:rsidR="00FE76D2" w:rsidRPr="00FE76D2">
        <w:rPr>
          <w:noProof/>
          <w:cs/>
        </w:rPr>
        <w:t>เพื่อนำมาพัฒนาความสามารถของแบบจำลองให้ทันสมัยอย่างต่อเนื่องในอนาคต</w:t>
      </w:r>
    </w:p>
    <w:p w14:paraId="5DBAEFA1" w14:textId="77777777" w:rsidR="005950EB" w:rsidRPr="00A60730" w:rsidRDefault="005950EB" w:rsidP="005950EB"/>
    <w:p w14:paraId="6787E90C" w14:textId="6E0CD52B" w:rsidR="005950EB" w:rsidRDefault="005950EB" w:rsidP="005950EB">
      <w:pPr>
        <w:spacing w:before="0"/>
        <w:ind w:left="900" w:hanging="900"/>
      </w:pPr>
      <w:r w:rsidRPr="00A71588">
        <w:rPr>
          <w:b/>
          <w:bCs/>
          <w:cs/>
        </w:rPr>
        <w:t>คำสำคัญ</w:t>
      </w:r>
      <w:r w:rsidRPr="00A71588">
        <w:rPr>
          <w:b/>
          <w:bCs/>
        </w:rPr>
        <w:t>:</w:t>
      </w:r>
      <w:r w:rsidRPr="00A60730">
        <w:rPr>
          <w:b/>
          <w:bCs/>
          <w:cs/>
        </w:rPr>
        <w:t xml:space="preserve"> </w:t>
      </w:r>
      <w:r w:rsidR="00E83895">
        <w:rPr>
          <w:noProof/>
          <w:cs/>
        </w:rPr>
        <w:t>การตรวจจับข้อความปัญญาประดิษฐ์</w:t>
      </w:r>
      <w:r w:rsidR="00E83895">
        <w:rPr>
          <w:noProof/>
        </w:rPr>
        <w:t xml:space="preserve">, </w:t>
      </w:r>
      <w:r w:rsidR="00E83895">
        <w:rPr>
          <w:noProof/>
          <w:cs/>
        </w:rPr>
        <w:t>ภาษาไทยปนอังกฤษ</w:t>
      </w:r>
      <w:r w:rsidR="00E83895">
        <w:rPr>
          <w:noProof/>
        </w:rPr>
        <w:t xml:space="preserve">, WangchanBERTa, </w:t>
      </w:r>
      <w:r w:rsidR="00E83895">
        <w:rPr>
          <w:noProof/>
          <w:cs/>
        </w:rPr>
        <w:t>การประมวลผลฝั่งผู้ใช้งาน</w:t>
      </w:r>
      <w:r w:rsidR="00E83895">
        <w:rPr>
          <w:noProof/>
        </w:rPr>
        <w:t xml:space="preserve">, </w:t>
      </w:r>
      <w:r w:rsidR="00E83895">
        <w:rPr>
          <w:noProof/>
          <w:cs/>
        </w:rPr>
        <w:t>ความเป็นส่วนตัวของข้อมูล</w:t>
      </w:r>
    </w:p>
    <w:p w14:paraId="64047156" w14:textId="77777777" w:rsidR="005950EB" w:rsidRDefault="005950EB" w:rsidP="005950EB">
      <w:pPr>
        <w:spacing w:before="0"/>
        <w:ind w:left="900" w:hanging="900"/>
      </w:pPr>
    </w:p>
    <w:p w14:paraId="197CD360" w14:textId="77777777" w:rsidR="005950EB" w:rsidRDefault="005950EB" w:rsidP="005950EB">
      <w:pPr>
        <w:spacing w:before="0"/>
        <w:ind w:left="900" w:hanging="900"/>
      </w:pPr>
    </w:p>
    <w:p w14:paraId="64C5C943" w14:textId="77777777" w:rsidR="005950EB" w:rsidRDefault="005950EB" w:rsidP="005950EB">
      <w:pPr>
        <w:spacing w:before="0"/>
        <w:ind w:left="900" w:hanging="900"/>
      </w:pPr>
    </w:p>
    <w:p w14:paraId="12C702CF" w14:textId="77777777" w:rsidR="005950EB" w:rsidRDefault="005950EB" w:rsidP="005950EB">
      <w:pPr>
        <w:spacing w:before="0"/>
        <w:ind w:left="900" w:hanging="900"/>
      </w:pPr>
    </w:p>
    <w:p w14:paraId="77C36F26" w14:textId="77777777" w:rsidR="005950EB" w:rsidRDefault="005950EB" w:rsidP="005950EB">
      <w:pPr>
        <w:spacing w:before="0"/>
        <w:ind w:left="900" w:hanging="900"/>
      </w:pPr>
    </w:p>
    <w:p w14:paraId="1F8C0E9A" w14:textId="77777777" w:rsidR="005950EB" w:rsidRDefault="005950EB" w:rsidP="005950EB">
      <w:pPr>
        <w:spacing w:before="0"/>
        <w:ind w:left="900" w:hanging="900"/>
      </w:pPr>
    </w:p>
    <w:p w14:paraId="5B18DEEB" w14:textId="77777777" w:rsidR="005950EB" w:rsidRDefault="005950EB" w:rsidP="005950EB">
      <w:pPr>
        <w:spacing w:before="0"/>
        <w:ind w:left="900" w:hanging="900"/>
      </w:pPr>
    </w:p>
    <w:p w14:paraId="642CC751" w14:textId="77777777" w:rsidR="005950EB" w:rsidRDefault="005950EB" w:rsidP="005950EB">
      <w:pPr>
        <w:spacing w:before="0"/>
        <w:ind w:left="900" w:hanging="900"/>
      </w:pPr>
    </w:p>
    <w:p w14:paraId="24E7687C" w14:textId="77777777" w:rsidR="005950EB" w:rsidRDefault="005950EB" w:rsidP="005950EB">
      <w:pPr>
        <w:spacing w:before="0"/>
        <w:ind w:left="900" w:hanging="900"/>
      </w:pPr>
    </w:p>
    <w:p w14:paraId="70577F9D" w14:textId="77777777" w:rsidR="005950EB" w:rsidRDefault="005950EB" w:rsidP="005950EB">
      <w:pPr>
        <w:spacing w:before="0"/>
        <w:ind w:firstLine="0"/>
      </w:pPr>
    </w:p>
    <w:p w14:paraId="3E732614" w14:textId="77777777" w:rsidR="00E2168C" w:rsidRDefault="00E2168C" w:rsidP="005950EB">
      <w:pPr>
        <w:spacing w:before="0"/>
        <w:ind w:firstLine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9"/>
        <w:gridCol w:w="4797"/>
      </w:tblGrid>
      <w:tr w:rsidR="005950EB" w:rsidRPr="005950EB" w14:paraId="2FA55470" w14:textId="77777777" w:rsidTr="00AD0135">
        <w:tc>
          <w:tcPr>
            <w:tcW w:w="3509" w:type="dxa"/>
          </w:tcPr>
          <w:p w14:paraId="67C7B074" w14:textId="77777777" w:rsidR="005950EB" w:rsidRPr="005950EB" w:rsidRDefault="005950EB" w:rsidP="005950EB">
            <w:pPr>
              <w:spacing w:before="0"/>
              <w:ind w:firstLine="0"/>
              <w:jc w:val="left"/>
            </w:pPr>
            <w:r w:rsidRPr="005950EB">
              <w:lastRenderedPageBreak/>
              <w:t>Thesis Title</w:t>
            </w:r>
          </w:p>
        </w:tc>
        <w:tc>
          <w:tcPr>
            <w:tcW w:w="4797" w:type="dxa"/>
          </w:tcPr>
          <w:p w14:paraId="72C94D3F" w14:textId="71DEE7E2" w:rsidR="005950EB" w:rsidRPr="005950EB" w:rsidRDefault="007E0B46" w:rsidP="005950EB">
            <w:pPr>
              <w:spacing w:before="0"/>
              <w:ind w:firstLine="0"/>
              <w:jc w:val="left"/>
            </w:pPr>
            <w:r>
              <w:rPr>
                <w:noProof/>
              </w:rPr>
              <w:t>AI-Generated Text Detection and Classification System for Thai-English Code-switching</w:t>
            </w:r>
          </w:p>
        </w:tc>
      </w:tr>
      <w:tr w:rsidR="005950EB" w:rsidRPr="005950EB" w14:paraId="27A58F62" w14:textId="77777777" w:rsidTr="00522680">
        <w:tc>
          <w:tcPr>
            <w:tcW w:w="3509" w:type="dxa"/>
          </w:tcPr>
          <w:p w14:paraId="74A50B8D" w14:textId="77777777" w:rsidR="005950EB" w:rsidRPr="005950EB" w:rsidRDefault="005950EB" w:rsidP="005950EB">
            <w:pPr>
              <w:spacing w:before="0"/>
              <w:ind w:firstLine="0"/>
              <w:jc w:val="left"/>
            </w:pPr>
            <w:r w:rsidRPr="005950EB">
              <w:t>Author</w:t>
            </w:r>
          </w:p>
        </w:tc>
        <w:tc>
          <w:tcPr>
            <w:tcW w:w="4797" w:type="dxa"/>
          </w:tcPr>
          <w:p w14:paraId="7AB90945" w14:textId="0D9B8FA0" w:rsidR="005950EB" w:rsidRPr="005950EB" w:rsidRDefault="007E0B46" w:rsidP="005950EB">
            <w:pPr>
              <w:spacing w:before="0"/>
              <w:ind w:firstLine="0"/>
              <w:jc w:val="left"/>
            </w:pPr>
            <w:r>
              <w:rPr>
                <w:noProof/>
              </w:rPr>
              <w:t>Mr. Chitipat Jampa</w:t>
            </w:r>
            <w:r w:rsidR="005950EB" w:rsidRPr="005950EB">
              <w:rPr>
                <w:cs/>
              </w:rPr>
              <w:t xml:space="preserve"> </w:t>
            </w:r>
          </w:p>
        </w:tc>
      </w:tr>
      <w:tr w:rsidR="005950EB" w:rsidRPr="005950EB" w14:paraId="5C458352" w14:textId="77777777" w:rsidTr="00522680">
        <w:tc>
          <w:tcPr>
            <w:tcW w:w="3509" w:type="dxa"/>
          </w:tcPr>
          <w:p w14:paraId="52C442C4" w14:textId="77777777" w:rsidR="005950EB" w:rsidRPr="005950EB" w:rsidRDefault="005950EB" w:rsidP="005950EB">
            <w:pPr>
              <w:spacing w:before="0"/>
              <w:ind w:firstLine="0"/>
              <w:jc w:val="left"/>
            </w:pPr>
            <w:r w:rsidRPr="005950EB">
              <w:t>Degree</w:t>
            </w:r>
          </w:p>
        </w:tc>
        <w:tc>
          <w:tcPr>
            <w:tcW w:w="4797" w:type="dxa"/>
          </w:tcPr>
          <w:p w14:paraId="4E423058" w14:textId="77777777" w:rsidR="005950EB" w:rsidRPr="005950EB" w:rsidRDefault="00522680" w:rsidP="005950EB">
            <w:pPr>
              <w:spacing w:before="0"/>
              <w:ind w:firstLine="0"/>
              <w:jc w:val="left"/>
            </w:pPr>
            <w:r w:rsidRPr="00522680">
              <w:t xml:space="preserve">Bachelor of Science </w:t>
            </w:r>
          </w:p>
        </w:tc>
      </w:tr>
      <w:tr w:rsidR="005950EB" w:rsidRPr="005950EB" w14:paraId="138EEEC3" w14:textId="77777777" w:rsidTr="00AD0135">
        <w:tc>
          <w:tcPr>
            <w:tcW w:w="3509" w:type="dxa"/>
          </w:tcPr>
          <w:p w14:paraId="71CBDB72" w14:textId="77777777" w:rsidR="005950EB" w:rsidRPr="005950EB" w:rsidRDefault="00DA508F" w:rsidP="005950EB">
            <w:pPr>
              <w:spacing w:before="0"/>
              <w:ind w:firstLine="0"/>
              <w:jc w:val="left"/>
            </w:pPr>
            <w:r>
              <w:t>Major Field</w:t>
            </w:r>
            <w:r w:rsidR="005950EB" w:rsidRPr="005950EB">
              <w:rPr>
                <w:cs/>
              </w:rPr>
              <w:t>/</w:t>
            </w:r>
            <w:r w:rsidR="005950EB" w:rsidRPr="005950EB">
              <w:t>Faculty</w:t>
            </w:r>
            <w:r w:rsidR="005950EB" w:rsidRPr="005950EB">
              <w:rPr>
                <w:cs/>
              </w:rPr>
              <w:t>/</w:t>
            </w:r>
            <w:r w:rsidR="005950EB" w:rsidRPr="005950EB">
              <w:t>University</w:t>
            </w:r>
          </w:p>
        </w:tc>
        <w:tc>
          <w:tcPr>
            <w:tcW w:w="4797" w:type="dxa"/>
          </w:tcPr>
          <w:p w14:paraId="34AE8B84" w14:textId="77777777" w:rsidR="005950EB" w:rsidRPr="005950EB" w:rsidRDefault="0048597F" w:rsidP="005950EB">
            <w:pPr>
              <w:spacing w:before="0"/>
              <w:ind w:firstLine="0"/>
              <w:jc w:val="left"/>
            </w:pPr>
            <w:r>
              <w:t>Computer Science</w:t>
            </w:r>
          </w:p>
          <w:p w14:paraId="272B1E65" w14:textId="77777777" w:rsidR="005950EB" w:rsidRPr="005950EB" w:rsidRDefault="0048597F" w:rsidP="005950EB">
            <w:pPr>
              <w:spacing w:before="0"/>
              <w:ind w:firstLine="0"/>
              <w:jc w:val="left"/>
            </w:pPr>
            <w:r>
              <w:t>Faculty of Science and Technology</w:t>
            </w:r>
          </w:p>
          <w:p w14:paraId="3C39E18F" w14:textId="77777777" w:rsidR="005950EB" w:rsidRPr="005950EB" w:rsidRDefault="005950EB" w:rsidP="005950EB">
            <w:pPr>
              <w:spacing w:before="0"/>
              <w:ind w:firstLine="0"/>
              <w:jc w:val="left"/>
            </w:pPr>
            <w:r w:rsidRPr="005950EB">
              <w:t>Thammasat University</w:t>
            </w:r>
          </w:p>
        </w:tc>
      </w:tr>
      <w:tr w:rsidR="005950EB" w:rsidRPr="005950EB" w14:paraId="54694F69" w14:textId="77777777" w:rsidTr="00AD0135">
        <w:tc>
          <w:tcPr>
            <w:tcW w:w="3509" w:type="dxa"/>
          </w:tcPr>
          <w:p w14:paraId="2780D59F" w14:textId="4E58FD78" w:rsidR="005950EB" w:rsidRPr="005950EB" w:rsidRDefault="0048597F" w:rsidP="005950EB">
            <w:pPr>
              <w:spacing w:before="0"/>
              <w:ind w:firstLine="0"/>
              <w:jc w:val="left"/>
              <w:rPr>
                <w:rFonts w:hint="cs"/>
                <w:cs/>
              </w:rPr>
            </w:pPr>
            <w:r>
              <w:t>Project</w:t>
            </w:r>
            <w:r w:rsidR="005950EB" w:rsidRPr="005950EB">
              <w:t xml:space="preserve"> Advisor</w:t>
            </w:r>
            <w:r w:rsidR="005950EB" w:rsidRPr="005950EB">
              <w:rPr>
                <w:cs/>
              </w:rPr>
              <w:t xml:space="preserve"> </w:t>
            </w:r>
          </w:p>
        </w:tc>
        <w:tc>
          <w:tcPr>
            <w:tcW w:w="4797" w:type="dxa"/>
          </w:tcPr>
          <w:p w14:paraId="749006FF" w14:textId="45580A18" w:rsidR="005950EB" w:rsidRPr="005950EB" w:rsidRDefault="000C2970" w:rsidP="005950EB">
            <w:pPr>
              <w:spacing w:before="0"/>
              <w:ind w:firstLine="0"/>
              <w:jc w:val="left"/>
              <w:rPr>
                <w:rFonts w:hint="cs"/>
              </w:rPr>
            </w:pPr>
            <w:r>
              <w:rPr>
                <w:noProof/>
              </w:rPr>
              <w:t>Asst.Prof.Dr. Pakorn Leesutthipornchai</w:t>
            </w:r>
            <w:r w:rsidR="005950EB" w:rsidRPr="005950EB">
              <w:rPr>
                <w:cs/>
              </w:rPr>
              <w:t xml:space="preserve"> </w:t>
            </w:r>
          </w:p>
        </w:tc>
      </w:tr>
      <w:tr w:rsidR="005950EB" w:rsidRPr="005950EB" w14:paraId="433DFBB3" w14:textId="77777777" w:rsidTr="00AD0135">
        <w:tc>
          <w:tcPr>
            <w:tcW w:w="3509" w:type="dxa"/>
          </w:tcPr>
          <w:p w14:paraId="671842D6" w14:textId="77777777" w:rsidR="005950EB" w:rsidRPr="005950EB" w:rsidRDefault="005950EB" w:rsidP="005950EB">
            <w:pPr>
              <w:spacing w:before="0"/>
              <w:ind w:firstLine="0"/>
              <w:jc w:val="left"/>
              <w:rPr>
                <w:cs/>
              </w:rPr>
            </w:pPr>
            <w:r w:rsidRPr="005950EB">
              <w:t>Academic Years</w:t>
            </w:r>
          </w:p>
        </w:tc>
        <w:tc>
          <w:tcPr>
            <w:tcW w:w="4797" w:type="dxa"/>
          </w:tcPr>
          <w:p w14:paraId="28C907D3" w14:textId="33138F3B" w:rsidR="005950EB" w:rsidRPr="005950EB" w:rsidRDefault="0048597F" w:rsidP="005950EB">
            <w:pPr>
              <w:spacing w:before="0"/>
              <w:ind w:firstLine="0"/>
              <w:jc w:val="left"/>
              <w:rPr>
                <w:rFonts w:hint="cs"/>
              </w:rPr>
            </w:pPr>
            <w:r>
              <w:t>20</w:t>
            </w:r>
            <w:r w:rsidR="0017527C">
              <w:t>2</w:t>
            </w:r>
            <w:r w:rsidR="009E66F8">
              <w:rPr>
                <w:rFonts w:hint="cs"/>
                <w:cs/>
              </w:rPr>
              <w:t>6</w:t>
            </w:r>
          </w:p>
        </w:tc>
      </w:tr>
    </w:tbl>
    <w:p w14:paraId="3BEDD7E5" w14:textId="77777777" w:rsidR="00AD0135" w:rsidRDefault="00AD0135" w:rsidP="005950EB">
      <w:pPr>
        <w:spacing w:before="0"/>
        <w:ind w:firstLine="0"/>
      </w:pPr>
    </w:p>
    <w:p w14:paraId="2E804C2D" w14:textId="77777777" w:rsidR="009F3648" w:rsidRDefault="009F3648" w:rsidP="005950EB">
      <w:pPr>
        <w:spacing w:before="0"/>
        <w:ind w:firstLine="0"/>
      </w:pPr>
    </w:p>
    <w:p w14:paraId="0AF727FA" w14:textId="77777777" w:rsidR="009F3648" w:rsidRDefault="009F3648" w:rsidP="005950EB">
      <w:pPr>
        <w:spacing w:before="0"/>
        <w:ind w:firstLine="0"/>
      </w:pPr>
    </w:p>
    <w:p w14:paraId="46C55C30" w14:textId="77777777" w:rsidR="009F3648" w:rsidRDefault="009F3648" w:rsidP="005950EB">
      <w:pPr>
        <w:spacing w:before="0"/>
        <w:ind w:firstLine="0"/>
      </w:pPr>
    </w:p>
    <w:p w14:paraId="1C6E8A63" w14:textId="77777777" w:rsidR="009F3648" w:rsidRDefault="009F3648" w:rsidP="005950EB">
      <w:pPr>
        <w:spacing w:before="0"/>
        <w:ind w:firstLine="0"/>
      </w:pPr>
    </w:p>
    <w:p w14:paraId="57BFAF7C" w14:textId="77777777" w:rsidR="009F3648" w:rsidRDefault="009F3648" w:rsidP="005950EB">
      <w:pPr>
        <w:spacing w:before="0"/>
        <w:ind w:firstLine="0"/>
      </w:pPr>
    </w:p>
    <w:p w14:paraId="6FBC18BD" w14:textId="77777777" w:rsidR="009F3648" w:rsidRDefault="009F3648" w:rsidP="005950EB">
      <w:pPr>
        <w:spacing w:before="0"/>
        <w:ind w:firstLine="0"/>
      </w:pPr>
    </w:p>
    <w:p w14:paraId="1E0DEBB2" w14:textId="77777777" w:rsidR="009F3648" w:rsidRDefault="009F3648" w:rsidP="005950EB">
      <w:pPr>
        <w:spacing w:before="0"/>
        <w:ind w:firstLine="0"/>
      </w:pPr>
    </w:p>
    <w:p w14:paraId="1717C7D6" w14:textId="77777777" w:rsidR="009F3648" w:rsidRDefault="009F3648" w:rsidP="005950EB">
      <w:pPr>
        <w:spacing w:before="0"/>
        <w:ind w:firstLine="0"/>
      </w:pPr>
    </w:p>
    <w:p w14:paraId="065A0AC1" w14:textId="77777777" w:rsidR="009F3648" w:rsidRDefault="009F3648" w:rsidP="005950EB">
      <w:pPr>
        <w:spacing w:before="0"/>
        <w:ind w:firstLine="0"/>
      </w:pPr>
    </w:p>
    <w:p w14:paraId="475B2F75" w14:textId="77777777" w:rsidR="009F3648" w:rsidRDefault="009F3648" w:rsidP="005950EB">
      <w:pPr>
        <w:spacing w:before="0"/>
        <w:ind w:firstLine="0"/>
      </w:pPr>
    </w:p>
    <w:p w14:paraId="10386ED4" w14:textId="77777777" w:rsidR="009F3648" w:rsidRDefault="009F3648" w:rsidP="005950EB">
      <w:pPr>
        <w:spacing w:before="0"/>
        <w:ind w:firstLine="0"/>
      </w:pPr>
    </w:p>
    <w:p w14:paraId="60006DE4" w14:textId="77777777" w:rsidR="009F3648" w:rsidRDefault="009F3648" w:rsidP="005950EB">
      <w:pPr>
        <w:spacing w:before="0"/>
        <w:ind w:firstLine="0"/>
      </w:pPr>
    </w:p>
    <w:p w14:paraId="0B84AA7C" w14:textId="77777777" w:rsidR="009F3648" w:rsidRDefault="009F3648" w:rsidP="005950EB">
      <w:pPr>
        <w:spacing w:before="0"/>
        <w:ind w:firstLine="0"/>
      </w:pPr>
    </w:p>
    <w:p w14:paraId="7B8D04AD" w14:textId="77777777" w:rsidR="009F3648" w:rsidRDefault="009F3648" w:rsidP="005950EB">
      <w:pPr>
        <w:spacing w:before="0"/>
        <w:ind w:firstLine="0"/>
      </w:pPr>
    </w:p>
    <w:p w14:paraId="6BF95270" w14:textId="77777777" w:rsidR="009F3648" w:rsidRDefault="009F3648" w:rsidP="005950EB">
      <w:pPr>
        <w:spacing w:before="0"/>
        <w:ind w:firstLine="0"/>
      </w:pPr>
    </w:p>
    <w:p w14:paraId="56DC7A9D" w14:textId="77777777" w:rsidR="009F3648" w:rsidRDefault="009F3648" w:rsidP="005950EB">
      <w:pPr>
        <w:spacing w:before="0"/>
        <w:ind w:firstLine="0"/>
      </w:pPr>
    </w:p>
    <w:p w14:paraId="6358B07A" w14:textId="77777777" w:rsidR="009F3648" w:rsidRDefault="009F3648" w:rsidP="005950EB">
      <w:pPr>
        <w:spacing w:before="0"/>
        <w:ind w:firstLine="0"/>
      </w:pPr>
    </w:p>
    <w:p w14:paraId="5C77112F" w14:textId="77777777" w:rsidR="009F3648" w:rsidRDefault="009F3648" w:rsidP="005950EB">
      <w:pPr>
        <w:spacing w:before="0"/>
        <w:ind w:firstLine="0"/>
      </w:pPr>
    </w:p>
    <w:p w14:paraId="5EDB223F" w14:textId="77777777" w:rsidR="009F3648" w:rsidRDefault="009F3648" w:rsidP="005950EB">
      <w:pPr>
        <w:spacing w:before="0"/>
        <w:ind w:firstLine="0"/>
      </w:pPr>
    </w:p>
    <w:p w14:paraId="75FDB321" w14:textId="77777777" w:rsidR="000E20AD" w:rsidRDefault="000E20AD" w:rsidP="005950EB">
      <w:pPr>
        <w:spacing w:before="0"/>
        <w:ind w:firstLine="0"/>
        <w:rPr>
          <w:rFonts w:hint="cs"/>
        </w:rPr>
      </w:pPr>
    </w:p>
    <w:p w14:paraId="17BDB37D" w14:textId="77777777" w:rsidR="009F3648" w:rsidRDefault="009F3648" w:rsidP="005950EB">
      <w:pPr>
        <w:spacing w:before="0"/>
        <w:ind w:firstLine="0"/>
        <w:rPr>
          <w:cs/>
        </w:rPr>
      </w:pPr>
    </w:p>
    <w:p w14:paraId="639B8BC3" w14:textId="77777777" w:rsidR="00AD0135" w:rsidRPr="0037172E" w:rsidRDefault="00AD0215" w:rsidP="0037172E">
      <w:pPr>
        <w:pStyle w:val="AbstractEnglish"/>
        <w:rPr>
          <w:cs/>
        </w:rPr>
      </w:pPr>
      <w:r w:rsidRPr="0037172E">
        <w:lastRenderedPageBreak/>
        <w:t xml:space="preserve"> </w:t>
      </w:r>
      <w:bookmarkStart w:id="9" w:name="_Toc499374821"/>
      <w:bookmarkStart w:id="10" w:name="_Toc499375186"/>
      <w:bookmarkStart w:id="11" w:name="_Toc499375314"/>
      <w:bookmarkStart w:id="12" w:name="_Toc228114102"/>
      <w:r w:rsidR="00AD0135" w:rsidRPr="0037172E">
        <w:t>ABSTRACT</w:t>
      </w:r>
      <w:bookmarkEnd w:id="9"/>
      <w:bookmarkEnd w:id="10"/>
      <w:bookmarkEnd w:id="11"/>
      <w:bookmarkEnd w:id="12"/>
    </w:p>
    <w:p w14:paraId="614DB15F" w14:textId="77777777" w:rsidR="00AD0135" w:rsidRPr="00824AA2" w:rsidRDefault="00AD0135" w:rsidP="00AD0135">
      <w:pPr>
        <w:spacing w:before="0"/>
      </w:pPr>
    </w:p>
    <w:p w14:paraId="7C9A7B2D" w14:textId="709C64CF" w:rsidR="00AD0135" w:rsidRPr="00824AA2" w:rsidRDefault="000470C0" w:rsidP="00AD0135">
      <w:pPr>
        <w:spacing w:before="0"/>
        <w:ind w:firstLine="1152"/>
      </w:pPr>
      <w:r w:rsidRPr="000470C0">
        <w:t>This project proposes the development of a detection system for AI-generated text, specifically targeting the challenges of Thai-English code-switching and data privacy. Traditional detection methods often rely on server-side processing, which poses potential risks to user confidentiality and struggles with mixed-language contexts.</w:t>
      </w:r>
    </w:p>
    <w:p w14:paraId="4D745C3E" w14:textId="7EB3C913" w:rsidR="00AD0135" w:rsidRPr="00824AA2" w:rsidRDefault="00AA1AB5" w:rsidP="00AD0135">
      <w:pPr>
        <w:spacing w:before="0"/>
        <w:ind w:firstLine="1152"/>
      </w:pPr>
      <w:r w:rsidRPr="00AA1AB5">
        <w:t>The proposed methodology utilizes the "WangchanBERTa" model as the core architecture for text classification. The model will be fine-tuned with a specialized dataset designed to handle code-switching environments. A key innovation of this project is the "Client-side Intelligence" architecture, where the model is converted to the ONNX format and optimized through quantization to enable direct inference within the user's web browser.</w:t>
      </w:r>
    </w:p>
    <w:p w14:paraId="040389C6" w14:textId="48B106E2" w:rsidR="00AD0135" w:rsidRPr="00824AA2" w:rsidRDefault="00AA1AB5" w:rsidP="00AD0135">
      <w:pPr>
        <w:spacing w:before="0"/>
        <w:ind w:firstLine="1152"/>
        <w:rPr>
          <w:cs/>
        </w:rPr>
      </w:pPr>
      <w:r w:rsidRPr="00AA1AB5">
        <w:t>The expected outcome is a high-performance system capable of distinguishing between human-written and AI-generated content locally on the user's device. This approach ensures zero-data leakage, as text processing remains entirely within the client environment. Furthermore, the system includes a feedback mechanism to allow for offline retraining and continuous model improvement.</w:t>
      </w:r>
    </w:p>
    <w:p w14:paraId="16C91CD7" w14:textId="77777777" w:rsidR="00AD0135" w:rsidRPr="00824AA2" w:rsidRDefault="00AD0135" w:rsidP="00AD0135">
      <w:pPr>
        <w:spacing w:before="0"/>
      </w:pPr>
    </w:p>
    <w:p w14:paraId="3C642884" w14:textId="075CD7C4" w:rsidR="00AD0135" w:rsidRPr="00824AA2" w:rsidRDefault="00AD0135" w:rsidP="00AD0135">
      <w:pPr>
        <w:spacing w:before="0"/>
        <w:ind w:firstLine="0"/>
      </w:pPr>
      <w:r w:rsidRPr="00B772D2">
        <w:rPr>
          <w:b/>
          <w:bCs/>
        </w:rPr>
        <w:t>Keywords:</w:t>
      </w:r>
      <w:r w:rsidRPr="00824AA2">
        <w:rPr>
          <w:cs/>
        </w:rPr>
        <w:t xml:space="preserve"> </w:t>
      </w:r>
      <w:r w:rsidR="00F16EDA" w:rsidRPr="00F16EDA">
        <w:t>AI-Generated Text Detection, Thai-English Code-switching, WangchanBERTa, Client-side Processing, Data Privacy</w:t>
      </w:r>
      <w:r w:rsidRPr="00824AA2">
        <w:br/>
      </w:r>
    </w:p>
    <w:p w14:paraId="69732392" w14:textId="77777777" w:rsidR="00E23B67" w:rsidRDefault="00E23B67" w:rsidP="00AD0135">
      <w:pPr>
        <w:rPr>
          <w:cs/>
        </w:rPr>
      </w:pPr>
    </w:p>
    <w:p w14:paraId="01288D28" w14:textId="77777777" w:rsidR="00E23B67" w:rsidRPr="00E23B67" w:rsidRDefault="00E23B67" w:rsidP="00E23B67">
      <w:pPr>
        <w:rPr>
          <w:cs/>
        </w:rPr>
      </w:pPr>
    </w:p>
    <w:p w14:paraId="0BBBE757" w14:textId="77777777" w:rsidR="00E23B67" w:rsidRDefault="00E23B67" w:rsidP="00E23B67"/>
    <w:p w14:paraId="42A6A3BD" w14:textId="77777777" w:rsidR="00E23B67" w:rsidRDefault="00E23B67" w:rsidP="00E23B67"/>
    <w:p w14:paraId="0DE4524E" w14:textId="77777777" w:rsidR="00E23B67" w:rsidRDefault="00E23B67" w:rsidP="00E23B67"/>
    <w:p w14:paraId="0B3644D1" w14:textId="77777777" w:rsidR="00E23B67" w:rsidRDefault="00E23B67" w:rsidP="00E23B67"/>
    <w:p w14:paraId="3BFACE88" w14:textId="77777777" w:rsidR="00E23B67" w:rsidRDefault="00E23B67" w:rsidP="00E23B67"/>
    <w:p w14:paraId="61379EF2" w14:textId="77777777" w:rsidR="00E23B67" w:rsidRDefault="00E23B67" w:rsidP="00F16EDA">
      <w:pPr>
        <w:ind w:firstLine="0"/>
        <w:rPr>
          <w:cs/>
        </w:rPr>
      </w:pPr>
    </w:p>
    <w:p w14:paraId="2DD991D7" w14:textId="77777777" w:rsidR="002E1665" w:rsidRPr="008E78D8" w:rsidRDefault="002E1665" w:rsidP="002E1665">
      <w:pPr>
        <w:pStyle w:val="AbstractThai"/>
      </w:pPr>
      <w:bookmarkStart w:id="13" w:name="_Toc499374823"/>
      <w:bookmarkStart w:id="14" w:name="_Toc499375188"/>
      <w:bookmarkStart w:id="15" w:name="_Toc499375316"/>
      <w:bookmarkStart w:id="16" w:name="_Toc499374822"/>
      <w:bookmarkStart w:id="17" w:name="_Toc499375187"/>
      <w:bookmarkStart w:id="18" w:name="_Toc499375315"/>
      <w:bookmarkStart w:id="19" w:name="_Toc228114103"/>
      <w:r w:rsidRPr="008E78D8">
        <w:rPr>
          <w:cs/>
        </w:rPr>
        <w:lastRenderedPageBreak/>
        <w:t>กิตติกรรมประกาศ</w:t>
      </w:r>
      <w:bookmarkEnd w:id="16"/>
      <w:bookmarkEnd w:id="17"/>
      <w:bookmarkEnd w:id="18"/>
      <w:bookmarkEnd w:id="19"/>
      <w:r w:rsidRPr="008E78D8">
        <w:rPr>
          <w:cs/>
        </w:rPr>
        <w:br/>
      </w:r>
    </w:p>
    <w:p w14:paraId="0EBCBC7A" w14:textId="32446B92" w:rsidR="002E1665" w:rsidRPr="008E78D8" w:rsidRDefault="00D41457" w:rsidP="002E1665">
      <w:pPr>
        <w:tabs>
          <w:tab w:val="center" w:pos="6804"/>
        </w:tabs>
        <w:spacing w:before="0"/>
        <w:ind w:firstLine="1152"/>
      </w:pPr>
      <w:r w:rsidRPr="00D41457">
        <w:rPr>
          <w:cs/>
        </w:rPr>
        <w:t xml:space="preserve">โครงงานฉบับนี้สำเร็จลุล่วงไปได้ด้วยความกรุณาจากอาจารย์ปกรณ์ </w:t>
      </w:r>
      <w:r>
        <w:rPr>
          <w:noProof/>
          <w:cs/>
        </w:rPr>
        <w:t>ลี้สุทธิพรชัย</w:t>
      </w:r>
      <w:r w:rsidRPr="00D41457">
        <w:rPr>
          <w:cs/>
        </w:rPr>
        <w:t xml:space="preserve"> อาจารย์ที่ปรึกษาโครงงาน ที่ได้สละเวลาให้คำปรึกษา แนะนำแนวทาง และถ่ายทอดความรู้ที่เป็นประโยชน์อย่างยิ่งในการวางรากฐานโครงงาน ตลอดจนการเตรียมชุดข้อมูลและการวิเคราะห์ในเบื้องต้น ผู้วิจัยจึงขอขอบพระคุณมา ณ โอกาสนี้</w:t>
      </w:r>
    </w:p>
    <w:p w14:paraId="3A797C7E" w14:textId="61F97262" w:rsidR="002E1665" w:rsidRPr="008E78D8" w:rsidRDefault="002E1665" w:rsidP="00D41457">
      <w:pPr>
        <w:tabs>
          <w:tab w:val="center" w:pos="6804"/>
        </w:tabs>
        <w:spacing w:before="0"/>
        <w:ind w:firstLine="0"/>
        <w:rPr>
          <w:rFonts w:hint="cs"/>
        </w:rPr>
      </w:pPr>
    </w:p>
    <w:p w14:paraId="61A9AFA2" w14:textId="77777777" w:rsidR="002E1665" w:rsidRPr="008E78D8" w:rsidRDefault="002E1665" w:rsidP="002E1665">
      <w:pPr>
        <w:spacing w:before="0"/>
      </w:pPr>
    </w:p>
    <w:p w14:paraId="45C3CD17" w14:textId="77777777" w:rsidR="002E1665" w:rsidRPr="008E78D8" w:rsidRDefault="002E1665" w:rsidP="002E1665">
      <w:pPr>
        <w:spacing w:before="0"/>
      </w:pPr>
    </w:p>
    <w:p w14:paraId="039FD323" w14:textId="336FF10A" w:rsidR="002E1665" w:rsidRPr="008E78D8" w:rsidRDefault="002E1665" w:rsidP="002E1665">
      <w:pPr>
        <w:tabs>
          <w:tab w:val="center" w:pos="6804"/>
        </w:tabs>
        <w:spacing w:before="0"/>
        <w:rPr>
          <w:cs/>
        </w:rPr>
      </w:pPr>
      <w:r w:rsidRPr="008E78D8">
        <w:tab/>
      </w:r>
      <w:r w:rsidR="006A6917">
        <w:rPr>
          <w:noProof/>
          <w:cs/>
        </w:rPr>
        <w:t>นายชิติพัทธ์</w:t>
      </w:r>
      <w:r w:rsidRPr="008E78D8">
        <w:rPr>
          <w:cs/>
        </w:rPr>
        <w:t xml:space="preserve"> </w:t>
      </w:r>
      <w:r w:rsidR="006A6917">
        <w:rPr>
          <w:noProof/>
          <w:cs/>
        </w:rPr>
        <w:t>จำปา</w:t>
      </w:r>
    </w:p>
    <w:p w14:paraId="257388C9" w14:textId="77777777" w:rsidR="002E1665" w:rsidRPr="00E23B67" w:rsidRDefault="002E1665" w:rsidP="002E1665">
      <w:pPr>
        <w:rPr>
          <w:cs/>
        </w:rPr>
      </w:pPr>
    </w:p>
    <w:p w14:paraId="5C533ACB" w14:textId="77777777" w:rsidR="002E1665" w:rsidRDefault="002E1665" w:rsidP="002E1665">
      <w:pPr>
        <w:tabs>
          <w:tab w:val="left" w:pos="4125"/>
        </w:tabs>
      </w:pPr>
      <w:r>
        <w:tab/>
      </w:r>
    </w:p>
    <w:p w14:paraId="00036B4C" w14:textId="77777777" w:rsidR="002E1665" w:rsidRDefault="002E1665" w:rsidP="002E1665">
      <w:pPr>
        <w:tabs>
          <w:tab w:val="left" w:pos="4125"/>
        </w:tabs>
      </w:pPr>
    </w:p>
    <w:p w14:paraId="1E37E527" w14:textId="77777777" w:rsidR="002E1665" w:rsidRDefault="002E1665" w:rsidP="002E1665">
      <w:pPr>
        <w:tabs>
          <w:tab w:val="left" w:pos="4125"/>
        </w:tabs>
      </w:pPr>
    </w:p>
    <w:p w14:paraId="615ED8E4" w14:textId="77777777" w:rsidR="002E1665" w:rsidRDefault="002E1665" w:rsidP="002E1665">
      <w:pPr>
        <w:tabs>
          <w:tab w:val="left" w:pos="4125"/>
        </w:tabs>
      </w:pPr>
    </w:p>
    <w:p w14:paraId="0EB394AF" w14:textId="77777777" w:rsidR="002E1665" w:rsidRDefault="002E1665" w:rsidP="002E1665">
      <w:pPr>
        <w:tabs>
          <w:tab w:val="left" w:pos="4125"/>
        </w:tabs>
      </w:pPr>
    </w:p>
    <w:p w14:paraId="1A5BC44F" w14:textId="77777777" w:rsidR="002E1665" w:rsidRDefault="002E1665" w:rsidP="002E1665">
      <w:pPr>
        <w:tabs>
          <w:tab w:val="left" w:pos="4125"/>
        </w:tabs>
      </w:pPr>
    </w:p>
    <w:p w14:paraId="4D86D028" w14:textId="77777777" w:rsidR="002E1665" w:rsidRDefault="002E1665" w:rsidP="002E1665">
      <w:pPr>
        <w:tabs>
          <w:tab w:val="left" w:pos="4125"/>
        </w:tabs>
      </w:pPr>
    </w:p>
    <w:p w14:paraId="47EC76FB" w14:textId="77777777" w:rsidR="002E1665" w:rsidRDefault="002E1665" w:rsidP="002E1665">
      <w:pPr>
        <w:tabs>
          <w:tab w:val="left" w:pos="4125"/>
        </w:tabs>
      </w:pPr>
    </w:p>
    <w:p w14:paraId="559D5CF7" w14:textId="77777777" w:rsidR="002E1665" w:rsidRDefault="002E1665" w:rsidP="002E1665">
      <w:pPr>
        <w:tabs>
          <w:tab w:val="left" w:pos="4125"/>
        </w:tabs>
      </w:pPr>
    </w:p>
    <w:p w14:paraId="11044B25" w14:textId="77777777" w:rsidR="002E1665" w:rsidRDefault="002E1665" w:rsidP="002E1665">
      <w:pPr>
        <w:tabs>
          <w:tab w:val="left" w:pos="4125"/>
        </w:tabs>
      </w:pPr>
    </w:p>
    <w:p w14:paraId="6CC394FE" w14:textId="77777777" w:rsidR="002E1665" w:rsidRDefault="002E1665" w:rsidP="002E1665">
      <w:pPr>
        <w:tabs>
          <w:tab w:val="left" w:pos="4125"/>
        </w:tabs>
      </w:pPr>
    </w:p>
    <w:p w14:paraId="2637CA36" w14:textId="77777777" w:rsidR="002E1665" w:rsidRDefault="002E1665" w:rsidP="002E1665">
      <w:pPr>
        <w:tabs>
          <w:tab w:val="left" w:pos="4125"/>
        </w:tabs>
      </w:pPr>
    </w:p>
    <w:p w14:paraId="45554FDC" w14:textId="77777777" w:rsidR="002E1665" w:rsidRDefault="002E1665" w:rsidP="002E1665">
      <w:pPr>
        <w:tabs>
          <w:tab w:val="left" w:pos="4125"/>
        </w:tabs>
      </w:pPr>
    </w:p>
    <w:p w14:paraId="74E58761" w14:textId="77777777" w:rsidR="002E1665" w:rsidRDefault="002E1665" w:rsidP="002E1665">
      <w:pPr>
        <w:tabs>
          <w:tab w:val="left" w:pos="4125"/>
        </w:tabs>
      </w:pPr>
    </w:p>
    <w:p w14:paraId="248799FD" w14:textId="77777777" w:rsidR="009F3648" w:rsidRDefault="009F3648" w:rsidP="002E1665">
      <w:pPr>
        <w:tabs>
          <w:tab w:val="left" w:pos="4125"/>
        </w:tabs>
      </w:pPr>
    </w:p>
    <w:p w14:paraId="728C0260" w14:textId="77777777" w:rsidR="002E1665" w:rsidRDefault="002E1665" w:rsidP="00182C63">
      <w:pPr>
        <w:tabs>
          <w:tab w:val="left" w:pos="4125"/>
        </w:tabs>
        <w:spacing w:before="0"/>
        <w:ind w:firstLine="0"/>
        <w:rPr>
          <w:rFonts w:hint="cs"/>
        </w:rPr>
      </w:pPr>
    </w:p>
    <w:p w14:paraId="004402B5" w14:textId="77777777" w:rsidR="00E23B67" w:rsidRPr="008F4AA5" w:rsidRDefault="00E23B67" w:rsidP="00566510">
      <w:pPr>
        <w:pStyle w:val="AbstractThai"/>
        <w:rPr>
          <w:cs/>
        </w:rPr>
      </w:pPr>
      <w:bookmarkStart w:id="20" w:name="_Toc228114104"/>
      <w:r w:rsidRPr="00566510">
        <w:rPr>
          <w:cs/>
        </w:rPr>
        <w:lastRenderedPageBreak/>
        <w:t>สารบัญ</w:t>
      </w:r>
      <w:bookmarkEnd w:id="13"/>
      <w:bookmarkEnd w:id="14"/>
      <w:bookmarkEnd w:id="15"/>
      <w:bookmarkEnd w:id="20"/>
    </w:p>
    <w:p w14:paraId="4C289313" w14:textId="77777777" w:rsidR="00E23B67" w:rsidRPr="008F4AA5" w:rsidRDefault="00E23B67" w:rsidP="00E23B67">
      <w:pPr>
        <w:spacing w:before="0"/>
      </w:pPr>
    </w:p>
    <w:p w14:paraId="4B9F1805" w14:textId="77777777" w:rsidR="00E23B67" w:rsidRDefault="00E23B67" w:rsidP="001D162C">
      <w:pPr>
        <w:tabs>
          <w:tab w:val="right" w:pos="8280"/>
        </w:tabs>
        <w:spacing w:before="0"/>
      </w:pPr>
      <w:r w:rsidRPr="008F4AA5">
        <w:rPr>
          <w:cs/>
        </w:rPr>
        <w:tab/>
      </w:r>
      <w:r>
        <w:rPr>
          <w:rFonts w:hint="cs"/>
          <w:cs/>
        </w:rPr>
        <w:t xml:space="preserve">       </w:t>
      </w:r>
      <w:r w:rsidRPr="008F4AA5">
        <w:rPr>
          <w:cs/>
        </w:rPr>
        <w:t>หน้า</w:t>
      </w:r>
    </w:p>
    <w:p w14:paraId="6C269AC2" w14:textId="6A83DC82" w:rsidR="001445B0" w:rsidRDefault="00566510">
      <w:pPr>
        <w:pStyle w:val="TOC1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8114101" w:history="1">
        <w:r w:rsidR="001445B0" w:rsidRPr="008317A6">
          <w:rPr>
            <w:rStyle w:val="Hyperlink"/>
            <w:noProof/>
            <w:cs/>
          </w:rPr>
          <w:t>บทคัดย่อ</w:t>
        </w:r>
        <w:r w:rsidR="001445B0">
          <w:rPr>
            <w:noProof/>
            <w:webHidden/>
          </w:rPr>
          <w:tab/>
        </w:r>
        <w:r w:rsidR="001445B0">
          <w:rPr>
            <w:noProof/>
            <w:webHidden/>
          </w:rPr>
          <w:fldChar w:fldCharType="begin"/>
        </w:r>
        <w:r w:rsidR="001445B0">
          <w:rPr>
            <w:noProof/>
            <w:webHidden/>
          </w:rPr>
          <w:instrText xml:space="preserve"> PAGEREF _Toc228114101 \h </w:instrText>
        </w:r>
        <w:r w:rsidR="001445B0">
          <w:rPr>
            <w:noProof/>
            <w:webHidden/>
          </w:rPr>
        </w:r>
        <w:r w:rsidR="001445B0">
          <w:rPr>
            <w:noProof/>
            <w:webHidden/>
          </w:rPr>
          <w:fldChar w:fldCharType="separate"/>
        </w:r>
        <w:r w:rsidR="001445B0">
          <w:rPr>
            <w:noProof/>
            <w:webHidden/>
          </w:rPr>
          <w:t>2</w:t>
        </w:r>
        <w:r w:rsidR="001445B0">
          <w:rPr>
            <w:noProof/>
            <w:webHidden/>
          </w:rPr>
          <w:fldChar w:fldCharType="end"/>
        </w:r>
      </w:hyperlink>
    </w:p>
    <w:p w14:paraId="200BF266" w14:textId="625CEF77" w:rsidR="001445B0" w:rsidRDefault="001445B0">
      <w:pPr>
        <w:pStyle w:val="TOC1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02" w:history="1">
        <w:r w:rsidRPr="008317A6">
          <w:rPr>
            <w:rStyle w:val="Hyperlink"/>
            <w:noProof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55EF884" w14:textId="2EAD5AC7" w:rsidR="001445B0" w:rsidRDefault="001445B0">
      <w:pPr>
        <w:pStyle w:val="TOC1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03" w:history="1">
        <w:r w:rsidRPr="008317A6">
          <w:rPr>
            <w:rStyle w:val="Hyperlink"/>
            <w:noProof/>
            <w:cs/>
          </w:rPr>
          <w:t>กิตติกรรมประกาศ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770A20B" w14:textId="1418AD83" w:rsidR="001445B0" w:rsidRDefault="001445B0">
      <w:pPr>
        <w:pStyle w:val="TOC1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04" w:history="1">
        <w:r w:rsidRPr="008317A6">
          <w:rPr>
            <w:rStyle w:val="Hyperlink"/>
            <w:noProof/>
            <w:cs/>
          </w:rPr>
          <w:t>สารบัญ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7053B6B" w14:textId="57483408" w:rsidR="001445B0" w:rsidRDefault="001445B0">
      <w:pPr>
        <w:pStyle w:val="TOC1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05" w:history="1">
        <w:r w:rsidRPr="008317A6">
          <w:rPr>
            <w:rStyle w:val="Hyperlink"/>
            <w:noProof/>
            <w:cs/>
          </w:rPr>
          <w:t>สารบัญตาราง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EC52CEC" w14:textId="2A5C7BD0" w:rsidR="001445B0" w:rsidRDefault="001445B0">
      <w:pPr>
        <w:pStyle w:val="TOC1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06" w:history="1">
        <w:r w:rsidRPr="008317A6">
          <w:rPr>
            <w:rStyle w:val="Hyperlink"/>
            <w:noProof/>
            <w:cs/>
          </w:rPr>
          <w:t>สารบัญภาพ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D59244A" w14:textId="518E61BA" w:rsidR="001445B0" w:rsidRDefault="001445B0">
      <w:pPr>
        <w:pStyle w:val="TOC1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07" w:history="1">
        <w:r w:rsidRPr="008317A6">
          <w:rPr>
            <w:rStyle w:val="Hyperlink"/>
            <w:noProof/>
            <w:cs/>
          </w:rPr>
          <w:t>รายการสัญลักษณ์และคำย่อ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FD1FA75" w14:textId="0AE45EE3" w:rsidR="001445B0" w:rsidRDefault="001445B0">
      <w:pPr>
        <w:pStyle w:val="TOC1"/>
        <w:tabs>
          <w:tab w:val="left" w:pos="96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08" w:history="1">
        <w:r w:rsidRPr="008317A6">
          <w:rPr>
            <w:rStyle w:val="Hyperlink"/>
            <w:noProof/>
          </w:rPr>
          <w:t>บทที่ 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8317A6">
          <w:rPr>
            <w:rStyle w:val="Hyperlink"/>
            <w:noProof/>
            <w:cs/>
          </w:rPr>
          <w:t>บทนำ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5823098" w14:textId="347167EE" w:rsidR="001445B0" w:rsidRDefault="001445B0">
      <w:pPr>
        <w:pStyle w:val="TOC2"/>
        <w:tabs>
          <w:tab w:val="left" w:pos="96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09" w:history="1">
        <w:r w:rsidRPr="008317A6">
          <w:rPr>
            <w:rStyle w:val="Hyperlink"/>
            <w:rFonts w:eastAsia="Times New Roman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8317A6">
          <w:rPr>
            <w:rStyle w:val="Hyperlink"/>
            <w:rFonts w:eastAsia="Times New Roman"/>
            <w:noProof/>
            <w:cs/>
          </w:rPr>
          <w:t>ความเป็นมาและความสำคัญของโครงงาน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E8F2C1A" w14:textId="6B4052DA" w:rsidR="001445B0" w:rsidRDefault="001445B0">
      <w:pPr>
        <w:pStyle w:val="TOC2"/>
        <w:tabs>
          <w:tab w:val="left" w:pos="96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10" w:history="1">
        <w:r w:rsidRPr="008317A6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8317A6">
          <w:rPr>
            <w:rStyle w:val="Hyperlink"/>
            <w:noProof/>
            <w:cs/>
          </w:rPr>
          <w:t>วัตถุประสงค์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59BEF6F" w14:textId="22871726" w:rsidR="001445B0" w:rsidRDefault="001445B0">
      <w:pPr>
        <w:pStyle w:val="TOC2"/>
        <w:tabs>
          <w:tab w:val="left" w:pos="96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11" w:history="1">
        <w:r w:rsidRPr="008317A6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8317A6">
          <w:rPr>
            <w:rStyle w:val="Hyperlink"/>
            <w:noProof/>
            <w:cs/>
          </w:rPr>
          <w:t>ขอบเขตของโครงงาน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A3D5741" w14:textId="2E8DE7C9" w:rsidR="001445B0" w:rsidRDefault="001445B0">
      <w:pPr>
        <w:pStyle w:val="TOC2"/>
        <w:tabs>
          <w:tab w:val="left" w:pos="96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12" w:history="1">
        <w:r w:rsidRPr="008317A6">
          <w:rPr>
            <w:rStyle w:val="Hyperlink"/>
            <w:noProof/>
          </w:rPr>
          <w:t>1.4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8317A6">
          <w:rPr>
            <w:rStyle w:val="Hyperlink"/>
            <w:noProof/>
            <w:cs/>
          </w:rPr>
          <w:t>ประโยชน์ของโครงงาน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4941F5" w14:textId="00C0CC70" w:rsidR="001445B0" w:rsidRDefault="001445B0">
      <w:pPr>
        <w:pStyle w:val="TOC2"/>
        <w:tabs>
          <w:tab w:val="left" w:pos="96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13" w:history="1">
        <w:r w:rsidRPr="008317A6">
          <w:rPr>
            <w:rStyle w:val="Hyperlink"/>
            <w:noProof/>
          </w:rPr>
          <w:t>1.5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8317A6">
          <w:rPr>
            <w:rStyle w:val="Hyperlink"/>
            <w:noProof/>
            <w:cs/>
          </w:rPr>
          <w:t>ข้อจำกัดของโครงงาน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74630A" w14:textId="79805A28" w:rsidR="001445B0" w:rsidRDefault="001445B0">
      <w:pPr>
        <w:pStyle w:val="TOC1"/>
        <w:tabs>
          <w:tab w:val="left" w:pos="96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14" w:history="1">
        <w:r w:rsidRPr="008317A6">
          <w:rPr>
            <w:rStyle w:val="Hyperlink"/>
            <w:noProof/>
          </w:rPr>
          <w:t>บทที่ 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8317A6">
          <w:rPr>
            <w:rStyle w:val="Hyperlink"/>
            <w:noProof/>
            <w:cs/>
          </w:rPr>
          <w:t>วรรณกรรมและงานวิจัยที่เกี่ยวข้อง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086D66" w14:textId="114C6A6D" w:rsidR="001445B0" w:rsidRDefault="001445B0">
      <w:pPr>
        <w:pStyle w:val="TOC2"/>
        <w:tabs>
          <w:tab w:val="left" w:pos="96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15" w:history="1">
        <w:r w:rsidRPr="008317A6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8317A6">
          <w:rPr>
            <w:rStyle w:val="Hyperlink"/>
            <w:noProof/>
            <w:cs/>
          </w:rPr>
          <w:t>แนวคิดทฤษฎีที่เกี่ยวข้อง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D5991B6" w14:textId="5A21BED7" w:rsidR="001445B0" w:rsidRDefault="001445B0">
      <w:pPr>
        <w:pStyle w:val="TOC3"/>
        <w:tabs>
          <w:tab w:val="left" w:pos="144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16" w:history="1">
        <w:r w:rsidRPr="008317A6">
          <w:rPr>
            <w:rStyle w:val="Hyperlink"/>
            <w:noProof/>
          </w:rPr>
          <w:t>2.1.1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8317A6">
          <w:rPr>
            <w:rStyle w:val="Hyperlink"/>
            <w:noProof/>
            <w:cs/>
          </w:rPr>
          <w:t xml:space="preserve">การจัดการภาษาไทยด้วยโมเดล </w:t>
        </w:r>
        <w:r w:rsidRPr="008317A6">
          <w:rPr>
            <w:rStyle w:val="Hyperlink"/>
            <w:noProof/>
          </w:rPr>
          <w:t>WangchanBERTa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37BAAC" w14:textId="1B44CBCE" w:rsidR="001445B0" w:rsidRDefault="001445B0">
      <w:pPr>
        <w:pStyle w:val="TOC3"/>
        <w:tabs>
          <w:tab w:val="left" w:pos="144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17" w:history="1">
        <w:r w:rsidRPr="008317A6">
          <w:rPr>
            <w:rStyle w:val="Hyperlink"/>
            <w:noProof/>
          </w:rPr>
          <w:t>2.1.2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8317A6">
          <w:rPr>
            <w:rStyle w:val="Hyperlink"/>
            <w:noProof/>
            <w:cs/>
          </w:rPr>
          <w:t>หลักการตรวจจับข้อความที่สร้างโดยปัญญาประดิษฐ์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01443B" w14:textId="198F5AD5" w:rsidR="001445B0" w:rsidRDefault="001445B0">
      <w:pPr>
        <w:pStyle w:val="TOC3"/>
        <w:tabs>
          <w:tab w:val="left" w:pos="144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18" w:history="1">
        <w:r w:rsidRPr="008317A6">
          <w:rPr>
            <w:rStyle w:val="Hyperlink"/>
            <w:noProof/>
          </w:rPr>
          <w:t>2.1.3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8317A6">
          <w:rPr>
            <w:rStyle w:val="Hyperlink"/>
            <w:noProof/>
            <w:cs/>
          </w:rPr>
          <w:t>การประมวลผลฝั่งผู้ใช้งาน (</w:t>
        </w:r>
        <w:r w:rsidRPr="008317A6">
          <w:rPr>
            <w:rStyle w:val="Hyperlink"/>
            <w:noProof/>
          </w:rPr>
          <w:t xml:space="preserve">Client-side Intelligence) </w:t>
        </w:r>
        <w:r w:rsidRPr="008317A6">
          <w:rPr>
            <w:rStyle w:val="Hyperlink"/>
            <w:noProof/>
            <w:cs/>
          </w:rPr>
          <w:t>และความเป็นส่วนตัวของข้อมูล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CA36CEB" w14:textId="28328395" w:rsidR="001445B0" w:rsidRDefault="001445B0">
      <w:pPr>
        <w:pStyle w:val="TOC3"/>
        <w:tabs>
          <w:tab w:val="left" w:pos="144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19" w:history="1">
        <w:r w:rsidRPr="008317A6">
          <w:rPr>
            <w:rStyle w:val="Hyperlink"/>
            <w:noProof/>
          </w:rPr>
          <w:t>2.1.4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8317A6">
          <w:rPr>
            <w:rStyle w:val="Hyperlink"/>
            <w:noProof/>
            <w:cs/>
          </w:rPr>
          <w:t>การบีบอัดแบบจำลอง (</w:t>
        </w:r>
        <w:r w:rsidRPr="008317A6">
          <w:rPr>
            <w:rStyle w:val="Hyperlink"/>
            <w:noProof/>
          </w:rPr>
          <w:t xml:space="preserve">Model Quantization) </w:t>
        </w:r>
        <w:r w:rsidRPr="008317A6">
          <w:rPr>
            <w:rStyle w:val="Hyperlink"/>
            <w:noProof/>
            <w:cs/>
          </w:rPr>
          <w:t xml:space="preserve">และเทคโนโลยี </w:t>
        </w:r>
        <w:r w:rsidRPr="008317A6">
          <w:rPr>
            <w:rStyle w:val="Hyperlink"/>
            <w:noProof/>
          </w:rPr>
          <w:t>ONNX Runtime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49632EA" w14:textId="46F8D06A" w:rsidR="001445B0" w:rsidRDefault="001445B0">
      <w:pPr>
        <w:pStyle w:val="TOC2"/>
        <w:tabs>
          <w:tab w:val="left" w:pos="96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20" w:history="1">
        <w:r w:rsidRPr="008317A6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8317A6">
          <w:rPr>
            <w:rStyle w:val="Hyperlink"/>
            <w:noProof/>
            <w:cs/>
          </w:rPr>
          <w:t>งานวิจัยที่เกี่ยวข้อง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12BEFAE" w14:textId="50A3436E" w:rsidR="001445B0" w:rsidRDefault="001445B0">
      <w:pPr>
        <w:pStyle w:val="TOC3"/>
        <w:tabs>
          <w:tab w:val="left" w:pos="144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21" w:history="1">
        <w:r w:rsidRPr="008317A6">
          <w:rPr>
            <w:rStyle w:val="Hyperlink"/>
            <w:noProof/>
            <w:cs/>
          </w:rPr>
          <w:t>2.2.1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8317A6">
          <w:rPr>
            <w:rStyle w:val="Hyperlink"/>
            <w:noProof/>
            <w:cs/>
          </w:rPr>
          <w:t>การวิเคราะห์ประสิทธิภาพและข้อจำกัดของระบบตรวจจับในปัจจุบัน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D96DAA6" w14:textId="259F2011" w:rsidR="001445B0" w:rsidRDefault="001445B0">
      <w:pPr>
        <w:pStyle w:val="TOC1"/>
        <w:tabs>
          <w:tab w:val="left" w:pos="96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22" w:history="1">
        <w:r w:rsidRPr="008317A6">
          <w:rPr>
            <w:rStyle w:val="Hyperlink"/>
            <w:noProof/>
          </w:rPr>
          <w:t>บทที่ 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8317A6">
          <w:rPr>
            <w:rStyle w:val="Hyperlink"/>
            <w:noProof/>
            <w:cs/>
          </w:rPr>
          <w:t>วิธีการวิจัย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F4EF67C" w14:textId="1D007D23" w:rsidR="001445B0" w:rsidRDefault="001445B0">
      <w:pPr>
        <w:pStyle w:val="TOC2"/>
        <w:tabs>
          <w:tab w:val="left" w:pos="96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23" w:history="1">
        <w:r w:rsidRPr="008317A6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8317A6">
          <w:rPr>
            <w:rStyle w:val="Hyperlink"/>
            <w:noProof/>
            <w:cs/>
          </w:rPr>
          <w:t>ภาพรวมของโครงงาน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352C758" w14:textId="0104C366" w:rsidR="001445B0" w:rsidRDefault="001445B0">
      <w:pPr>
        <w:pStyle w:val="TOC3"/>
        <w:tabs>
          <w:tab w:val="left" w:pos="144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24" w:history="1">
        <w:r w:rsidRPr="008317A6">
          <w:rPr>
            <w:rStyle w:val="Hyperlink"/>
            <w:noProof/>
          </w:rPr>
          <w:t>3.1.1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8317A6">
          <w:rPr>
            <w:rStyle w:val="Hyperlink"/>
            <w:noProof/>
            <w:cs/>
          </w:rPr>
          <w:t>ขั้นตอนการพัฒนาแบบจำลอง (</w:t>
        </w:r>
        <w:r w:rsidRPr="008317A6">
          <w:rPr>
            <w:rStyle w:val="Hyperlink"/>
            <w:noProof/>
          </w:rPr>
          <w:t>Offline Development Phase)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9B63BB5" w14:textId="66685C9B" w:rsidR="001445B0" w:rsidRDefault="001445B0">
      <w:pPr>
        <w:pStyle w:val="TOC3"/>
        <w:tabs>
          <w:tab w:val="left" w:pos="144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25" w:history="1">
        <w:r w:rsidRPr="008317A6">
          <w:rPr>
            <w:rStyle w:val="Hyperlink"/>
            <w:noProof/>
          </w:rPr>
          <w:t>3.1.2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8317A6">
          <w:rPr>
            <w:rStyle w:val="Hyperlink"/>
            <w:noProof/>
            <w:cs/>
          </w:rPr>
          <w:t>ขั้นตอนการบีบอัดและแปลงรูปแบบ (</w:t>
        </w:r>
        <w:r w:rsidRPr="008317A6">
          <w:rPr>
            <w:rStyle w:val="Hyperlink"/>
            <w:noProof/>
          </w:rPr>
          <w:t>Model Optimization Phase)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F1D6633" w14:textId="6F95333A" w:rsidR="001445B0" w:rsidRDefault="001445B0">
      <w:pPr>
        <w:pStyle w:val="TOC3"/>
        <w:tabs>
          <w:tab w:val="left" w:pos="144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26" w:history="1">
        <w:r w:rsidRPr="008317A6">
          <w:rPr>
            <w:rStyle w:val="Hyperlink"/>
            <w:noProof/>
          </w:rPr>
          <w:t>3.1.3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8317A6">
          <w:rPr>
            <w:rStyle w:val="Hyperlink"/>
            <w:noProof/>
            <w:cs/>
          </w:rPr>
          <w:t>ขั้นตอนการอนุมานผลบนเบราว์เซอร์ (</w:t>
        </w:r>
        <w:r w:rsidRPr="008317A6">
          <w:rPr>
            <w:rStyle w:val="Hyperlink"/>
            <w:noProof/>
          </w:rPr>
          <w:t>Client-side Inference Phase)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5E66507" w14:textId="7786C424" w:rsidR="001445B0" w:rsidRDefault="001445B0">
      <w:pPr>
        <w:pStyle w:val="TOC2"/>
        <w:tabs>
          <w:tab w:val="left" w:pos="96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27" w:history="1">
        <w:r w:rsidRPr="008317A6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8317A6">
          <w:rPr>
            <w:rStyle w:val="Hyperlink"/>
            <w:noProof/>
            <w:cs/>
          </w:rPr>
          <w:t>การวิเคราะห์ขอบเขตและความต้องการของระบบ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2BEA7B8" w14:textId="409E4197" w:rsidR="001445B0" w:rsidRDefault="001445B0">
      <w:pPr>
        <w:pStyle w:val="TOC3"/>
        <w:tabs>
          <w:tab w:val="left" w:pos="144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28" w:history="1">
        <w:r w:rsidRPr="008317A6">
          <w:rPr>
            <w:rStyle w:val="Hyperlink"/>
            <w:noProof/>
          </w:rPr>
          <w:t>3.2.1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8317A6">
          <w:rPr>
            <w:rStyle w:val="Hyperlink"/>
            <w:noProof/>
          </w:rPr>
          <w:t>Flow 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7350014" w14:textId="49E995EB" w:rsidR="001445B0" w:rsidRDefault="001445B0">
      <w:pPr>
        <w:pStyle w:val="TOC3"/>
        <w:tabs>
          <w:tab w:val="left" w:pos="144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29" w:history="1">
        <w:r w:rsidRPr="008317A6">
          <w:rPr>
            <w:rStyle w:val="Hyperlink"/>
            <w:noProof/>
          </w:rPr>
          <w:t>3.2.2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8317A6">
          <w:rPr>
            <w:rStyle w:val="Hyperlink"/>
            <w:noProof/>
            <w:cs/>
          </w:rPr>
          <w:t>ความต้องการด้านฟังก์ชันการทำงาน (</w:t>
        </w:r>
        <w:r w:rsidRPr="008317A6">
          <w:rPr>
            <w:rStyle w:val="Hyperlink"/>
            <w:noProof/>
          </w:rPr>
          <w:t>Functional Requirements)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750EEFC" w14:textId="42E88544" w:rsidR="001445B0" w:rsidRDefault="001445B0">
      <w:pPr>
        <w:pStyle w:val="TOC3"/>
        <w:tabs>
          <w:tab w:val="left" w:pos="144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30" w:history="1">
        <w:r w:rsidRPr="008317A6">
          <w:rPr>
            <w:rStyle w:val="Hyperlink"/>
            <w:noProof/>
          </w:rPr>
          <w:t>3.2.3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8317A6">
          <w:rPr>
            <w:rStyle w:val="Hyperlink"/>
            <w:noProof/>
            <w:cs/>
          </w:rPr>
          <w:t>ความต้องการด้านคุณภาพและความปลอดภัย (</w:t>
        </w:r>
        <w:r w:rsidRPr="008317A6">
          <w:rPr>
            <w:rStyle w:val="Hyperlink"/>
            <w:noProof/>
          </w:rPr>
          <w:t>Non-functional Requirements)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6ED0CB7" w14:textId="4B47DA78" w:rsidR="001445B0" w:rsidRDefault="001445B0">
      <w:pPr>
        <w:pStyle w:val="TOC3"/>
        <w:tabs>
          <w:tab w:val="left" w:pos="144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31" w:history="1">
        <w:r w:rsidRPr="008317A6">
          <w:rPr>
            <w:rStyle w:val="Hyperlink"/>
            <w:noProof/>
          </w:rPr>
          <w:t>3.2.4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8317A6">
          <w:rPr>
            <w:rStyle w:val="Hyperlink"/>
            <w:noProof/>
            <w:cs/>
          </w:rPr>
          <w:t>ความต้องการด้านสภาพแวดล้อมทางเทคนิค (</w:t>
        </w:r>
        <w:r w:rsidRPr="008317A6">
          <w:rPr>
            <w:rStyle w:val="Hyperlink"/>
            <w:noProof/>
          </w:rPr>
          <w:t>Technical Requirements)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F0DBA26" w14:textId="588FA4DF" w:rsidR="001445B0" w:rsidRDefault="001445B0">
      <w:pPr>
        <w:pStyle w:val="TOC3"/>
        <w:tabs>
          <w:tab w:val="left" w:pos="144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32" w:history="1">
        <w:r w:rsidRPr="008317A6">
          <w:rPr>
            <w:rStyle w:val="Hyperlink"/>
            <w:noProof/>
          </w:rPr>
          <w:t>3.2.5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8317A6">
          <w:rPr>
            <w:rStyle w:val="Hyperlink"/>
            <w:noProof/>
            <w:cs/>
          </w:rPr>
          <w:t>การรวบรวมและจัดเตรียมชุดข้อมูล (</w:t>
        </w:r>
        <w:r w:rsidRPr="008317A6">
          <w:rPr>
            <w:rStyle w:val="Hyperlink"/>
            <w:noProof/>
          </w:rPr>
          <w:t>Data Preparation)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CAB0C56" w14:textId="4B9961BA" w:rsidR="001445B0" w:rsidRDefault="001445B0">
      <w:pPr>
        <w:pStyle w:val="TOC2"/>
        <w:tabs>
          <w:tab w:val="left" w:pos="96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33" w:history="1">
        <w:r w:rsidRPr="008317A6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8317A6">
          <w:rPr>
            <w:rStyle w:val="Hyperlink"/>
            <w:noProof/>
            <w:cs/>
          </w:rPr>
          <w:t>ประเด็นที่น่าสนใจและสิ่งที่ท้าทาย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905127E" w14:textId="7BEC25DD" w:rsidR="001445B0" w:rsidRDefault="001445B0">
      <w:pPr>
        <w:pStyle w:val="TOC3"/>
        <w:tabs>
          <w:tab w:val="left" w:pos="144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34" w:history="1">
        <w:r w:rsidRPr="008317A6">
          <w:rPr>
            <w:rStyle w:val="Hyperlink"/>
            <w:noProof/>
          </w:rPr>
          <w:t>3.3.1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8317A6">
          <w:rPr>
            <w:rStyle w:val="Hyperlink"/>
            <w:noProof/>
            <w:cs/>
          </w:rPr>
          <w:t>การรักษาสมดุลระหว่างขนาดและความแม่นยำ (</w:t>
        </w:r>
        <w:r w:rsidRPr="008317A6">
          <w:rPr>
            <w:rStyle w:val="Hyperlink"/>
            <w:noProof/>
          </w:rPr>
          <w:t>Size vs. Accuracy Trade-off)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2A317AF" w14:textId="12537D0E" w:rsidR="001445B0" w:rsidRDefault="001445B0">
      <w:pPr>
        <w:pStyle w:val="TOC3"/>
        <w:tabs>
          <w:tab w:val="left" w:pos="144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35" w:history="1">
        <w:r w:rsidRPr="008317A6">
          <w:rPr>
            <w:rStyle w:val="Hyperlink"/>
            <w:noProof/>
          </w:rPr>
          <w:t>3.3.2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8317A6">
          <w:rPr>
            <w:rStyle w:val="Hyperlink"/>
            <w:noProof/>
            <w:cs/>
          </w:rPr>
          <w:t>ความซับซ้อนของภาษาผสม (</w:t>
        </w:r>
        <w:r w:rsidRPr="008317A6">
          <w:rPr>
            <w:rStyle w:val="Hyperlink"/>
            <w:noProof/>
          </w:rPr>
          <w:t>Tokenization Challenges)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5D058FB" w14:textId="6F079FCC" w:rsidR="001445B0" w:rsidRDefault="001445B0">
      <w:pPr>
        <w:pStyle w:val="TOC2"/>
        <w:tabs>
          <w:tab w:val="left" w:pos="96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36" w:history="1">
        <w:r w:rsidRPr="008317A6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8317A6">
          <w:rPr>
            <w:rStyle w:val="Hyperlink"/>
            <w:noProof/>
            <w:cs/>
          </w:rPr>
          <w:t>ผลลัพธ์ที่คาดหวัง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4F28F2C" w14:textId="5CBEB4D9" w:rsidR="001445B0" w:rsidRDefault="001445B0">
      <w:pPr>
        <w:pStyle w:val="TOC2"/>
        <w:tabs>
          <w:tab w:val="left" w:pos="96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37" w:history="1">
        <w:r w:rsidRPr="008317A6">
          <w:rPr>
            <w:rStyle w:val="Hyperlink"/>
            <w:noProof/>
            <w:cs/>
          </w:rPr>
          <w:t>3.5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8317A6">
          <w:rPr>
            <w:rStyle w:val="Hyperlink"/>
            <w:noProof/>
            <w:cs/>
          </w:rPr>
          <w:t>ระบบต้นแบบและผลลัพธ์เบื้องต้น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86B335E" w14:textId="23E97BF9" w:rsidR="001445B0" w:rsidRDefault="001445B0">
      <w:pPr>
        <w:pStyle w:val="TOC3"/>
        <w:tabs>
          <w:tab w:val="left" w:pos="144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38" w:history="1">
        <w:r w:rsidRPr="008317A6">
          <w:rPr>
            <w:rStyle w:val="Hyperlink"/>
            <w:noProof/>
          </w:rPr>
          <w:t>3.5.1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8317A6">
          <w:rPr>
            <w:rStyle w:val="Hyperlink"/>
            <w:noProof/>
            <w:cs/>
          </w:rPr>
          <w:t>ตัวอย่างภาพรวมของระบบ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39E99AD" w14:textId="3FCEADEB" w:rsidR="001445B0" w:rsidRDefault="001445B0">
      <w:pPr>
        <w:pStyle w:val="TOC3"/>
        <w:tabs>
          <w:tab w:val="left" w:pos="144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39" w:history="1">
        <w:r w:rsidRPr="008317A6">
          <w:rPr>
            <w:rStyle w:val="Hyperlink"/>
            <w:noProof/>
          </w:rPr>
          <w:t>3.5.2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8317A6">
          <w:rPr>
            <w:rStyle w:val="Hyperlink"/>
            <w:noProof/>
            <w:cs/>
          </w:rPr>
          <w:t>หน้าแสดงผลตัวอย่างการจำแนกข้อความ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67A7DB5" w14:textId="610A0009" w:rsidR="001445B0" w:rsidRDefault="001445B0">
      <w:pPr>
        <w:pStyle w:val="TOC3"/>
        <w:tabs>
          <w:tab w:val="left" w:pos="144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40" w:history="1">
        <w:r w:rsidRPr="008317A6">
          <w:rPr>
            <w:rStyle w:val="Hyperlink"/>
            <w:noProof/>
          </w:rPr>
          <w:t>3.5.3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8317A6">
          <w:rPr>
            <w:rStyle w:val="Hyperlink"/>
            <w:noProof/>
            <w:cs/>
          </w:rPr>
          <w:t>ระบบรับข้อมูลป้อนกลับและการรายงานผล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43545F8" w14:textId="215A202B" w:rsidR="001445B0" w:rsidRDefault="001445B0">
      <w:pPr>
        <w:pStyle w:val="TOC1"/>
        <w:tabs>
          <w:tab w:val="left" w:pos="96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41" w:history="1">
        <w:r w:rsidRPr="008317A6">
          <w:rPr>
            <w:rStyle w:val="Hyperlink"/>
            <w:noProof/>
          </w:rPr>
          <w:t>บทที่ 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8317A6">
          <w:rPr>
            <w:rStyle w:val="Hyperlink"/>
            <w:noProof/>
            <w:cs/>
          </w:rPr>
          <w:t>ทรัพยากรและแผนการดำเนินงาน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ACA244B" w14:textId="64FF7E0F" w:rsidR="001445B0" w:rsidRDefault="001445B0">
      <w:pPr>
        <w:pStyle w:val="TOC2"/>
        <w:tabs>
          <w:tab w:val="left" w:pos="96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42" w:history="1">
        <w:r w:rsidRPr="008317A6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8317A6">
          <w:rPr>
            <w:rStyle w:val="Hyperlink"/>
            <w:noProof/>
            <w:cs/>
          </w:rPr>
          <w:t>การจัดเตรียมฮาร์ดแวร์และซอฟต์แวร์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7DF2BFC" w14:textId="1DDE150E" w:rsidR="001445B0" w:rsidRDefault="001445B0">
      <w:pPr>
        <w:pStyle w:val="TOC3"/>
        <w:tabs>
          <w:tab w:val="left" w:pos="144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43" w:history="1">
        <w:r w:rsidRPr="008317A6">
          <w:rPr>
            <w:rStyle w:val="Hyperlink"/>
            <w:noProof/>
          </w:rPr>
          <w:t>4.1.1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8317A6">
          <w:rPr>
            <w:rStyle w:val="Hyperlink"/>
            <w:noProof/>
            <w:cs/>
          </w:rPr>
          <w:t xml:space="preserve">ฮาร์ดแวร์ </w:t>
        </w:r>
        <w:r w:rsidRPr="008317A6">
          <w:rPr>
            <w:rStyle w:val="Hyperlink"/>
            <w:noProof/>
          </w:rPr>
          <w:t>(Hardware)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7A73B1C" w14:textId="375EEB54" w:rsidR="001445B0" w:rsidRDefault="001445B0">
      <w:pPr>
        <w:pStyle w:val="TOC3"/>
        <w:tabs>
          <w:tab w:val="left" w:pos="144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44" w:history="1">
        <w:r w:rsidRPr="008317A6">
          <w:rPr>
            <w:rStyle w:val="Hyperlink"/>
            <w:noProof/>
          </w:rPr>
          <w:t>4.1.2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8317A6">
          <w:rPr>
            <w:rStyle w:val="Hyperlink"/>
            <w:noProof/>
            <w:cs/>
          </w:rPr>
          <w:t xml:space="preserve">ซอฟต์แวร์ </w:t>
        </w:r>
        <w:r w:rsidRPr="008317A6">
          <w:rPr>
            <w:rStyle w:val="Hyperlink"/>
            <w:noProof/>
          </w:rPr>
          <w:t>(software and tool)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59395D6" w14:textId="1A0F3DFA" w:rsidR="001445B0" w:rsidRDefault="001445B0">
      <w:pPr>
        <w:pStyle w:val="TOC2"/>
        <w:tabs>
          <w:tab w:val="left" w:pos="96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45" w:history="1">
        <w:r w:rsidRPr="008317A6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8317A6">
          <w:rPr>
            <w:rStyle w:val="Hyperlink"/>
            <w:noProof/>
            <w:cs/>
          </w:rPr>
          <w:t>แผนการดำเนินงาน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9E80576" w14:textId="2A397D81" w:rsidR="001445B0" w:rsidRDefault="001445B0">
      <w:pPr>
        <w:pStyle w:val="TOC1"/>
        <w:tabs>
          <w:tab w:val="left" w:pos="96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46" w:history="1">
        <w:r w:rsidRPr="008317A6">
          <w:rPr>
            <w:rStyle w:val="Hyperlink"/>
            <w:noProof/>
          </w:rPr>
          <w:t>บทที่ 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8317A6">
          <w:rPr>
            <w:rStyle w:val="Hyperlink"/>
            <w:noProof/>
            <w:cs/>
          </w:rPr>
          <w:t>สรุป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5266E16" w14:textId="14C5CC59" w:rsidR="001445B0" w:rsidRDefault="001445B0">
      <w:pPr>
        <w:pStyle w:val="TOC2"/>
        <w:tabs>
          <w:tab w:val="left" w:pos="96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47" w:history="1">
        <w:r w:rsidRPr="008317A6">
          <w:rPr>
            <w:rStyle w:val="Hyperlink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8317A6">
          <w:rPr>
            <w:rStyle w:val="Hyperlink"/>
            <w:noProof/>
            <w:cs/>
          </w:rPr>
          <w:t>สรุปผลการดำเนินงาน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E5A2341" w14:textId="5AA9D5D6" w:rsidR="001445B0" w:rsidRDefault="001445B0">
      <w:pPr>
        <w:pStyle w:val="TOC2"/>
        <w:tabs>
          <w:tab w:val="left" w:pos="96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48" w:history="1">
        <w:r w:rsidRPr="008317A6">
          <w:rPr>
            <w:rStyle w:val="Hyperlink"/>
            <w:noProof/>
          </w:rPr>
          <w:t>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8317A6">
          <w:rPr>
            <w:rStyle w:val="Hyperlink"/>
            <w:noProof/>
            <w:cs/>
          </w:rPr>
          <w:t>อภิปรายผลและข้อจำกัด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3071F40" w14:textId="2553F1C0" w:rsidR="001445B0" w:rsidRDefault="001445B0">
      <w:pPr>
        <w:pStyle w:val="TOC2"/>
        <w:tabs>
          <w:tab w:val="left" w:pos="960"/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49" w:history="1">
        <w:r w:rsidRPr="008317A6">
          <w:rPr>
            <w:rStyle w:val="Hyperlink"/>
            <w:noProof/>
          </w:rPr>
          <w:t>5.3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30"/>
            <w14:ligatures w14:val="standardContextual"/>
          </w:rPr>
          <w:tab/>
        </w:r>
        <w:r w:rsidRPr="008317A6">
          <w:rPr>
            <w:rStyle w:val="Hyperlink"/>
            <w:noProof/>
            <w:cs/>
          </w:rPr>
          <w:t>ข้อเสนอแนะและแนวทางการพัฒนาในอนาคต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3469B4A" w14:textId="39BABC2E" w:rsidR="001445B0" w:rsidRDefault="001445B0">
      <w:pPr>
        <w:pStyle w:val="TOC1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50" w:history="1">
        <w:r w:rsidRPr="008317A6">
          <w:rPr>
            <w:rStyle w:val="Hyperlink"/>
            <w:noProof/>
            <w:cs/>
          </w:rPr>
          <w:t>รายการอ้างอิง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6C032D6" w14:textId="53647AF9" w:rsidR="001445B0" w:rsidRDefault="001445B0">
      <w:pPr>
        <w:pStyle w:val="TOC1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51" w:history="1">
        <w:r w:rsidRPr="008317A6">
          <w:rPr>
            <w:rStyle w:val="Hyperlink"/>
            <w:noProof/>
            <w:cs/>
          </w:rPr>
          <w:t>ภาคผนวก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66B0420" w14:textId="1CB9DED4" w:rsidR="001445B0" w:rsidRDefault="001445B0">
      <w:pPr>
        <w:pStyle w:val="TOC2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52" w:history="1">
        <w:r w:rsidRPr="008317A6">
          <w:rPr>
            <w:rStyle w:val="Hyperlink"/>
            <w:noProof/>
            <w:cs/>
          </w:rPr>
          <w:t>ภาคผนวก ก สคริปต์การรวบรวมและทำความสะอาดข้อมูล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28A04EF" w14:textId="7C9EFCEF" w:rsidR="001445B0" w:rsidRDefault="001445B0">
      <w:pPr>
        <w:pStyle w:val="TOC3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53" w:history="1">
        <w:r w:rsidRPr="008317A6">
          <w:rPr>
            <w:rStyle w:val="Hyperlink"/>
            <w:noProof/>
            <w:cs/>
          </w:rPr>
          <w:t>ก.</w:t>
        </w:r>
        <w:r w:rsidRPr="008317A6">
          <w:rPr>
            <w:rStyle w:val="Hyperlink"/>
            <w:noProof/>
          </w:rPr>
          <w:t xml:space="preserve">1 </w:t>
        </w:r>
        <w:r w:rsidRPr="008317A6">
          <w:rPr>
            <w:rStyle w:val="Hyperlink"/>
            <w:noProof/>
            <w:cs/>
          </w:rPr>
          <w:t xml:space="preserve">สคริปต์รวบรวมข้อมูลจาก </w:t>
        </w:r>
        <w:r w:rsidRPr="008317A6">
          <w:rPr>
            <w:rStyle w:val="Hyperlink"/>
            <w:noProof/>
          </w:rPr>
          <w:t>Pantip.com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3EC1F57" w14:textId="770BCEBC" w:rsidR="001445B0" w:rsidRDefault="001445B0">
      <w:pPr>
        <w:pStyle w:val="TOC3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54" w:history="1">
        <w:r w:rsidRPr="008317A6">
          <w:rPr>
            <w:rStyle w:val="Hyperlink"/>
            <w:noProof/>
            <w:cs/>
          </w:rPr>
          <w:t>ก.2</w:t>
        </w:r>
        <w:r w:rsidRPr="008317A6">
          <w:rPr>
            <w:rStyle w:val="Hyperlink"/>
            <w:noProof/>
          </w:rPr>
          <w:t xml:space="preserve"> </w:t>
        </w:r>
        <w:r w:rsidRPr="008317A6">
          <w:rPr>
            <w:rStyle w:val="Hyperlink"/>
            <w:noProof/>
            <w:cs/>
          </w:rPr>
          <w:t>สคริปต์ทำความสะอาดข้อมูล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609E901" w14:textId="647B1044" w:rsidR="0053073B" w:rsidRDefault="00566510" w:rsidP="0053073B">
      <w:pPr>
        <w:tabs>
          <w:tab w:val="right" w:pos="8100"/>
        </w:tabs>
        <w:spacing w:before="0"/>
        <w:ind w:firstLine="0"/>
      </w:pPr>
      <w:r>
        <w:fldChar w:fldCharType="end"/>
      </w:r>
    </w:p>
    <w:p w14:paraId="053CB192" w14:textId="77777777" w:rsidR="009F3648" w:rsidRDefault="009F3648" w:rsidP="0053073B">
      <w:pPr>
        <w:tabs>
          <w:tab w:val="right" w:pos="8100"/>
        </w:tabs>
        <w:spacing w:before="0"/>
        <w:ind w:firstLine="0"/>
      </w:pPr>
    </w:p>
    <w:p w14:paraId="0474D83A" w14:textId="77777777" w:rsidR="009F3648" w:rsidRDefault="009F3648" w:rsidP="0053073B">
      <w:pPr>
        <w:tabs>
          <w:tab w:val="right" w:pos="8100"/>
        </w:tabs>
        <w:spacing w:before="0"/>
        <w:ind w:firstLine="0"/>
      </w:pPr>
    </w:p>
    <w:p w14:paraId="1197E6AA" w14:textId="77777777" w:rsidR="009F3648" w:rsidRPr="008F4AA5" w:rsidRDefault="009F3648" w:rsidP="0053073B">
      <w:pPr>
        <w:tabs>
          <w:tab w:val="right" w:pos="8100"/>
        </w:tabs>
        <w:spacing w:before="0"/>
        <w:ind w:firstLine="0"/>
      </w:pPr>
    </w:p>
    <w:p w14:paraId="0B78C713" w14:textId="77777777" w:rsidR="00C92CE6" w:rsidRDefault="00C92CE6">
      <w:pPr>
        <w:spacing w:before="0" w:after="160" w:line="259" w:lineRule="auto"/>
        <w:ind w:firstLine="0"/>
        <w:rPr>
          <w:rFonts w:eastAsiaTheme="majorEastAsia"/>
          <w:b/>
          <w:bCs/>
          <w:color w:val="000000" w:themeColor="text1"/>
          <w:sz w:val="36"/>
          <w:szCs w:val="36"/>
        </w:rPr>
      </w:pPr>
      <w:bookmarkStart w:id="21" w:name="_Toc499374824"/>
      <w:bookmarkStart w:id="22" w:name="_Toc499375189"/>
      <w:bookmarkStart w:id="23" w:name="_Toc499375317"/>
      <w:r>
        <w:rPr>
          <w:cs/>
        </w:rPr>
        <w:br w:type="page"/>
      </w:r>
    </w:p>
    <w:p w14:paraId="3379EA09" w14:textId="77777777" w:rsidR="00E14C10" w:rsidRPr="00494F3D" w:rsidRDefault="00E14C10" w:rsidP="002E1665">
      <w:pPr>
        <w:pStyle w:val="AbstractThai"/>
      </w:pPr>
      <w:bookmarkStart w:id="24" w:name="_Toc228114105"/>
      <w:r w:rsidRPr="00494F3D">
        <w:rPr>
          <w:cs/>
        </w:rPr>
        <w:lastRenderedPageBreak/>
        <w:t>สารบัญตาราง</w:t>
      </w:r>
      <w:bookmarkEnd w:id="21"/>
      <w:bookmarkEnd w:id="22"/>
      <w:bookmarkEnd w:id="23"/>
      <w:bookmarkEnd w:id="24"/>
    </w:p>
    <w:p w14:paraId="671435B5" w14:textId="77777777" w:rsidR="00E14C10" w:rsidRPr="00494F3D" w:rsidRDefault="00E14C10" w:rsidP="00E14C10">
      <w:pPr>
        <w:spacing w:before="0"/>
      </w:pPr>
    </w:p>
    <w:p w14:paraId="0D5D43D0" w14:textId="77777777" w:rsidR="00E14C10" w:rsidRDefault="00E14C10" w:rsidP="00915E06">
      <w:pPr>
        <w:tabs>
          <w:tab w:val="right" w:pos="8280"/>
        </w:tabs>
        <w:spacing w:before="0"/>
        <w:ind w:firstLine="0"/>
      </w:pPr>
      <w:r w:rsidRPr="00494F3D">
        <w:rPr>
          <w:cs/>
        </w:rPr>
        <w:tab/>
        <w:t>หน้า</w:t>
      </w:r>
    </w:p>
    <w:p w14:paraId="20651EDB" w14:textId="30E0D3CC" w:rsidR="001445B0" w:rsidRDefault="00275FB9">
      <w:pPr>
        <w:pStyle w:val="TableofFigures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r>
        <w:fldChar w:fldCharType="begin"/>
      </w:r>
      <w:r>
        <w:instrText xml:space="preserve"> TOC \h \z \c "</w:instrText>
      </w:r>
      <w:r>
        <w:rPr>
          <w:cs/>
        </w:rPr>
        <w:instrText>ตารางที่"</w:instrText>
      </w:r>
      <w:r>
        <w:instrText xml:space="preserve"> </w:instrText>
      </w:r>
      <w:r>
        <w:fldChar w:fldCharType="separate"/>
      </w:r>
      <w:hyperlink w:anchor="_Toc228114155" w:history="1">
        <w:r w:rsidR="001445B0" w:rsidRPr="004F6F35">
          <w:rPr>
            <w:rStyle w:val="Hyperlink"/>
            <w:noProof/>
            <w:cs/>
          </w:rPr>
          <w:t xml:space="preserve">ตารางที่ </w:t>
        </w:r>
        <w:r w:rsidR="001445B0" w:rsidRPr="004F6F35">
          <w:rPr>
            <w:rStyle w:val="Hyperlink"/>
            <w:noProof/>
          </w:rPr>
          <w:t>2</w:t>
        </w:r>
        <w:r w:rsidR="001445B0" w:rsidRPr="004F6F35">
          <w:rPr>
            <w:rStyle w:val="Hyperlink"/>
            <w:noProof/>
            <w:cs/>
          </w:rPr>
          <w:t>.</w:t>
        </w:r>
        <w:r w:rsidR="001445B0" w:rsidRPr="004F6F35">
          <w:rPr>
            <w:rStyle w:val="Hyperlink"/>
            <w:noProof/>
          </w:rPr>
          <w:t>1</w:t>
        </w:r>
        <w:r w:rsidR="001445B0" w:rsidRPr="004F6F35">
          <w:rPr>
            <w:rStyle w:val="Hyperlink"/>
            <w:noProof/>
            <w:cs/>
          </w:rPr>
          <w:t xml:space="preserve"> เปรียบเทียบและเหตุผลการเลือกโมเดล</w:t>
        </w:r>
        <w:r w:rsidR="001445B0">
          <w:rPr>
            <w:noProof/>
            <w:webHidden/>
          </w:rPr>
          <w:tab/>
        </w:r>
        <w:r w:rsidR="001445B0">
          <w:rPr>
            <w:noProof/>
            <w:webHidden/>
          </w:rPr>
          <w:fldChar w:fldCharType="begin"/>
        </w:r>
        <w:r w:rsidR="001445B0">
          <w:rPr>
            <w:noProof/>
            <w:webHidden/>
          </w:rPr>
          <w:instrText xml:space="preserve"> PAGEREF _Toc228114155 \h </w:instrText>
        </w:r>
        <w:r w:rsidR="001445B0">
          <w:rPr>
            <w:noProof/>
            <w:webHidden/>
          </w:rPr>
        </w:r>
        <w:r w:rsidR="001445B0">
          <w:rPr>
            <w:noProof/>
            <w:webHidden/>
          </w:rPr>
          <w:fldChar w:fldCharType="separate"/>
        </w:r>
        <w:r w:rsidR="001445B0">
          <w:rPr>
            <w:noProof/>
            <w:webHidden/>
          </w:rPr>
          <w:t>7</w:t>
        </w:r>
        <w:r w:rsidR="001445B0">
          <w:rPr>
            <w:noProof/>
            <w:webHidden/>
          </w:rPr>
          <w:fldChar w:fldCharType="end"/>
        </w:r>
      </w:hyperlink>
    </w:p>
    <w:p w14:paraId="625D6D95" w14:textId="307FBB7E" w:rsidR="001445B0" w:rsidRDefault="001445B0">
      <w:pPr>
        <w:pStyle w:val="TableofFigures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56" w:history="1">
        <w:r w:rsidRPr="004F6F35">
          <w:rPr>
            <w:rStyle w:val="Hyperlink"/>
            <w:noProof/>
            <w:cs/>
          </w:rPr>
          <w:t xml:space="preserve">ตารางที่ </w:t>
        </w:r>
        <w:r w:rsidRPr="004F6F35">
          <w:rPr>
            <w:rStyle w:val="Hyperlink"/>
            <w:noProof/>
          </w:rPr>
          <w:t>2</w:t>
        </w:r>
        <w:r w:rsidRPr="004F6F35">
          <w:rPr>
            <w:rStyle w:val="Hyperlink"/>
            <w:noProof/>
            <w:cs/>
          </w:rPr>
          <w:t>.</w:t>
        </w:r>
        <w:r w:rsidRPr="004F6F35">
          <w:rPr>
            <w:rStyle w:val="Hyperlink"/>
            <w:noProof/>
          </w:rPr>
          <w:t>2</w:t>
        </w:r>
        <w:r w:rsidRPr="004F6F35">
          <w:rPr>
            <w:rStyle w:val="Hyperlink"/>
            <w:noProof/>
            <w:cs/>
          </w:rPr>
          <w:t xml:space="preserve"> การวิเคราะห์ช่องว่างทางงานวิจัย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541C58C" w14:textId="0EACBE67" w:rsidR="001445B0" w:rsidRDefault="001445B0">
      <w:pPr>
        <w:pStyle w:val="TableofFigures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57" w:history="1">
        <w:r w:rsidRPr="004F6F35">
          <w:rPr>
            <w:rStyle w:val="Hyperlink"/>
            <w:noProof/>
            <w:cs/>
          </w:rPr>
          <w:t xml:space="preserve">ตารางที่ </w:t>
        </w:r>
        <w:r w:rsidRPr="004F6F35">
          <w:rPr>
            <w:rStyle w:val="Hyperlink"/>
            <w:noProof/>
          </w:rPr>
          <w:t>3</w:t>
        </w:r>
        <w:r w:rsidRPr="004F6F35">
          <w:rPr>
            <w:rStyle w:val="Hyperlink"/>
            <w:noProof/>
            <w:cs/>
          </w:rPr>
          <w:t>.</w:t>
        </w:r>
        <w:r w:rsidRPr="004F6F35">
          <w:rPr>
            <w:rStyle w:val="Hyperlink"/>
            <w:noProof/>
          </w:rPr>
          <w:t>1</w:t>
        </w:r>
        <w:r w:rsidRPr="004F6F35">
          <w:rPr>
            <w:rStyle w:val="Hyperlink"/>
            <w:noProof/>
            <w:cs/>
          </w:rPr>
          <w:t xml:space="preserve"> สรุปรายละเอียดสถิติของชุดข้อมูล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7444C39" w14:textId="7503C0B3" w:rsidR="001445B0" w:rsidRDefault="001445B0">
      <w:pPr>
        <w:pStyle w:val="TableofFigures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58" w:history="1">
        <w:r w:rsidRPr="004F6F35">
          <w:rPr>
            <w:rStyle w:val="Hyperlink"/>
            <w:noProof/>
            <w:cs/>
          </w:rPr>
          <w:t xml:space="preserve">ตารางที่ </w:t>
        </w:r>
        <w:r w:rsidRPr="004F6F35">
          <w:rPr>
            <w:rStyle w:val="Hyperlink"/>
            <w:noProof/>
          </w:rPr>
          <w:t>3</w:t>
        </w:r>
        <w:r w:rsidRPr="004F6F35">
          <w:rPr>
            <w:rStyle w:val="Hyperlink"/>
            <w:noProof/>
            <w:cs/>
          </w:rPr>
          <w:t>.</w:t>
        </w:r>
        <w:r w:rsidRPr="004F6F35">
          <w:rPr>
            <w:rStyle w:val="Hyperlink"/>
            <w:noProof/>
          </w:rPr>
          <w:t>2</w:t>
        </w:r>
        <w:r w:rsidRPr="004F6F35">
          <w:rPr>
            <w:rStyle w:val="Hyperlink"/>
            <w:noProof/>
            <w:cs/>
          </w:rPr>
          <w:t xml:space="preserve"> ตัวอย่างการประมวลผลข้อมูลเพื่อขจัดสิ่งเจือปน (</w:t>
        </w:r>
        <w:r w:rsidRPr="004F6F35">
          <w:rPr>
            <w:rStyle w:val="Hyperlink"/>
            <w:noProof/>
          </w:rPr>
          <w:t>Data Cleaning Examples)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22D01AB" w14:textId="46631240" w:rsidR="001445B0" w:rsidRDefault="001445B0">
      <w:pPr>
        <w:pStyle w:val="TableofFigures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59" w:history="1">
        <w:r w:rsidRPr="004F6F35">
          <w:rPr>
            <w:rStyle w:val="Hyperlink"/>
            <w:noProof/>
            <w:cs/>
          </w:rPr>
          <w:t xml:space="preserve">ตารางที่ </w:t>
        </w:r>
        <w:r w:rsidRPr="004F6F35">
          <w:rPr>
            <w:rStyle w:val="Hyperlink"/>
            <w:noProof/>
          </w:rPr>
          <w:t>4</w:t>
        </w:r>
        <w:r w:rsidRPr="004F6F35">
          <w:rPr>
            <w:rStyle w:val="Hyperlink"/>
            <w:noProof/>
            <w:cs/>
          </w:rPr>
          <w:t>.</w:t>
        </w:r>
        <w:r w:rsidRPr="004F6F35">
          <w:rPr>
            <w:rStyle w:val="Hyperlink"/>
            <w:noProof/>
          </w:rPr>
          <w:t>1</w:t>
        </w:r>
        <w:r w:rsidRPr="004F6F35">
          <w:rPr>
            <w:rStyle w:val="Hyperlink"/>
            <w:noProof/>
            <w:cs/>
          </w:rPr>
          <w:t xml:space="preserve"> การดำเนินงานที่ผ่านมาจนถึงปัจจุบัน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3A5EA98" w14:textId="1C6C9A67" w:rsidR="001445B0" w:rsidRDefault="001445B0">
      <w:pPr>
        <w:pStyle w:val="TableofFigures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60" w:history="1">
        <w:r w:rsidRPr="004F6F35">
          <w:rPr>
            <w:rStyle w:val="Hyperlink"/>
            <w:noProof/>
            <w:cs/>
          </w:rPr>
          <w:t xml:space="preserve">ตารางที่ </w:t>
        </w:r>
        <w:r w:rsidRPr="004F6F35">
          <w:rPr>
            <w:rStyle w:val="Hyperlink"/>
            <w:noProof/>
          </w:rPr>
          <w:t>4</w:t>
        </w:r>
        <w:r w:rsidRPr="004F6F35">
          <w:rPr>
            <w:rStyle w:val="Hyperlink"/>
            <w:noProof/>
            <w:cs/>
          </w:rPr>
          <w:t>.</w:t>
        </w:r>
        <w:r w:rsidRPr="004F6F35">
          <w:rPr>
            <w:rStyle w:val="Hyperlink"/>
            <w:noProof/>
          </w:rPr>
          <w:t>2</w:t>
        </w:r>
        <w:r w:rsidRPr="004F6F35">
          <w:rPr>
            <w:rStyle w:val="Hyperlink"/>
            <w:noProof/>
            <w:cs/>
          </w:rPr>
          <w:t xml:space="preserve"> แผนการดำเนินงานในอนาคต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A4BC72E" w14:textId="2F258B28" w:rsidR="00275FB9" w:rsidRPr="00494F3D" w:rsidRDefault="00275FB9" w:rsidP="00E14C10">
      <w:pPr>
        <w:tabs>
          <w:tab w:val="right" w:pos="8100"/>
        </w:tabs>
        <w:spacing w:before="0"/>
        <w:ind w:firstLine="0"/>
      </w:pPr>
      <w:r>
        <w:fldChar w:fldCharType="end"/>
      </w:r>
    </w:p>
    <w:p w14:paraId="6824F95D" w14:textId="77777777" w:rsidR="00E14C10" w:rsidRDefault="00E14C10" w:rsidP="00E14C10">
      <w:pPr>
        <w:spacing w:before="0"/>
        <w:rPr>
          <w:b/>
          <w:bCs/>
          <w:sz w:val="36"/>
          <w:szCs w:val="36"/>
        </w:rPr>
      </w:pPr>
    </w:p>
    <w:p w14:paraId="6D7F53D4" w14:textId="77777777" w:rsidR="00E14C10" w:rsidRDefault="00E14C10" w:rsidP="00E14C10">
      <w:pPr>
        <w:spacing w:before="0"/>
        <w:ind w:firstLine="0"/>
        <w:rPr>
          <w:b/>
          <w:bCs/>
          <w:sz w:val="36"/>
          <w:szCs w:val="36"/>
        </w:rPr>
      </w:pPr>
    </w:p>
    <w:p w14:paraId="48BFCD33" w14:textId="77777777" w:rsidR="005512B5" w:rsidRDefault="005512B5">
      <w:pPr>
        <w:spacing w:before="0" w:after="160" w:line="259" w:lineRule="auto"/>
        <w:ind w:firstLine="0"/>
        <w:rPr>
          <w:rFonts w:eastAsiaTheme="majorEastAsia"/>
          <w:b/>
          <w:bCs/>
          <w:color w:val="000000" w:themeColor="text1"/>
          <w:sz w:val="36"/>
          <w:szCs w:val="36"/>
          <w:cs/>
        </w:rPr>
      </w:pPr>
      <w:bookmarkStart w:id="25" w:name="_Toc499374825"/>
      <w:bookmarkStart w:id="26" w:name="_Toc499375190"/>
      <w:bookmarkStart w:id="27" w:name="_Toc499375318"/>
      <w:r>
        <w:rPr>
          <w:cs/>
        </w:rPr>
        <w:br w:type="page"/>
      </w:r>
    </w:p>
    <w:p w14:paraId="012FE7A3" w14:textId="77777777" w:rsidR="00E14C10" w:rsidRPr="00616604" w:rsidRDefault="00E14C10" w:rsidP="00484224">
      <w:pPr>
        <w:pStyle w:val="AbstractThai"/>
      </w:pPr>
      <w:bookmarkStart w:id="28" w:name="_Toc228114106"/>
      <w:r w:rsidRPr="00616604">
        <w:rPr>
          <w:cs/>
        </w:rPr>
        <w:lastRenderedPageBreak/>
        <w:t>สารบัญภาพ</w:t>
      </w:r>
      <w:bookmarkEnd w:id="25"/>
      <w:bookmarkEnd w:id="26"/>
      <w:bookmarkEnd w:id="27"/>
      <w:bookmarkEnd w:id="28"/>
    </w:p>
    <w:p w14:paraId="25D5FDFB" w14:textId="77777777" w:rsidR="00E14C10" w:rsidRDefault="00E14C10" w:rsidP="00915E06">
      <w:pPr>
        <w:tabs>
          <w:tab w:val="right" w:pos="8280"/>
        </w:tabs>
        <w:spacing w:before="0"/>
        <w:ind w:firstLine="0"/>
      </w:pPr>
      <w:r w:rsidRPr="00616604">
        <w:rPr>
          <w:cs/>
        </w:rPr>
        <w:tab/>
        <w:t>หน้า</w:t>
      </w:r>
    </w:p>
    <w:p w14:paraId="398D6A0D" w14:textId="25F13317" w:rsidR="001445B0" w:rsidRDefault="00B073FB">
      <w:pPr>
        <w:pStyle w:val="TableofFigures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r>
        <w:rPr>
          <w:cs/>
        </w:rPr>
        <w:fldChar w:fldCharType="begin"/>
      </w:r>
      <w:r>
        <w:rPr>
          <w:cs/>
        </w:rPr>
        <w:instrText xml:space="preserve"> </w:instrText>
      </w:r>
      <w:r>
        <w:rPr>
          <w:rFonts w:hint="cs"/>
        </w:rPr>
        <w:instrText>TOC \h \z \c "</w:instrText>
      </w:r>
      <w:r>
        <w:rPr>
          <w:rFonts w:hint="cs"/>
          <w:cs/>
        </w:rPr>
        <w:instrText>ภาพที่ "</w:instrText>
      </w:r>
      <w:r>
        <w:rPr>
          <w:cs/>
        </w:rPr>
        <w:instrText xml:space="preserve"> </w:instrText>
      </w:r>
      <w:r>
        <w:rPr>
          <w:cs/>
        </w:rPr>
        <w:fldChar w:fldCharType="separate"/>
      </w:r>
      <w:hyperlink w:anchor="_Toc228114161" w:history="1">
        <w:r w:rsidR="001445B0" w:rsidRPr="00F2243D">
          <w:rPr>
            <w:rStyle w:val="Hyperlink"/>
            <w:noProof/>
            <w:cs/>
          </w:rPr>
          <w:t xml:space="preserve">ภาพที่  </w:t>
        </w:r>
        <w:r w:rsidR="001445B0" w:rsidRPr="00F2243D">
          <w:rPr>
            <w:rStyle w:val="Hyperlink"/>
            <w:noProof/>
          </w:rPr>
          <w:t>2</w:t>
        </w:r>
        <w:r w:rsidR="001445B0" w:rsidRPr="00F2243D">
          <w:rPr>
            <w:rStyle w:val="Hyperlink"/>
            <w:noProof/>
            <w:cs/>
          </w:rPr>
          <w:t>.</w:t>
        </w:r>
        <w:r w:rsidR="001445B0" w:rsidRPr="00F2243D">
          <w:rPr>
            <w:rStyle w:val="Hyperlink"/>
            <w:noProof/>
          </w:rPr>
          <w:t>1</w:t>
        </w:r>
        <w:r w:rsidR="001445B0" w:rsidRPr="00F2243D">
          <w:rPr>
            <w:rStyle w:val="Hyperlink"/>
            <w:noProof/>
            <w:cs/>
          </w:rPr>
          <w:t xml:space="preserve"> การเปรียบเทียบสถาปัตยกรรมพื้นฐานของโมเดลภาษาขนาดใหญ่ (ที่มา: </w:t>
        </w:r>
        <w:r w:rsidR="001445B0" w:rsidRPr="00F2243D">
          <w:rPr>
            <w:rStyle w:val="Hyperlink"/>
            <w:noProof/>
          </w:rPr>
          <w:t xml:space="preserve">VISAI, </w:t>
        </w:r>
        <w:r w:rsidR="001445B0" w:rsidRPr="00F2243D">
          <w:rPr>
            <w:rStyle w:val="Hyperlink"/>
            <w:noProof/>
            <w:cs/>
          </w:rPr>
          <w:t>ม.ป.ป.)</w:t>
        </w:r>
        <w:r w:rsidR="001445B0">
          <w:rPr>
            <w:noProof/>
            <w:webHidden/>
          </w:rPr>
          <w:tab/>
        </w:r>
        <w:r w:rsidR="001445B0">
          <w:rPr>
            <w:noProof/>
            <w:webHidden/>
          </w:rPr>
          <w:fldChar w:fldCharType="begin"/>
        </w:r>
        <w:r w:rsidR="001445B0">
          <w:rPr>
            <w:noProof/>
            <w:webHidden/>
          </w:rPr>
          <w:instrText xml:space="preserve"> PAGEREF _Toc228114161 \h </w:instrText>
        </w:r>
        <w:r w:rsidR="001445B0">
          <w:rPr>
            <w:noProof/>
            <w:webHidden/>
          </w:rPr>
        </w:r>
        <w:r w:rsidR="001445B0">
          <w:rPr>
            <w:noProof/>
            <w:webHidden/>
          </w:rPr>
          <w:fldChar w:fldCharType="separate"/>
        </w:r>
        <w:r w:rsidR="001445B0">
          <w:rPr>
            <w:noProof/>
            <w:webHidden/>
          </w:rPr>
          <w:t>6</w:t>
        </w:r>
        <w:r w:rsidR="001445B0">
          <w:rPr>
            <w:noProof/>
            <w:webHidden/>
          </w:rPr>
          <w:fldChar w:fldCharType="end"/>
        </w:r>
      </w:hyperlink>
    </w:p>
    <w:p w14:paraId="012A3889" w14:textId="43366F05" w:rsidR="001445B0" w:rsidRDefault="001445B0">
      <w:pPr>
        <w:pStyle w:val="TableofFigures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62" w:history="1">
        <w:r w:rsidRPr="00F2243D">
          <w:rPr>
            <w:rStyle w:val="Hyperlink"/>
            <w:noProof/>
            <w:cs/>
          </w:rPr>
          <w:t xml:space="preserve">ภาพที่  </w:t>
        </w:r>
        <w:r w:rsidRPr="00F2243D">
          <w:rPr>
            <w:rStyle w:val="Hyperlink"/>
            <w:noProof/>
          </w:rPr>
          <w:t>2</w:t>
        </w:r>
        <w:r w:rsidRPr="00F2243D">
          <w:rPr>
            <w:rStyle w:val="Hyperlink"/>
            <w:noProof/>
            <w:cs/>
          </w:rPr>
          <w:t>.</w:t>
        </w:r>
        <w:r w:rsidRPr="00F2243D">
          <w:rPr>
            <w:rStyle w:val="Hyperlink"/>
            <w:noProof/>
          </w:rPr>
          <w:t>2</w:t>
        </w:r>
        <w:r w:rsidRPr="00F2243D">
          <w:rPr>
            <w:rStyle w:val="Hyperlink"/>
            <w:noProof/>
            <w:cs/>
          </w:rPr>
          <w:t xml:space="preserve"> แผนภาพเปรียบเทียบสถาปัตยกรรมการอนุมานผลโมเดลปัญญาประดิษฐ์ระหว่างฝั่งคลาวด์เซิร์ฟเวอร์และฝั่งผู้ใช้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BC7A201" w14:textId="3AECD5A9" w:rsidR="001445B0" w:rsidRDefault="001445B0">
      <w:pPr>
        <w:pStyle w:val="TableofFigures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63" w:history="1">
        <w:r w:rsidRPr="00F2243D">
          <w:rPr>
            <w:rStyle w:val="Hyperlink"/>
            <w:noProof/>
            <w:cs/>
          </w:rPr>
          <w:t xml:space="preserve">ภาพที่  </w:t>
        </w:r>
        <w:r w:rsidRPr="00F2243D">
          <w:rPr>
            <w:rStyle w:val="Hyperlink"/>
            <w:noProof/>
          </w:rPr>
          <w:t>2</w:t>
        </w:r>
        <w:r w:rsidRPr="00F2243D">
          <w:rPr>
            <w:rStyle w:val="Hyperlink"/>
            <w:noProof/>
            <w:cs/>
          </w:rPr>
          <w:t>.</w:t>
        </w:r>
        <w:r w:rsidRPr="00F2243D">
          <w:rPr>
            <w:rStyle w:val="Hyperlink"/>
            <w:noProof/>
          </w:rPr>
          <w:t>3</w:t>
        </w:r>
        <w:r w:rsidRPr="00F2243D">
          <w:rPr>
            <w:rStyle w:val="Hyperlink"/>
            <w:noProof/>
            <w:cs/>
          </w:rPr>
          <w:t xml:space="preserve"> กระบวนการแปลงค่าน้ำหนักของแบบจำลองจากรูปแบบทศนิยม </w:t>
        </w:r>
        <w:r w:rsidRPr="00F2243D">
          <w:rPr>
            <w:rStyle w:val="Hyperlink"/>
            <w:noProof/>
          </w:rPr>
          <w:t xml:space="preserve">32 </w:t>
        </w:r>
        <w:r w:rsidRPr="00F2243D">
          <w:rPr>
            <w:rStyle w:val="Hyperlink"/>
            <w:noProof/>
            <w:cs/>
          </w:rPr>
          <w:t>บิต (</w:t>
        </w:r>
        <w:r w:rsidRPr="00F2243D">
          <w:rPr>
            <w:rStyle w:val="Hyperlink"/>
            <w:noProof/>
          </w:rPr>
          <w:t xml:space="preserve">FP32) </w:t>
        </w:r>
        <w:r w:rsidRPr="00F2243D">
          <w:rPr>
            <w:rStyle w:val="Hyperlink"/>
            <w:noProof/>
            <w:cs/>
          </w:rPr>
          <w:t xml:space="preserve">เป็นจำนวนเต็ม </w:t>
        </w:r>
        <w:r w:rsidRPr="00F2243D">
          <w:rPr>
            <w:rStyle w:val="Hyperlink"/>
            <w:noProof/>
          </w:rPr>
          <w:t xml:space="preserve">8 </w:t>
        </w:r>
        <w:r w:rsidRPr="00F2243D">
          <w:rPr>
            <w:rStyle w:val="Hyperlink"/>
            <w:noProof/>
            <w:cs/>
          </w:rPr>
          <w:t>บิต (</w:t>
        </w:r>
        <w:r w:rsidRPr="00F2243D">
          <w:rPr>
            <w:rStyle w:val="Hyperlink"/>
            <w:noProof/>
          </w:rPr>
          <w:t xml:space="preserve">INT8) </w:t>
        </w:r>
        <w:r w:rsidRPr="00F2243D">
          <w:rPr>
            <w:rStyle w:val="Hyperlink"/>
            <w:noProof/>
            <w:cs/>
          </w:rPr>
          <w:t xml:space="preserve">ผ่านเทคนิค </w:t>
        </w:r>
        <w:r w:rsidRPr="00F2243D">
          <w:rPr>
            <w:rStyle w:val="Hyperlink"/>
            <w:noProof/>
          </w:rPr>
          <w:t>Quantization (</w:t>
        </w:r>
        <w:r w:rsidRPr="00F2243D">
          <w:rPr>
            <w:rStyle w:val="Hyperlink"/>
            <w:noProof/>
            <w:cs/>
          </w:rPr>
          <w:t xml:space="preserve">ที่มา: </w:t>
        </w:r>
        <w:r w:rsidRPr="00F2243D">
          <w:rPr>
            <w:rStyle w:val="Hyperlink"/>
            <w:noProof/>
          </w:rPr>
          <w:t xml:space="preserve">GeeksforGeeks, </w:t>
        </w:r>
        <w:r w:rsidRPr="00F2243D">
          <w:rPr>
            <w:rStyle w:val="Hyperlink"/>
            <w:noProof/>
            <w:cs/>
          </w:rPr>
          <w:t>ม.ป.ป.)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49EF015" w14:textId="29AE52CA" w:rsidR="001445B0" w:rsidRDefault="001445B0">
      <w:pPr>
        <w:pStyle w:val="TableofFigures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64" w:history="1">
        <w:r w:rsidRPr="00F2243D">
          <w:rPr>
            <w:rStyle w:val="Hyperlink"/>
            <w:noProof/>
            <w:cs/>
          </w:rPr>
          <w:t xml:space="preserve">ภาพที่  </w:t>
        </w:r>
        <w:r w:rsidRPr="00F2243D">
          <w:rPr>
            <w:rStyle w:val="Hyperlink"/>
            <w:noProof/>
          </w:rPr>
          <w:t>3</w:t>
        </w:r>
        <w:r w:rsidRPr="00F2243D">
          <w:rPr>
            <w:rStyle w:val="Hyperlink"/>
            <w:noProof/>
            <w:cs/>
          </w:rPr>
          <w:t>.</w:t>
        </w:r>
        <w:r w:rsidRPr="00F2243D">
          <w:rPr>
            <w:rStyle w:val="Hyperlink"/>
            <w:noProof/>
          </w:rPr>
          <w:t>1</w:t>
        </w:r>
        <w:r w:rsidRPr="00F2243D">
          <w:rPr>
            <w:rStyle w:val="Hyperlink"/>
            <w:noProof/>
            <w:cs/>
          </w:rPr>
          <w:t xml:space="preserve"> สถาปัตยกรรมภาพรวมของระบบตรวจจับข้อความปัญญาประดิษฐ์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06D3444" w14:textId="7B0F9DE2" w:rsidR="001445B0" w:rsidRDefault="001445B0">
      <w:pPr>
        <w:pStyle w:val="TableofFigures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65" w:history="1">
        <w:r w:rsidRPr="00F2243D">
          <w:rPr>
            <w:rStyle w:val="Hyperlink"/>
            <w:noProof/>
            <w:cs/>
          </w:rPr>
          <w:t xml:space="preserve">ภาพที่  </w:t>
        </w:r>
        <w:r w:rsidRPr="00F2243D">
          <w:rPr>
            <w:rStyle w:val="Hyperlink"/>
            <w:noProof/>
          </w:rPr>
          <w:t>3</w:t>
        </w:r>
        <w:r w:rsidRPr="00F2243D">
          <w:rPr>
            <w:rStyle w:val="Hyperlink"/>
            <w:noProof/>
            <w:cs/>
          </w:rPr>
          <w:t>.</w:t>
        </w:r>
        <w:r w:rsidRPr="00F2243D">
          <w:rPr>
            <w:rStyle w:val="Hyperlink"/>
            <w:noProof/>
          </w:rPr>
          <w:t>2</w:t>
        </w:r>
        <w:r w:rsidRPr="00F2243D">
          <w:rPr>
            <w:rStyle w:val="Hyperlink"/>
            <w:noProof/>
            <w:cs/>
          </w:rPr>
          <w:t xml:space="preserve"> แผนภาพกระบวนการเตรียมข้อมูลและการพัฒนาโมเดลตรวจจับข้อความ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87AD7FE" w14:textId="39BFC730" w:rsidR="001445B0" w:rsidRDefault="001445B0">
      <w:pPr>
        <w:pStyle w:val="TableofFigures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66" w:history="1">
        <w:r w:rsidRPr="00F2243D">
          <w:rPr>
            <w:rStyle w:val="Hyperlink"/>
            <w:noProof/>
            <w:cs/>
          </w:rPr>
          <w:t xml:space="preserve">ภาพที่  </w:t>
        </w:r>
        <w:r w:rsidRPr="00F2243D">
          <w:rPr>
            <w:rStyle w:val="Hyperlink"/>
            <w:noProof/>
          </w:rPr>
          <w:t>3</w:t>
        </w:r>
        <w:r w:rsidRPr="00F2243D">
          <w:rPr>
            <w:rStyle w:val="Hyperlink"/>
            <w:noProof/>
            <w:cs/>
          </w:rPr>
          <w:t>.</w:t>
        </w:r>
        <w:r w:rsidRPr="00F2243D">
          <w:rPr>
            <w:rStyle w:val="Hyperlink"/>
            <w:noProof/>
          </w:rPr>
          <w:t>3</w:t>
        </w:r>
        <w:r w:rsidRPr="00F2243D">
          <w:rPr>
            <w:rStyle w:val="Hyperlink"/>
            <w:noProof/>
            <w:cs/>
          </w:rPr>
          <w:t xml:space="preserve"> แสดงหน้าต่างขอความยินยอมในการจัดการข้อมูล (</w:t>
        </w:r>
        <w:r w:rsidRPr="00F2243D">
          <w:rPr>
            <w:rStyle w:val="Hyperlink"/>
            <w:noProof/>
          </w:rPr>
          <w:t xml:space="preserve">Privacy Consensus) </w:t>
        </w:r>
        <w:r w:rsidRPr="00F2243D">
          <w:rPr>
            <w:rStyle w:val="Hyperlink"/>
            <w:noProof/>
            <w:cs/>
          </w:rPr>
          <w:t>ในโหมดสว่างและโหมดมืด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BBCE318" w14:textId="5262C93F" w:rsidR="001445B0" w:rsidRDefault="001445B0">
      <w:pPr>
        <w:pStyle w:val="TableofFigures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67" w:history="1">
        <w:r w:rsidRPr="00F2243D">
          <w:rPr>
            <w:rStyle w:val="Hyperlink"/>
            <w:noProof/>
            <w:cs/>
          </w:rPr>
          <w:t xml:space="preserve">ภาพที่  </w:t>
        </w:r>
        <w:r w:rsidRPr="00F2243D">
          <w:rPr>
            <w:rStyle w:val="Hyperlink"/>
            <w:noProof/>
          </w:rPr>
          <w:t>3</w:t>
        </w:r>
        <w:r w:rsidRPr="00F2243D">
          <w:rPr>
            <w:rStyle w:val="Hyperlink"/>
            <w:noProof/>
            <w:cs/>
          </w:rPr>
          <w:t>.</w:t>
        </w:r>
        <w:r w:rsidRPr="00F2243D">
          <w:rPr>
            <w:rStyle w:val="Hyperlink"/>
            <w:noProof/>
          </w:rPr>
          <w:t>4</w:t>
        </w:r>
        <w:r w:rsidRPr="00F2243D">
          <w:rPr>
            <w:rStyle w:val="Hyperlink"/>
            <w:noProof/>
            <w:cs/>
          </w:rPr>
          <w:t xml:space="preserve"> แสดงหน้าหลักของระบบ (</w:t>
        </w:r>
        <w:r w:rsidRPr="00F2243D">
          <w:rPr>
            <w:rStyle w:val="Hyperlink"/>
            <w:noProof/>
          </w:rPr>
          <w:t xml:space="preserve">Homepage) </w:t>
        </w:r>
        <w:r w:rsidRPr="00F2243D">
          <w:rPr>
            <w:rStyle w:val="Hyperlink"/>
            <w:noProof/>
            <w:cs/>
          </w:rPr>
          <w:t>ในโหมดสว่างและโหมดมืด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860F5EB" w14:textId="59152301" w:rsidR="001445B0" w:rsidRDefault="001445B0">
      <w:pPr>
        <w:pStyle w:val="TableofFigures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68" w:history="1">
        <w:r w:rsidRPr="00F2243D">
          <w:rPr>
            <w:rStyle w:val="Hyperlink"/>
            <w:noProof/>
            <w:cs/>
          </w:rPr>
          <w:t xml:space="preserve">ภาพที่  </w:t>
        </w:r>
        <w:r w:rsidRPr="00F2243D">
          <w:rPr>
            <w:rStyle w:val="Hyperlink"/>
            <w:noProof/>
          </w:rPr>
          <w:t>3</w:t>
        </w:r>
        <w:r w:rsidRPr="00F2243D">
          <w:rPr>
            <w:rStyle w:val="Hyperlink"/>
            <w:noProof/>
            <w:cs/>
          </w:rPr>
          <w:t>.</w:t>
        </w:r>
        <w:r w:rsidRPr="00F2243D">
          <w:rPr>
            <w:rStyle w:val="Hyperlink"/>
            <w:noProof/>
          </w:rPr>
          <w:t>5</w:t>
        </w:r>
        <w:r w:rsidRPr="00F2243D">
          <w:rPr>
            <w:rStyle w:val="Hyperlink"/>
            <w:noProof/>
            <w:cs/>
          </w:rPr>
          <w:t xml:space="preserve"> แสดงผลการทดสอบข้อความที่สร้างโดยปัญญาประดิษฐ์ (</w:t>
        </w:r>
        <w:r w:rsidRPr="00F2243D">
          <w:rPr>
            <w:rStyle w:val="Hyperlink"/>
            <w:noProof/>
          </w:rPr>
          <w:t xml:space="preserve">AI Text) </w:t>
        </w:r>
        <w:r w:rsidRPr="00F2243D">
          <w:rPr>
            <w:rStyle w:val="Hyperlink"/>
            <w:noProof/>
            <w:cs/>
          </w:rPr>
          <w:t>ในโหมดสว่างและโหมดมืด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AC72F49" w14:textId="086D9E59" w:rsidR="001445B0" w:rsidRDefault="001445B0">
      <w:pPr>
        <w:pStyle w:val="TableofFigures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69" w:history="1">
        <w:r w:rsidRPr="00F2243D">
          <w:rPr>
            <w:rStyle w:val="Hyperlink"/>
            <w:noProof/>
            <w:cs/>
          </w:rPr>
          <w:t xml:space="preserve">ภาพที่  </w:t>
        </w:r>
        <w:r w:rsidRPr="00F2243D">
          <w:rPr>
            <w:rStyle w:val="Hyperlink"/>
            <w:noProof/>
          </w:rPr>
          <w:t>3</w:t>
        </w:r>
        <w:r w:rsidRPr="00F2243D">
          <w:rPr>
            <w:rStyle w:val="Hyperlink"/>
            <w:noProof/>
            <w:cs/>
          </w:rPr>
          <w:t>.</w:t>
        </w:r>
        <w:r w:rsidRPr="00F2243D">
          <w:rPr>
            <w:rStyle w:val="Hyperlink"/>
            <w:noProof/>
          </w:rPr>
          <w:t>6</w:t>
        </w:r>
        <w:r w:rsidRPr="00F2243D">
          <w:rPr>
            <w:rStyle w:val="Hyperlink"/>
            <w:noProof/>
            <w:cs/>
          </w:rPr>
          <w:t xml:space="preserve"> แสดงผลการทดสอบข้อความที่เขียนโดยมนุษย์ (</w:t>
        </w:r>
        <w:r w:rsidRPr="00F2243D">
          <w:rPr>
            <w:rStyle w:val="Hyperlink"/>
            <w:noProof/>
          </w:rPr>
          <w:t xml:space="preserve">Human Text) </w:t>
        </w:r>
        <w:r w:rsidRPr="00F2243D">
          <w:rPr>
            <w:rStyle w:val="Hyperlink"/>
            <w:noProof/>
            <w:cs/>
          </w:rPr>
          <w:t>ในโหมดสว่างและโหมดมืด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66DC11C" w14:textId="3EEA8728" w:rsidR="001445B0" w:rsidRDefault="001445B0">
      <w:pPr>
        <w:pStyle w:val="TableofFigures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70" w:history="1">
        <w:r w:rsidRPr="00F2243D">
          <w:rPr>
            <w:rStyle w:val="Hyperlink"/>
            <w:noProof/>
            <w:cs/>
          </w:rPr>
          <w:t xml:space="preserve">ภาพที่  </w:t>
        </w:r>
        <w:r w:rsidRPr="00F2243D">
          <w:rPr>
            <w:rStyle w:val="Hyperlink"/>
            <w:noProof/>
          </w:rPr>
          <w:t>3</w:t>
        </w:r>
        <w:r w:rsidRPr="00F2243D">
          <w:rPr>
            <w:rStyle w:val="Hyperlink"/>
            <w:noProof/>
            <w:cs/>
          </w:rPr>
          <w:t>.</w:t>
        </w:r>
        <w:r w:rsidRPr="00F2243D">
          <w:rPr>
            <w:rStyle w:val="Hyperlink"/>
            <w:noProof/>
          </w:rPr>
          <w:t>7</w:t>
        </w:r>
        <w:r w:rsidRPr="00F2243D">
          <w:rPr>
            <w:rStyle w:val="Hyperlink"/>
            <w:noProof/>
            <w:cs/>
          </w:rPr>
          <w:t xml:space="preserve"> แสดงหน้าเว็บการกดปุ่มรายงานผล (</w:t>
        </w:r>
        <w:r w:rsidRPr="00F2243D">
          <w:rPr>
            <w:rStyle w:val="Hyperlink"/>
            <w:noProof/>
          </w:rPr>
          <w:t xml:space="preserve">Press report button) </w:t>
        </w:r>
        <w:r w:rsidRPr="00F2243D">
          <w:rPr>
            <w:rStyle w:val="Hyperlink"/>
            <w:noProof/>
            <w:cs/>
          </w:rPr>
          <w:t>ในโหมดสว่างและโหมดมืด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B9634DA" w14:textId="004B96C7" w:rsidR="001445B0" w:rsidRDefault="001445B0">
      <w:pPr>
        <w:pStyle w:val="TableofFigures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71" w:history="1">
        <w:r w:rsidRPr="00F2243D">
          <w:rPr>
            <w:rStyle w:val="Hyperlink"/>
            <w:noProof/>
            <w:cs/>
          </w:rPr>
          <w:t xml:space="preserve">ภาพที่  </w:t>
        </w:r>
        <w:r w:rsidRPr="00F2243D">
          <w:rPr>
            <w:rStyle w:val="Hyperlink"/>
            <w:noProof/>
          </w:rPr>
          <w:t>3</w:t>
        </w:r>
        <w:r w:rsidRPr="00F2243D">
          <w:rPr>
            <w:rStyle w:val="Hyperlink"/>
            <w:noProof/>
            <w:cs/>
          </w:rPr>
          <w:t>.</w:t>
        </w:r>
        <w:r w:rsidRPr="00F2243D">
          <w:rPr>
            <w:rStyle w:val="Hyperlink"/>
            <w:noProof/>
          </w:rPr>
          <w:t>8</w:t>
        </w:r>
        <w:r w:rsidRPr="00F2243D">
          <w:rPr>
            <w:rStyle w:val="Hyperlink"/>
            <w:noProof/>
            <w:cs/>
          </w:rPr>
          <w:t xml:space="preserve"> แสดงหน้าเว็บหลังจากกดปุ่มรายงานผล (</w:t>
        </w:r>
        <w:r w:rsidRPr="00F2243D">
          <w:rPr>
            <w:rStyle w:val="Hyperlink"/>
            <w:noProof/>
          </w:rPr>
          <w:t xml:space="preserve">After press report button) </w:t>
        </w:r>
        <w:r w:rsidRPr="00F2243D">
          <w:rPr>
            <w:rStyle w:val="Hyperlink"/>
            <w:noProof/>
            <w:cs/>
          </w:rPr>
          <w:t>ในโหมดสว่างและโหมดมืด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C765553" w14:textId="3A2148E2" w:rsidR="001445B0" w:rsidRDefault="001445B0">
      <w:pPr>
        <w:pStyle w:val="TableofFigures"/>
        <w:tabs>
          <w:tab w:val="right" w:pos="8296"/>
        </w:tabs>
        <w:rPr>
          <w:rFonts w:asciiTheme="minorHAnsi" w:eastAsiaTheme="minorEastAsia" w:hAnsiTheme="minorHAnsi" w:cstheme="minorBidi"/>
          <w:noProof/>
          <w:kern w:val="2"/>
          <w:sz w:val="24"/>
          <w:szCs w:val="30"/>
          <w14:ligatures w14:val="standardContextual"/>
        </w:rPr>
      </w:pPr>
      <w:hyperlink w:anchor="_Toc228114172" w:history="1">
        <w:r w:rsidRPr="00F2243D">
          <w:rPr>
            <w:rStyle w:val="Hyperlink"/>
            <w:noProof/>
            <w:cs/>
          </w:rPr>
          <w:t xml:space="preserve">ภาพที่  </w:t>
        </w:r>
        <w:r w:rsidRPr="00F2243D">
          <w:rPr>
            <w:rStyle w:val="Hyperlink"/>
            <w:noProof/>
          </w:rPr>
          <w:t>3</w:t>
        </w:r>
        <w:r w:rsidRPr="00F2243D">
          <w:rPr>
            <w:rStyle w:val="Hyperlink"/>
            <w:noProof/>
            <w:cs/>
          </w:rPr>
          <w:t>.</w:t>
        </w:r>
        <w:r w:rsidRPr="00F2243D">
          <w:rPr>
            <w:rStyle w:val="Hyperlink"/>
            <w:noProof/>
          </w:rPr>
          <w:t>9</w:t>
        </w:r>
        <w:r w:rsidRPr="00F2243D">
          <w:rPr>
            <w:rStyle w:val="Hyperlink"/>
            <w:noProof/>
            <w:cs/>
          </w:rPr>
          <w:t xml:space="preserve"> แสดงการแจ้งเตือนเมื่อดำเนินการส่งข้อมูลสำเร็จ (</w:t>
        </w:r>
        <w:r w:rsidRPr="00F2243D">
          <w:rPr>
            <w:rStyle w:val="Hyperlink"/>
            <w:noProof/>
          </w:rPr>
          <w:t xml:space="preserve">Thank you message) </w:t>
        </w:r>
        <w:r w:rsidRPr="00F2243D">
          <w:rPr>
            <w:rStyle w:val="Hyperlink"/>
            <w:noProof/>
            <w:cs/>
          </w:rPr>
          <w:t>ในโหมดสว่างและโหมดมืด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_Toc228114172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18CA519" w14:textId="12B451F5" w:rsidR="00B073FB" w:rsidRPr="00616604" w:rsidRDefault="00B073FB" w:rsidP="00E14C10">
      <w:pPr>
        <w:tabs>
          <w:tab w:val="right" w:pos="8100"/>
        </w:tabs>
        <w:spacing w:before="0"/>
        <w:ind w:firstLine="0"/>
      </w:pPr>
      <w:r>
        <w:rPr>
          <w:cs/>
        </w:rPr>
        <w:fldChar w:fldCharType="end"/>
      </w:r>
    </w:p>
    <w:p w14:paraId="6BA69B01" w14:textId="77777777" w:rsidR="00E14C10" w:rsidRDefault="00E14C10" w:rsidP="00E14C10">
      <w:pPr>
        <w:spacing w:before="0"/>
        <w:rPr>
          <w:b/>
          <w:bCs/>
          <w:sz w:val="36"/>
          <w:szCs w:val="36"/>
        </w:rPr>
      </w:pPr>
    </w:p>
    <w:p w14:paraId="719556EB" w14:textId="77777777" w:rsidR="00E14C10" w:rsidRDefault="00E14C10" w:rsidP="00E14C10">
      <w:pPr>
        <w:spacing w:before="0"/>
        <w:rPr>
          <w:b/>
          <w:bCs/>
          <w:sz w:val="36"/>
          <w:szCs w:val="36"/>
        </w:rPr>
      </w:pPr>
    </w:p>
    <w:p w14:paraId="09346265" w14:textId="77777777" w:rsidR="00E14C10" w:rsidRDefault="00E14C10" w:rsidP="00E14C10">
      <w:pPr>
        <w:spacing w:before="0"/>
        <w:rPr>
          <w:b/>
          <w:bCs/>
          <w:sz w:val="36"/>
          <w:szCs w:val="36"/>
        </w:rPr>
      </w:pPr>
    </w:p>
    <w:p w14:paraId="39AF7B42" w14:textId="77777777" w:rsidR="00E14C10" w:rsidRDefault="00E14C10" w:rsidP="00E14C10">
      <w:pPr>
        <w:spacing w:before="0"/>
        <w:rPr>
          <w:b/>
          <w:bCs/>
          <w:sz w:val="36"/>
          <w:szCs w:val="36"/>
        </w:rPr>
      </w:pPr>
    </w:p>
    <w:p w14:paraId="34248D86" w14:textId="080B9CF5" w:rsidR="00242F9A" w:rsidRDefault="00242F9A">
      <w:pPr>
        <w:spacing w:before="0" w:after="160" w:line="259" w:lineRule="auto"/>
        <w:ind w:firstLine="0"/>
        <w:rPr>
          <w:b/>
          <w:bCs/>
          <w:sz w:val="36"/>
          <w:szCs w:val="36"/>
        </w:rPr>
      </w:pPr>
      <w:bookmarkStart w:id="29" w:name="_Toc499374826"/>
      <w:bookmarkStart w:id="30" w:name="_Toc499375191"/>
      <w:bookmarkStart w:id="31" w:name="_Toc499375319"/>
    </w:p>
    <w:p w14:paraId="2356AF91" w14:textId="77777777" w:rsidR="00BD50F2" w:rsidRDefault="00BD50F2">
      <w:pPr>
        <w:spacing w:before="0" w:after="160" w:line="259" w:lineRule="auto"/>
        <w:ind w:firstLine="0"/>
        <w:rPr>
          <w:rFonts w:eastAsiaTheme="majorEastAsia"/>
          <w:b/>
          <w:bCs/>
          <w:color w:val="000000" w:themeColor="text1"/>
          <w:sz w:val="36"/>
          <w:szCs w:val="36"/>
          <w:cs/>
        </w:rPr>
      </w:pPr>
    </w:p>
    <w:p w14:paraId="795611F0" w14:textId="77777777" w:rsidR="00E14C10" w:rsidRDefault="00E14C10" w:rsidP="00484224">
      <w:pPr>
        <w:pStyle w:val="AbstractThai"/>
      </w:pPr>
      <w:bookmarkStart w:id="32" w:name="_Toc228114107"/>
      <w:r>
        <w:rPr>
          <w:cs/>
        </w:rPr>
        <w:lastRenderedPageBreak/>
        <w:t>รายการสัญลักษณ์และคำย่</w:t>
      </w:r>
      <w:r>
        <w:rPr>
          <w:rFonts w:hint="cs"/>
          <w:cs/>
        </w:rPr>
        <w:t>อ</w:t>
      </w:r>
      <w:bookmarkEnd w:id="29"/>
      <w:bookmarkEnd w:id="30"/>
      <w:bookmarkEnd w:id="31"/>
      <w:bookmarkEnd w:id="32"/>
    </w:p>
    <w:p w14:paraId="75FB103B" w14:textId="77777777" w:rsidR="00E14C10" w:rsidRPr="00E14C10" w:rsidRDefault="00E14C10" w:rsidP="00E14C10">
      <w:pPr>
        <w:spacing w:before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53"/>
        <w:gridCol w:w="4153"/>
      </w:tblGrid>
      <w:tr w:rsidR="00E14C10" w:rsidRPr="00F13C79" w14:paraId="6C4E7EA9" w14:textId="77777777" w:rsidTr="00E14C10">
        <w:tc>
          <w:tcPr>
            <w:tcW w:w="4261" w:type="dxa"/>
          </w:tcPr>
          <w:p w14:paraId="3BAAA4F0" w14:textId="77777777" w:rsidR="00E14C10" w:rsidRPr="00F13C79" w:rsidRDefault="00E14C10" w:rsidP="00E14C10">
            <w:pPr>
              <w:ind w:firstLine="0"/>
              <w:jc w:val="left"/>
              <w:rPr>
                <w:b/>
                <w:bCs/>
              </w:rPr>
            </w:pPr>
            <w:r w:rsidRPr="00F13C79">
              <w:rPr>
                <w:b/>
                <w:bCs/>
                <w:cs/>
              </w:rPr>
              <w:t>สัญลักษณ์/คำย่อ</w:t>
            </w:r>
          </w:p>
        </w:tc>
        <w:tc>
          <w:tcPr>
            <w:tcW w:w="4261" w:type="dxa"/>
          </w:tcPr>
          <w:p w14:paraId="1C866E9F" w14:textId="77777777" w:rsidR="00E14C10" w:rsidRPr="00F13C79" w:rsidRDefault="00E14C10" w:rsidP="00E14C10">
            <w:pPr>
              <w:ind w:firstLine="0"/>
              <w:jc w:val="both"/>
              <w:rPr>
                <w:b/>
                <w:bCs/>
              </w:rPr>
            </w:pPr>
            <w:r w:rsidRPr="00F13C79">
              <w:rPr>
                <w:b/>
                <w:bCs/>
                <w:cs/>
              </w:rPr>
              <w:t>คำเต็ม/คำจำกัดความ</w:t>
            </w:r>
          </w:p>
        </w:tc>
      </w:tr>
      <w:tr w:rsidR="00E14C10" w:rsidRPr="00F13C79" w14:paraId="2504ADEC" w14:textId="77777777" w:rsidTr="00E14C10">
        <w:tc>
          <w:tcPr>
            <w:tcW w:w="4261" w:type="dxa"/>
          </w:tcPr>
          <w:p w14:paraId="1A5DFC61" w14:textId="77777777" w:rsidR="00E14C10" w:rsidRPr="00F22060" w:rsidRDefault="00E14C10" w:rsidP="00E14C10">
            <w:pPr>
              <w:spacing w:before="0"/>
              <w:jc w:val="left"/>
            </w:pPr>
          </w:p>
          <w:p w14:paraId="22A7C6C5" w14:textId="631C9A34" w:rsidR="00E14C10" w:rsidRDefault="00F22060" w:rsidP="00E14C10">
            <w:pPr>
              <w:spacing w:before="0"/>
              <w:ind w:firstLine="0"/>
              <w:jc w:val="left"/>
            </w:pPr>
            <w:r>
              <w:t>AI</w:t>
            </w:r>
          </w:p>
          <w:p w14:paraId="5BA24201" w14:textId="4EDBFBAA" w:rsidR="00F22060" w:rsidRDefault="00F22060" w:rsidP="00E14C10">
            <w:pPr>
              <w:spacing w:before="0"/>
              <w:ind w:firstLine="0"/>
              <w:jc w:val="left"/>
            </w:pPr>
            <w:r>
              <w:t>BB</w:t>
            </w:r>
            <w:r w:rsidRPr="004A559B">
              <w:t>PE</w:t>
            </w:r>
          </w:p>
          <w:p w14:paraId="4817F803" w14:textId="669E5123" w:rsidR="004A559B" w:rsidRDefault="004A559B" w:rsidP="00E14C10">
            <w:pPr>
              <w:spacing w:before="0"/>
              <w:ind w:firstLine="0"/>
              <w:jc w:val="left"/>
            </w:pPr>
            <w:r>
              <w:t>C</w:t>
            </w:r>
            <w:r w:rsidR="00330554">
              <w:t>S</w:t>
            </w:r>
          </w:p>
          <w:p w14:paraId="77D97EEE" w14:textId="0BA213C6" w:rsidR="004A559B" w:rsidRDefault="004A559B" w:rsidP="00E14C10">
            <w:pPr>
              <w:spacing w:before="0"/>
              <w:ind w:firstLine="0"/>
              <w:jc w:val="left"/>
            </w:pPr>
            <w:r>
              <w:t>FP32</w:t>
            </w:r>
          </w:p>
          <w:p w14:paraId="3C52C4E6" w14:textId="5961E0FE" w:rsidR="004A559B" w:rsidRDefault="004A559B" w:rsidP="00E14C10">
            <w:pPr>
              <w:spacing w:before="0"/>
              <w:ind w:firstLine="0"/>
              <w:jc w:val="left"/>
            </w:pPr>
            <w:r>
              <w:t>INT8</w:t>
            </w:r>
          </w:p>
          <w:p w14:paraId="1BA78AA8" w14:textId="0ADD93CE" w:rsidR="004A559B" w:rsidRDefault="004A559B" w:rsidP="00E14C10">
            <w:pPr>
              <w:spacing w:before="0"/>
              <w:ind w:firstLine="0"/>
              <w:jc w:val="left"/>
            </w:pPr>
            <w:r>
              <w:t>LLM</w:t>
            </w:r>
          </w:p>
          <w:p w14:paraId="3D37B6CD" w14:textId="6D3AFDB0" w:rsidR="004A559B" w:rsidRDefault="004A559B" w:rsidP="00E14C10">
            <w:pPr>
              <w:spacing w:before="0"/>
              <w:ind w:firstLine="0"/>
              <w:jc w:val="left"/>
            </w:pPr>
            <w:r>
              <w:t>NLP</w:t>
            </w:r>
          </w:p>
          <w:p w14:paraId="636EFF2F" w14:textId="5806F1B2" w:rsidR="004A559B" w:rsidRDefault="004A559B" w:rsidP="00E14C10">
            <w:pPr>
              <w:spacing w:before="0"/>
              <w:ind w:firstLine="0"/>
              <w:jc w:val="left"/>
            </w:pPr>
            <w:r>
              <w:t>OCR</w:t>
            </w:r>
          </w:p>
          <w:p w14:paraId="65B12BA6" w14:textId="3E8E38EB" w:rsidR="004A559B" w:rsidRDefault="004A559B" w:rsidP="00E14C10">
            <w:pPr>
              <w:spacing w:before="0"/>
              <w:ind w:firstLine="0"/>
              <w:jc w:val="left"/>
            </w:pPr>
            <w:r>
              <w:t>ONNX</w:t>
            </w:r>
          </w:p>
          <w:p w14:paraId="02F08FD8" w14:textId="24D6F9D3" w:rsidR="004A559B" w:rsidRDefault="004A559B" w:rsidP="00E14C10">
            <w:pPr>
              <w:spacing w:before="0"/>
              <w:ind w:firstLine="0"/>
              <w:jc w:val="left"/>
            </w:pPr>
            <w:r>
              <w:t>PDPA</w:t>
            </w:r>
          </w:p>
          <w:p w14:paraId="7A79F1B0" w14:textId="4FDE14BD" w:rsidR="004A559B" w:rsidRDefault="004A559B" w:rsidP="00E14C10">
            <w:pPr>
              <w:spacing w:before="0"/>
              <w:ind w:firstLine="0"/>
              <w:jc w:val="left"/>
            </w:pPr>
            <w:r>
              <w:t>UI</w:t>
            </w:r>
          </w:p>
          <w:p w14:paraId="2D317F7E" w14:textId="6E0DD841" w:rsidR="004A559B" w:rsidRDefault="004A559B" w:rsidP="00E14C10">
            <w:pPr>
              <w:spacing w:before="0"/>
              <w:ind w:firstLine="0"/>
              <w:jc w:val="left"/>
            </w:pPr>
            <w:r>
              <w:t>UX</w:t>
            </w:r>
          </w:p>
          <w:p w14:paraId="2312932E" w14:textId="77777777" w:rsidR="004A559B" w:rsidRPr="00F22060" w:rsidRDefault="004A559B" w:rsidP="00E14C10">
            <w:pPr>
              <w:spacing w:before="0"/>
              <w:ind w:firstLine="0"/>
              <w:jc w:val="left"/>
            </w:pPr>
          </w:p>
          <w:p w14:paraId="4557F9E7" w14:textId="77777777" w:rsidR="00E14C10" w:rsidRPr="00F22060" w:rsidRDefault="00E14C10" w:rsidP="00E14C10">
            <w:pPr>
              <w:jc w:val="left"/>
            </w:pPr>
          </w:p>
          <w:p w14:paraId="5B1AED81" w14:textId="77777777" w:rsidR="00E14C10" w:rsidRPr="00F22060" w:rsidRDefault="00E14C10" w:rsidP="00E14C10">
            <w:pPr>
              <w:jc w:val="left"/>
            </w:pPr>
          </w:p>
          <w:p w14:paraId="33165EDB" w14:textId="77777777" w:rsidR="00E14C10" w:rsidRPr="00F22060" w:rsidRDefault="00E14C10" w:rsidP="00E14C10">
            <w:pPr>
              <w:jc w:val="left"/>
            </w:pPr>
          </w:p>
          <w:p w14:paraId="7C41CE19" w14:textId="77777777" w:rsidR="00E14C10" w:rsidRPr="00F22060" w:rsidRDefault="00E14C10" w:rsidP="00E14C10">
            <w:pPr>
              <w:jc w:val="left"/>
            </w:pPr>
          </w:p>
          <w:p w14:paraId="038C8D6C" w14:textId="77777777" w:rsidR="00E14C10" w:rsidRPr="00F22060" w:rsidRDefault="00E14C10" w:rsidP="00E14C10">
            <w:pPr>
              <w:jc w:val="left"/>
            </w:pPr>
          </w:p>
          <w:p w14:paraId="421A10EC" w14:textId="77777777" w:rsidR="00E14C10" w:rsidRPr="00F22060" w:rsidRDefault="00E14C10" w:rsidP="00E14C10">
            <w:pPr>
              <w:jc w:val="left"/>
            </w:pPr>
          </w:p>
          <w:p w14:paraId="7D07F969" w14:textId="77777777" w:rsidR="00E14C10" w:rsidRPr="00F22060" w:rsidRDefault="00E14C10" w:rsidP="00E14C10">
            <w:pPr>
              <w:jc w:val="left"/>
            </w:pPr>
          </w:p>
          <w:p w14:paraId="35F81C85" w14:textId="77777777" w:rsidR="00E14C10" w:rsidRPr="00F22060" w:rsidRDefault="00E14C10" w:rsidP="00E14C10">
            <w:pPr>
              <w:jc w:val="left"/>
            </w:pPr>
          </w:p>
          <w:p w14:paraId="0A6AD909" w14:textId="77777777" w:rsidR="00E14C10" w:rsidRPr="00F22060" w:rsidRDefault="00E14C10" w:rsidP="00E14C10">
            <w:pPr>
              <w:jc w:val="left"/>
            </w:pPr>
          </w:p>
          <w:p w14:paraId="4014E305" w14:textId="77777777" w:rsidR="00E14C10" w:rsidRPr="00F22060" w:rsidRDefault="00E14C10" w:rsidP="00E14C10">
            <w:pPr>
              <w:jc w:val="left"/>
            </w:pPr>
          </w:p>
          <w:p w14:paraId="7C560BDB" w14:textId="77777777" w:rsidR="00E14C10" w:rsidRPr="00F22060" w:rsidRDefault="00E14C10" w:rsidP="00E14C10">
            <w:pPr>
              <w:jc w:val="left"/>
            </w:pPr>
          </w:p>
          <w:p w14:paraId="0C11D6FC" w14:textId="77777777" w:rsidR="00E14C10" w:rsidRPr="00F22060" w:rsidRDefault="00E14C10" w:rsidP="00E14C10">
            <w:pPr>
              <w:jc w:val="left"/>
            </w:pPr>
          </w:p>
          <w:p w14:paraId="23712FEE" w14:textId="77777777" w:rsidR="00E14C10" w:rsidRPr="00F22060" w:rsidRDefault="00E14C10" w:rsidP="00E14C10">
            <w:pPr>
              <w:jc w:val="left"/>
            </w:pPr>
          </w:p>
        </w:tc>
        <w:tc>
          <w:tcPr>
            <w:tcW w:w="4261" w:type="dxa"/>
          </w:tcPr>
          <w:p w14:paraId="484881A5" w14:textId="77777777" w:rsidR="00E14C10" w:rsidRPr="00F13C79" w:rsidRDefault="00E14C10" w:rsidP="00E14C10">
            <w:pPr>
              <w:spacing w:before="0"/>
              <w:jc w:val="both"/>
            </w:pPr>
          </w:p>
          <w:p w14:paraId="7EE62139" w14:textId="56DF3CA7" w:rsidR="0031070D" w:rsidRDefault="00C2283D" w:rsidP="00E14C10">
            <w:pPr>
              <w:spacing w:before="0"/>
              <w:ind w:firstLine="0"/>
              <w:jc w:val="both"/>
            </w:pPr>
            <w:r>
              <w:t xml:space="preserve">Artificial Intelligence / </w:t>
            </w:r>
            <w:r>
              <w:rPr>
                <w:rFonts w:hint="cs"/>
                <w:cs/>
              </w:rPr>
              <w:t>ปัญญาประ</w:t>
            </w:r>
            <w:r w:rsidR="0031070D">
              <w:rPr>
                <w:rFonts w:hint="cs"/>
                <w:cs/>
              </w:rPr>
              <w:t>ดิษฐ์</w:t>
            </w:r>
          </w:p>
          <w:p w14:paraId="6E751A14" w14:textId="1D152FD2" w:rsidR="0031070D" w:rsidRDefault="0031070D" w:rsidP="00E14C10">
            <w:pPr>
              <w:spacing w:before="0"/>
              <w:ind w:firstLine="0"/>
              <w:jc w:val="both"/>
            </w:pPr>
            <w:r>
              <w:t>Byte-level Byte Pair Encoding</w:t>
            </w:r>
          </w:p>
          <w:p w14:paraId="16EC08D6" w14:textId="12F20CDD" w:rsidR="0031070D" w:rsidRDefault="0031070D" w:rsidP="00E14C10">
            <w:pPr>
              <w:spacing w:before="0"/>
              <w:ind w:firstLine="0"/>
              <w:jc w:val="both"/>
            </w:pPr>
            <w:r>
              <w:t>Code-</w:t>
            </w:r>
            <w:r w:rsidR="00283343">
              <w:t>s</w:t>
            </w:r>
            <w:r>
              <w:t>wit</w:t>
            </w:r>
            <w:r w:rsidR="00283343">
              <w:t>ching</w:t>
            </w:r>
          </w:p>
          <w:p w14:paraId="35D6B1D0" w14:textId="77777777" w:rsidR="00E14C10" w:rsidRDefault="00283343" w:rsidP="00E14C10">
            <w:pPr>
              <w:spacing w:before="0"/>
              <w:ind w:firstLine="0"/>
              <w:jc w:val="both"/>
            </w:pPr>
            <w:r>
              <w:t>32-bit Floating Point</w:t>
            </w:r>
          </w:p>
          <w:p w14:paraId="40FB2E44" w14:textId="77777777" w:rsidR="00283343" w:rsidRDefault="00283343" w:rsidP="00E14C10">
            <w:pPr>
              <w:spacing w:before="0"/>
              <w:ind w:firstLine="0"/>
              <w:jc w:val="both"/>
            </w:pPr>
            <w:r>
              <w:t>8-bit Integer</w:t>
            </w:r>
          </w:p>
          <w:p w14:paraId="36C735C7" w14:textId="77777777" w:rsidR="00283343" w:rsidRDefault="00283343" w:rsidP="00E14C10">
            <w:pPr>
              <w:spacing w:before="0"/>
              <w:ind w:firstLine="0"/>
              <w:jc w:val="both"/>
            </w:pPr>
            <w:r>
              <w:t>Large Language Model</w:t>
            </w:r>
          </w:p>
          <w:p w14:paraId="74DB5CC8" w14:textId="77777777" w:rsidR="00283343" w:rsidRDefault="00283343" w:rsidP="00E14C10">
            <w:pPr>
              <w:spacing w:before="0"/>
              <w:ind w:firstLine="0"/>
              <w:jc w:val="both"/>
            </w:pPr>
            <w:r>
              <w:t xml:space="preserve">Natural Language </w:t>
            </w:r>
            <w:r w:rsidR="00E70271">
              <w:t>Processing</w:t>
            </w:r>
          </w:p>
          <w:p w14:paraId="16E42C2F" w14:textId="77777777" w:rsidR="00E70271" w:rsidRDefault="00E70271" w:rsidP="00E14C10">
            <w:pPr>
              <w:spacing w:before="0"/>
              <w:ind w:firstLine="0"/>
              <w:jc w:val="both"/>
            </w:pPr>
            <w:r>
              <w:t>Optical Character Recognition</w:t>
            </w:r>
          </w:p>
          <w:p w14:paraId="403FB870" w14:textId="77777777" w:rsidR="00E70271" w:rsidRDefault="00144389" w:rsidP="00E14C10">
            <w:pPr>
              <w:spacing w:before="0"/>
              <w:ind w:firstLine="0"/>
              <w:jc w:val="both"/>
            </w:pPr>
            <w:r>
              <w:t>Open Neural Network Exchange</w:t>
            </w:r>
          </w:p>
          <w:p w14:paraId="5036EAF4" w14:textId="77777777" w:rsidR="00144389" w:rsidRDefault="00144389" w:rsidP="00E14C10">
            <w:pPr>
              <w:spacing w:before="0"/>
              <w:ind w:firstLine="0"/>
              <w:jc w:val="both"/>
            </w:pPr>
            <w:r>
              <w:t>Personal Data Protection Act</w:t>
            </w:r>
          </w:p>
          <w:p w14:paraId="63CF3603" w14:textId="77777777" w:rsidR="00144389" w:rsidRDefault="00144389" w:rsidP="00E14C10">
            <w:pPr>
              <w:spacing w:before="0"/>
              <w:ind w:firstLine="0"/>
              <w:jc w:val="both"/>
            </w:pPr>
            <w:r>
              <w:t>User Interface</w:t>
            </w:r>
          </w:p>
          <w:p w14:paraId="0D1CCD82" w14:textId="23F9E0D7" w:rsidR="00144389" w:rsidRPr="00F13C79" w:rsidRDefault="00144389" w:rsidP="00E14C10">
            <w:pPr>
              <w:spacing w:before="0"/>
              <w:ind w:firstLine="0"/>
              <w:jc w:val="both"/>
              <w:rPr>
                <w:cs/>
              </w:rPr>
            </w:pPr>
            <w:r>
              <w:t>User Experience</w:t>
            </w:r>
          </w:p>
        </w:tc>
      </w:tr>
    </w:tbl>
    <w:p w14:paraId="3F910B54" w14:textId="77777777" w:rsidR="00E14C10" w:rsidRDefault="00E14C10" w:rsidP="00E14C10">
      <w:pPr>
        <w:spacing w:before="0"/>
        <w:rPr>
          <w:b/>
          <w:bCs/>
          <w:sz w:val="36"/>
          <w:szCs w:val="36"/>
          <w:cs/>
        </w:rPr>
      </w:pPr>
    </w:p>
    <w:p w14:paraId="3A6C7221" w14:textId="77777777" w:rsidR="00E14C10" w:rsidRDefault="00E14C10" w:rsidP="00E14C10">
      <w:pPr>
        <w:rPr>
          <w:sz w:val="36"/>
          <w:szCs w:val="36"/>
        </w:rPr>
      </w:pPr>
    </w:p>
    <w:p w14:paraId="6D6322F1" w14:textId="77777777" w:rsidR="00E14C10" w:rsidRDefault="00E14C10" w:rsidP="00E14C10">
      <w:pPr>
        <w:rPr>
          <w:sz w:val="36"/>
          <w:szCs w:val="36"/>
        </w:rPr>
      </w:pPr>
    </w:p>
    <w:p w14:paraId="0F407848" w14:textId="77777777" w:rsidR="00E14C10" w:rsidRDefault="00E14C10" w:rsidP="00E14C10">
      <w:pPr>
        <w:rPr>
          <w:sz w:val="36"/>
          <w:szCs w:val="36"/>
        </w:rPr>
      </w:pPr>
    </w:p>
    <w:p w14:paraId="37531808" w14:textId="77777777" w:rsidR="00E14C10" w:rsidRDefault="00E14C10" w:rsidP="00E14C10">
      <w:pPr>
        <w:rPr>
          <w:sz w:val="36"/>
          <w:szCs w:val="36"/>
          <w:cs/>
        </w:rPr>
        <w:sectPr w:rsidR="00E14C10" w:rsidSect="00EA52FF">
          <w:headerReference w:type="default" r:id="rId11"/>
          <w:pgSz w:w="11906" w:h="16838"/>
          <w:pgMar w:top="2160" w:right="1440" w:bottom="1440" w:left="2160" w:header="1440" w:footer="706" w:gutter="0"/>
          <w:pgNumType w:start="1"/>
          <w:cols w:space="708"/>
          <w:docGrid w:linePitch="435"/>
        </w:sectPr>
      </w:pPr>
    </w:p>
    <w:p w14:paraId="09CDB563" w14:textId="77777777" w:rsidR="00915E06" w:rsidRDefault="00915E06" w:rsidP="001B11A5">
      <w:pPr>
        <w:pStyle w:val="Heading1"/>
        <w:ind w:left="-426" w:firstLine="568"/>
      </w:pPr>
      <w:r>
        <w:lastRenderedPageBreak/>
        <w:br/>
      </w:r>
      <w:bookmarkStart w:id="33" w:name="_Toc228114108"/>
      <w:r>
        <w:rPr>
          <w:rFonts w:hint="cs"/>
          <w:cs/>
        </w:rPr>
        <w:t>บทนำ</w:t>
      </w:r>
      <w:bookmarkEnd w:id="33"/>
    </w:p>
    <w:p w14:paraId="33B45F92" w14:textId="77777777" w:rsidR="0034018B" w:rsidRPr="0034018B" w:rsidRDefault="0034018B" w:rsidP="0034018B">
      <w:pPr>
        <w:spacing w:before="0"/>
      </w:pPr>
    </w:p>
    <w:p w14:paraId="29C33E41" w14:textId="77777777" w:rsidR="0034018B" w:rsidRDefault="00B065E9" w:rsidP="00406C59">
      <w:pPr>
        <w:pStyle w:val="Heading2"/>
        <w:ind w:left="567"/>
        <w:rPr>
          <w:rFonts w:eastAsia="Times New Roman"/>
        </w:rPr>
      </w:pPr>
      <w:bookmarkStart w:id="34" w:name="_Toc228114109"/>
      <w:r>
        <w:rPr>
          <w:rFonts w:eastAsia="Times New Roman" w:hint="cs"/>
          <w:cs/>
        </w:rPr>
        <w:t>ความเป็นมาและความสำคัญของโครงงาน</w:t>
      </w:r>
      <w:bookmarkEnd w:id="34"/>
    </w:p>
    <w:p w14:paraId="07A5CDAE" w14:textId="238ACB83" w:rsidR="00B07B2D" w:rsidRPr="00D551E5" w:rsidRDefault="00B07B2D" w:rsidP="00B07B2D">
      <w:r w:rsidRPr="00D551E5">
        <w:rPr>
          <w:cs/>
        </w:rPr>
        <w:t>ในปัจจุบัน เทคโนโลยีปัญญาประดิษฐ์ประเภทโมเดลภาษาขนาดใหญ่ (</w:t>
      </w:r>
      <w:r w:rsidRPr="00D551E5">
        <w:t xml:space="preserve">Large Language Models: LLMs) </w:t>
      </w:r>
      <w:r w:rsidRPr="00D551E5">
        <w:rPr>
          <w:cs/>
        </w:rPr>
        <w:t xml:space="preserve">เช่น </w:t>
      </w:r>
      <w:r w:rsidRPr="00D551E5">
        <w:t xml:space="preserve">ChatGPT </w:t>
      </w:r>
      <w:r w:rsidRPr="00D551E5">
        <w:rPr>
          <w:cs/>
        </w:rPr>
        <w:t xml:space="preserve">และ </w:t>
      </w:r>
      <w:r w:rsidRPr="00D551E5">
        <w:t xml:space="preserve">Gemini </w:t>
      </w:r>
      <w:r w:rsidRPr="00D551E5">
        <w:rPr>
          <w:cs/>
        </w:rPr>
        <w:t>ได้เข้ามามีบทบาทอย่างแพร่หลายในการสร้างสรรค์เนื้อหาและช่วยในการทำงานด้านภาษา อย่างไรก็ตาม ความสามารถในการสร้างข้อความที่ใกล้เคียงกับมนุษย์นี้นำมาซึ่งความท้าทายในการตรวจสอบแหล่งที่มาของข้อมูล โดยเฉพาะในบริบทของประเทศไทยที่มีลักษณะการสื่อสารแบบสลับภาษาไทยปนอังกฤษ (</w:t>
      </w:r>
      <w:r w:rsidRPr="00D551E5">
        <w:t xml:space="preserve">Thai-English Code-switching) </w:t>
      </w:r>
      <w:r w:rsidRPr="00D551E5">
        <w:rPr>
          <w:cs/>
        </w:rPr>
        <w:t>ซึ่งเป็นอุปสรรคสำคัญที่ทำให้เครื่องมือตรวจจับในปัจจุบันยังมีประสิทธิภาพที่ไม่แม่นยำเพียงพอ</w:t>
      </w:r>
    </w:p>
    <w:p w14:paraId="4A7B5757" w14:textId="77777777" w:rsidR="00B07B2D" w:rsidRPr="00D551E5" w:rsidRDefault="00B07B2D" w:rsidP="00B07B2D">
      <w:r w:rsidRPr="00D551E5">
        <w:rPr>
          <w:cs/>
        </w:rPr>
        <w:t>นอกจากประเด็นด้านความแม่นยำแล้ว ระบบตรวจจับส่วนใหญ่ในปัจจุบันมักอาศัยการประมวลผลบนคลาวด์เซิร์ฟเวอร์ (</w:t>
      </w:r>
      <w:r w:rsidRPr="00D551E5">
        <w:t xml:space="preserve">Server-side) </w:t>
      </w:r>
      <w:r w:rsidRPr="00D551E5">
        <w:rPr>
          <w:cs/>
        </w:rPr>
        <w:t>ซึ่งจำเป็นต้องส่งข้อความของผู้ใช้ไปยังระบบภายนอก กระบวนการนี้ก่อให้เกิดความกังวลด้านความเป็นส่วนตัวของข้อมูล (</w:t>
      </w:r>
      <w:r w:rsidRPr="00D551E5">
        <w:t xml:space="preserve">Data Privacy) </w:t>
      </w:r>
      <w:r w:rsidRPr="00D551E5">
        <w:rPr>
          <w:cs/>
        </w:rPr>
        <w:t>และข้อจำกัดในการใช้งานที่ต้องพึ่งพาสัญญาณอินเทอร์เน็ตและความพร้อมของเซิร์ฟเวอร์ส่วนกลางอยู่ตลอดเวลา</w:t>
      </w:r>
    </w:p>
    <w:p w14:paraId="6BBD4742" w14:textId="0D5AE2B8" w:rsidR="000E7317" w:rsidRPr="00D551E5" w:rsidRDefault="00B07B2D" w:rsidP="005A4D91">
      <w:r w:rsidRPr="00D551E5">
        <w:rPr>
          <w:cs/>
        </w:rPr>
        <w:t>ด้วยเหตุนี้ ผู้จัดทำจึงมุ่งพัฒนา ระบบตรวจจับและจำแนกข้อความที่สร้างโดยปัญญาประดิษฐ์สำหรับการใช้งานภาษาไทยและอังกฤษแบบผสม โดยเน้นสถาปัตยกรรมที่ประมวลผลบนอุปกรณ์ของผู้ใช้งานโดยตรง (</w:t>
      </w:r>
      <w:r w:rsidRPr="00D551E5">
        <w:t xml:space="preserve">Client-side Intelligence) </w:t>
      </w:r>
      <w:r w:rsidRPr="00D551E5">
        <w:rPr>
          <w:cs/>
        </w:rPr>
        <w:t xml:space="preserve">ผ่านการปรับแต่งโมเดล </w:t>
      </w:r>
      <w:r w:rsidRPr="00D551E5">
        <w:t xml:space="preserve">WangchanBERTa </w:t>
      </w:r>
      <w:r w:rsidRPr="00D551E5">
        <w:rPr>
          <w:cs/>
        </w:rPr>
        <w:t>และใช้เทคนิคการบีบอัดโมเดลเพื่อการทำงานบนเว็บเบราว์เซอร์ เพื่อให้เป็นเครื่องมือที่ช่วยรักษาความโปร่งใสของข้อมูลควบคู่ไปกับการปกป้องความเป็นส่วนตัวของผู้ใช้งาน</w:t>
      </w:r>
    </w:p>
    <w:p w14:paraId="26FAB3F6" w14:textId="77777777" w:rsidR="005A4D91" w:rsidRPr="00241973" w:rsidRDefault="005A4D91" w:rsidP="005A4D91"/>
    <w:p w14:paraId="2D78A527" w14:textId="77777777" w:rsidR="00703952" w:rsidRDefault="00B065E9" w:rsidP="00B065E9">
      <w:pPr>
        <w:pStyle w:val="Heading2"/>
      </w:pPr>
      <w:bookmarkStart w:id="35" w:name="_Toc228114110"/>
      <w:r>
        <w:rPr>
          <w:rFonts w:hint="cs"/>
          <w:cs/>
        </w:rPr>
        <w:t>วัตถุประสงค์</w:t>
      </w:r>
      <w:bookmarkEnd w:id="35"/>
    </w:p>
    <w:p w14:paraId="6D34666C" w14:textId="77777777" w:rsidR="00433D46" w:rsidRPr="00D551E5" w:rsidRDefault="00433D46" w:rsidP="0004620D">
      <w:pPr>
        <w:pStyle w:val="ListParagraph"/>
        <w:numPr>
          <w:ilvl w:val="0"/>
          <w:numId w:val="11"/>
        </w:numPr>
        <w:jc w:val="thaiDistribute"/>
      </w:pPr>
      <w:r w:rsidRPr="00D551E5">
        <w:rPr>
          <w:cs/>
        </w:rPr>
        <w:t xml:space="preserve">พัฒนาแบบจำลองต้นแบบในการจำแนกข้อความโดยใช้โครงสร้าง </w:t>
      </w:r>
      <w:r w:rsidRPr="00D551E5">
        <w:t xml:space="preserve">WangchanBERTa </w:t>
      </w:r>
      <w:r w:rsidRPr="00D551E5">
        <w:rPr>
          <w:cs/>
        </w:rPr>
        <w:t>ภายใต้เงื่อนไขการทำงานแบบประมวลผลฝั่งผู้ใช้งาน (</w:t>
      </w:r>
      <w:r w:rsidRPr="00D551E5">
        <w:t xml:space="preserve">Client-side Processing) </w:t>
      </w:r>
      <w:r w:rsidRPr="00D551E5">
        <w:rPr>
          <w:cs/>
        </w:rPr>
        <w:t>ที่ไม่มีการส่งข้อมูลออกสู่ภายนอก และรักษาความแม่นยำในการวิเคราะห์บริบทภาษาผสม</w:t>
      </w:r>
      <w:r w:rsidRPr="00D551E5">
        <w:t xml:space="preserve"> </w:t>
      </w:r>
    </w:p>
    <w:p w14:paraId="0E4A2025" w14:textId="77777777" w:rsidR="00433D46" w:rsidRPr="00D551E5" w:rsidRDefault="00433D46" w:rsidP="0004620D">
      <w:pPr>
        <w:pStyle w:val="ListParagraph"/>
        <w:numPr>
          <w:ilvl w:val="0"/>
          <w:numId w:val="11"/>
        </w:numPr>
        <w:jc w:val="thaiDistribute"/>
      </w:pPr>
      <w:r w:rsidRPr="00D551E5">
        <w:rPr>
          <w:cs/>
        </w:rPr>
        <w:t>เสนอวิธีการบีบอัดแบบจำลอง (</w:t>
      </w:r>
      <w:r w:rsidRPr="00D551E5">
        <w:t xml:space="preserve">Model Quantization) </w:t>
      </w:r>
      <w:r w:rsidRPr="00D551E5">
        <w:rPr>
          <w:cs/>
        </w:rPr>
        <w:t>และการแปลงรูปแบบไฟล์ (</w:t>
      </w:r>
      <w:r w:rsidRPr="00D551E5">
        <w:t xml:space="preserve">Format Conversion) </w:t>
      </w:r>
      <w:r w:rsidRPr="00D551E5">
        <w:rPr>
          <w:cs/>
        </w:rPr>
        <w:t>เพื่อเพิ่มขีดความสามารถในการทำงานบนเว็บเบราว์เซอร์ที่มีทรัพยากรจำกัดได้อย่างมีประสิทธิภาพ</w:t>
      </w:r>
    </w:p>
    <w:p w14:paraId="4CBFD5ED" w14:textId="7A406738" w:rsidR="00433D46" w:rsidRPr="001B7E19" w:rsidRDefault="00155925" w:rsidP="0004620D">
      <w:pPr>
        <w:pStyle w:val="ListParagraph"/>
        <w:numPr>
          <w:ilvl w:val="0"/>
          <w:numId w:val="11"/>
        </w:numPr>
        <w:jc w:val="thaiDistribute"/>
      </w:pPr>
      <w:r w:rsidRPr="00155925">
        <w:rPr>
          <w:cs/>
        </w:rPr>
        <w:lastRenderedPageBreak/>
        <w:t xml:space="preserve">ทดสอบระบบกับชุดข้อมูลกรณีศึกษาที่ครอบคลุมข้อความภาษาไทยผสมอังกฤษ โดยมุ่งเน้นที่ข้อความจากแบบจำลองภาษาขนาดใหญ่ที่ได้รับความนิยมสูง (เช่น </w:t>
      </w:r>
      <w:r w:rsidRPr="00155925">
        <w:t xml:space="preserve">Llama 3) </w:t>
      </w:r>
      <w:r w:rsidRPr="00155925">
        <w:rPr>
          <w:cs/>
        </w:rPr>
        <w:t>เป็นหลัก</w:t>
      </w:r>
    </w:p>
    <w:p w14:paraId="767EBE8F" w14:textId="77777777" w:rsidR="00433D46" w:rsidRPr="001B7E19" w:rsidRDefault="00433D46" w:rsidP="0004620D">
      <w:pPr>
        <w:pStyle w:val="ListParagraph"/>
        <w:numPr>
          <w:ilvl w:val="0"/>
          <w:numId w:val="11"/>
        </w:numPr>
        <w:jc w:val="thaiDistribute"/>
      </w:pPr>
      <w:r w:rsidRPr="001B7E19">
        <w:rPr>
          <w:cs/>
        </w:rPr>
        <w:t>เสนอแนวทางในการประยุกต์ใช้ระบบต้นแบบที่พัฒนาขึ้น สำหรับเป็นเครื่องมือรักษาความโปร่งใสของเนื้อหาดิจิทัลและปกป้องความเป็นส่วนตัวของข้อมูลภายในมหาวิทยาลัยธรรมศาสตร์</w:t>
      </w:r>
    </w:p>
    <w:p w14:paraId="58809661" w14:textId="77777777" w:rsidR="00D668C4" w:rsidRPr="00946C9B" w:rsidRDefault="00D668C4" w:rsidP="00D668C4">
      <w:pPr>
        <w:pStyle w:val="ListParagraph"/>
        <w:ind w:left="1778" w:firstLine="0"/>
        <w:jc w:val="thaiDistribute"/>
      </w:pPr>
    </w:p>
    <w:p w14:paraId="5815F4DB" w14:textId="77777777" w:rsidR="00B065E9" w:rsidRDefault="00B065E9" w:rsidP="00B065E9">
      <w:pPr>
        <w:pStyle w:val="Heading2"/>
      </w:pPr>
      <w:bookmarkStart w:id="36" w:name="_Toc228114111"/>
      <w:r>
        <w:rPr>
          <w:rFonts w:hint="cs"/>
          <w:cs/>
        </w:rPr>
        <w:t>ขอบเขตของโครงงาน</w:t>
      </w:r>
      <w:bookmarkEnd w:id="36"/>
    </w:p>
    <w:p w14:paraId="6D73EE38" w14:textId="4B0465CA" w:rsidR="008D3B89" w:rsidRPr="008D3B89" w:rsidRDefault="008D3B89" w:rsidP="008D3B89">
      <w:r>
        <w:rPr>
          <w:rFonts w:hint="cs"/>
          <w:cs/>
        </w:rPr>
        <w:t>เ</w:t>
      </w:r>
      <w:r w:rsidRPr="008D3B89">
        <w:rPr>
          <w:cs/>
        </w:rPr>
        <w:t>พื่อให้การดำเนินงานเป็นไปตามวัตถุประสงค์ที่กำหนดไว้ ผู้จัดทำได้กำหนดขอบเขตของโครงงานไว้ดังนี้</w:t>
      </w:r>
      <w:r w:rsidRPr="008D3B89">
        <w:t>:</w:t>
      </w:r>
    </w:p>
    <w:p w14:paraId="1386CFAF" w14:textId="77777777" w:rsidR="008D3B89" w:rsidRPr="008D3B89" w:rsidRDefault="008D3B89" w:rsidP="008D3B89">
      <w:pPr>
        <w:numPr>
          <w:ilvl w:val="0"/>
          <w:numId w:val="12"/>
        </w:numPr>
      </w:pPr>
      <w:r w:rsidRPr="008D3B89">
        <w:rPr>
          <w:b/>
          <w:bCs/>
          <w:cs/>
        </w:rPr>
        <w:t>ด้านโมเดลและการตรวจจับ (</w:t>
      </w:r>
      <w:r w:rsidRPr="008D3B89">
        <w:rPr>
          <w:b/>
          <w:bCs/>
        </w:rPr>
        <w:t>Model &amp; Detection):</w:t>
      </w:r>
      <w:r w:rsidRPr="008D3B89">
        <w:t xml:space="preserve"> </w:t>
      </w:r>
    </w:p>
    <w:p w14:paraId="35DA316F" w14:textId="77777777" w:rsidR="008D3B89" w:rsidRPr="008D3B89" w:rsidRDefault="008D3B89" w:rsidP="008D3B89">
      <w:pPr>
        <w:numPr>
          <w:ilvl w:val="1"/>
          <w:numId w:val="12"/>
        </w:numPr>
      </w:pPr>
      <w:r w:rsidRPr="008D3B89">
        <w:rPr>
          <w:cs/>
        </w:rPr>
        <w:t xml:space="preserve">ใช้แบบจำลองภาษา </w:t>
      </w:r>
      <w:r w:rsidRPr="008D3B89">
        <w:t xml:space="preserve">WangchanBERTa </w:t>
      </w:r>
      <w:r w:rsidRPr="008D3B89">
        <w:rPr>
          <w:cs/>
        </w:rPr>
        <w:t>เป็นโครงสร้างหลักในการวิเคราะห์และจำแนกข้อความ</w:t>
      </w:r>
      <w:r w:rsidRPr="008D3B89">
        <w:t xml:space="preserve"> </w:t>
      </w:r>
    </w:p>
    <w:p w14:paraId="0EA74665" w14:textId="5AF7505D" w:rsidR="008D3B89" w:rsidRPr="008D3B89" w:rsidRDefault="008D3B89" w:rsidP="008D3B89">
      <w:pPr>
        <w:numPr>
          <w:ilvl w:val="1"/>
          <w:numId w:val="12"/>
        </w:numPr>
      </w:pPr>
      <w:r w:rsidRPr="008D3B89">
        <w:rPr>
          <w:cs/>
        </w:rPr>
        <w:t xml:space="preserve">จำแนกแหล่งที่มาของข้อความออกเป็น </w:t>
      </w:r>
      <w:r w:rsidR="009940D6">
        <w:t>2</w:t>
      </w:r>
      <w:r w:rsidRPr="008D3B89">
        <w:t xml:space="preserve"> </w:t>
      </w:r>
      <w:r w:rsidRPr="008D3B89">
        <w:rPr>
          <w:cs/>
        </w:rPr>
        <w:t>ประเภท ได้แก่ ข้อความที่เขียนโดยมนุษย์</w:t>
      </w:r>
      <w:r w:rsidRPr="008D3B89">
        <w:t xml:space="preserve">, </w:t>
      </w:r>
      <w:r w:rsidRPr="008D3B89">
        <w:rPr>
          <w:cs/>
        </w:rPr>
        <w:t>ข้อความที่สร้างโดย</w:t>
      </w:r>
      <w:r w:rsidR="00AB15FE" w:rsidRPr="001B7E19">
        <w:rPr>
          <w:cs/>
        </w:rPr>
        <w:t>ปัญญาประดิษฐ์</w:t>
      </w:r>
    </w:p>
    <w:p w14:paraId="424446B7" w14:textId="77777777" w:rsidR="008D3B89" w:rsidRDefault="008D3B89" w:rsidP="008D3B89">
      <w:pPr>
        <w:numPr>
          <w:ilvl w:val="1"/>
          <w:numId w:val="12"/>
        </w:numPr>
      </w:pPr>
      <w:r w:rsidRPr="008D3B89">
        <w:rPr>
          <w:cs/>
        </w:rPr>
        <w:t>รองรับการประมวลผลข้อความภาษาไทย และข้อความภาษาไทยที่มีการสลับภาษาอังกฤษ (</w:t>
      </w:r>
      <w:r w:rsidRPr="008D3B89">
        <w:t xml:space="preserve">Thai-English Code-switching) </w:t>
      </w:r>
    </w:p>
    <w:p w14:paraId="0C7BCC55" w14:textId="7FC8EE0F" w:rsidR="00C22A47" w:rsidRPr="00173924" w:rsidRDefault="00F07EB9" w:rsidP="008D3B89">
      <w:pPr>
        <w:numPr>
          <w:ilvl w:val="1"/>
          <w:numId w:val="12"/>
        </w:numPr>
      </w:pPr>
      <w:r w:rsidRPr="00173924">
        <w:rPr>
          <w:cs/>
        </w:rPr>
        <w:t xml:space="preserve">มุ่งเน้นการศึกษาข้อความที่สร้างจากปัญญาประดิษฐ์กรณีศึกษา คือ </w:t>
      </w:r>
      <w:r w:rsidRPr="00173924">
        <w:t xml:space="preserve">Llama 3 </w:t>
      </w:r>
      <w:r w:rsidRPr="00173924">
        <w:rPr>
          <w:cs/>
        </w:rPr>
        <w:t>เนื่องจากเป็นโมเดลที่เลียนแบบการเขียนของมนุษย์ได้ใกล้เคียงความจริงในปัจจุบัน</w:t>
      </w:r>
    </w:p>
    <w:p w14:paraId="5059B2E5" w14:textId="77777777" w:rsidR="008D3B89" w:rsidRPr="008D3B89" w:rsidRDefault="008D3B89" w:rsidP="008D3B89">
      <w:pPr>
        <w:numPr>
          <w:ilvl w:val="0"/>
          <w:numId w:val="12"/>
        </w:numPr>
      </w:pPr>
      <w:r w:rsidRPr="008D3B89">
        <w:rPr>
          <w:b/>
          <w:bCs/>
          <w:cs/>
        </w:rPr>
        <w:t>ด้านสถาปัตยกรรมและการประมวลผล (</w:t>
      </w:r>
      <w:r w:rsidRPr="008D3B89">
        <w:rPr>
          <w:b/>
          <w:bCs/>
        </w:rPr>
        <w:t>Architecture &amp; Processing):</w:t>
      </w:r>
      <w:r w:rsidRPr="008D3B89">
        <w:t xml:space="preserve"> </w:t>
      </w:r>
    </w:p>
    <w:p w14:paraId="1C30E1EC" w14:textId="77777777" w:rsidR="008D3B89" w:rsidRPr="008D3B89" w:rsidRDefault="008D3B89" w:rsidP="008D3B89">
      <w:pPr>
        <w:numPr>
          <w:ilvl w:val="1"/>
          <w:numId w:val="12"/>
        </w:numPr>
      </w:pPr>
      <w:r w:rsidRPr="008D3B89">
        <w:rPr>
          <w:cs/>
        </w:rPr>
        <w:t>ระบบทำงานในรูปแบบเว็บแอปพลิเคชัน (</w:t>
      </w:r>
      <w:r w:rsidRPr="008D3B89">
        <w:t xml:space="preserve">Web Application) </w:t>
      </w:r>
      <w:r w:rsidRPr="008D3B89">
        <w:rPr>
          <w:cs/>
        </w:rPr>
        <w:t>ที่ประมวลผลบนเบราว์เซอร์ของผู้ใช้งาน (</w:t>
      </w:r>
      <w:r w:rsidRPr="008D3B89">
        <w:t xml:space="preserve">Client-side) </w:t>
      </w:r>
      <w:r w:rsidRPr="008D3B89">
        <w:rPr>
          <w:cs/>
        </w:rPr>
        <w:t>เท่านั้น</w:t>
      </w:r>
      <w:r w:rsidRPr="008D3B89">
        <w:t xml:space="preserve"> </w:t>
      </w:r>
    </w:p>
    <w:p w14:paraId="1A57CF56" w14:textId="77777777" w:rsidR="008D3B89" w:rsidRPr="008D3B89" w:rsidRDefault="008D3B89" w:rsidP="008D3B89">
      <w:pPr>
        <w:numPr>
          <w:ilvl w:val="1"/>
          <w:numId w:val="12"/>
        </w:numPr>
      </w:pPr>
      <w:r w:rsidRPr="008D3B89">
        <w:rPr>
          <w:cs/>
        </w:rPr>
        <w:t xml:space="preserve">ใช้เทคโนโลยี </w:t>
      </w:r>
      <w:r w:rsidRPr="008D3B89">
        <w:t xml:space="preserve">ONNX Runtime Web </w:t>
      </w:r>
      <w:r w:rsidRPr="008D3B89">
        <w:rPr>
          <w:cs/>
        </w:rPr>
        <w:t>ในการรันโมเดลที่ผ่านการบีบอัด (</w:t>
      </w:r>
      <w:r w:rsidRPr="008D3B89">
        <w:t xml:space="preserve">Quantization) </w:t>
      </w:r>
      <w:r w:rsidRPr="008D3B89">
        <w:rPr>
          <w:cs/>
        </w:rPr>
        <w:t>เพื่อให้ทำงานได้บนอุปกรณ์ที่มีทรัพยากรจำกัด</w:t>
      </w:r>
      <w:r w:rsidRPr="008D3B89">
        <w:t xml:space="preserve"> </w:t>
      </w:r>
    </w:p>
    <w:p w14:paraId="35B9DD5A" w14:textId="2FBA5A25" w:rsidR="008D3B89" w:rsidRPr="008D3B89" w:rsidRDefault="008D3B89" w:rsidP="008D3B89">
      <w:pPr>
        <w:numPr>
          <w:ilvl w:val="1"/>
          <w:numId w:val="12"/>
        </w:numPr>
      </w:pPr>
      <w:r w:rsidRPr="008D3B89">
        <w:rPr>
          <w:cs/>
        </w:rPr>
        <w:t>ไม่มีการส่งข้อความของผู้ใช้ไปบันทึกหรือประมวลผลบนเซิร์ฟเวอร์ภายนอก</w:t>
      </w:r>
      <w:r w:rsidR="003A60B1" w:rsidRPr="003A60B1">
        <w:rPr>
          <w:cs/>
        </w:rPr>
        <w:t>ในระหว่างขั้นตอนการประมวลผล (</w:t>
      </w:r>
      <w:r w:rsidR="003A60B1" w:rsidRPr="003A60B1">
        <w:t>Inference Phase)</w:t>
      </w:r>
      <w:r w:rsidRPr="003A60B1">
        <w:rPr>
          <w:cs/>
        </w:rPr>
        <w:t xml:space="preserve"> เพื่อ</w:t>
      </w:r>
      <w:r w:rsidRPr="008D3B89">
        <w:rPr>
          <w:cs/>
        </w:rPr>
        <w:t>รักษาความเป็นส่วนตัวของข้อมูล (</w:t>
      </w:r>
      <w:r w:rsidRPr="008D3B89">
        <w:t xml:space="preserve">Zero-Data Leakage) </w:t>
      </w:r>
    </w:p>
    <w:p w14:paraId="366D87A2" w14:textId="77777777" w:rsidR="008D3B89" w:rsidRPr="008D3B89" w:rsidRDefault="008D3B89" w:rsidP="008D3B89">
      <w:pPr>
        <w:numPr>
          <w:ilvl w:val="0"/>
          <w:numId w:val="12"/>
        </w:numPr>
      </w:pPr>
      <w:r w:rsidRPr="008D3B89">
        <w:rPr>
          <w:b/>
          <w:bCs/>
          <w:cs/>
        </w:rPr>
        <w:t>ด้านฟังก์ชันการทำงาน (</w:t>
      </w:r>
      <w:r w:rsidRPr="008D3B89">
        <w:rPr>
          <w:b/>
          <w:bCs/>
        </w:rPr>
        <w:t>Features):</w:t>
      </w:r>
      <w:r w:rsidRPr="008D3B89">
        <w:t xml:space="preserve"> </w:t>
      </w:r>
    </w:p>
    <w:p w14:paraId="22F925B3" w14:textId="77777777" w:rsidR="008D3B89" w:rsidRPr="001B7E19" w:rsidRDefault="008D3B89" w:rsidP="008D3B89">
      <w:pPr>
        <w:numPr>
          <w:ilvl w:val="1"/>
          <w:numId w:val="12"/>
        </w:numPr>
      </w:pPr>
      <w:r w:rsidRPr="001B7E19">
        <w:rPr>
          <w:cs/>
        </w:rPr>
        <w:lastRenderedPageBreak/>
        <w:t>รองรับการนำเข้าข้อมูลผ่านการพิมพ์ข้อความโดยตรงบนหน้าเว็บ</w:t>
      </w:r>
      <w:r w:rsidRPr="001B7E19">
        <w:t xml:space="preserve"> </w:t>
      </w:r>
    </w:p>
    <w:p w14:paraId="4B280151" w14:textId="77777777" w:rsidR="008D3B89" w:rsidRPr="001B7E19" w:rsidRDefault="008D3B89" w:rsidP="008D3B89">
      <w:pPr>
        <w:numPr>
          <w:ilvl w:val="1"/>
          <w:numId w:val="12"/>
        </w:numPr>
      </w:pPr>
      <w:r w:rsidRPr="001B7E19">
        <w:rPr>
          <w:cs/>
        </w:rPr>
        <w:t>รองรับการดึงข้อความจากรูปภาพ (</w:t>
      </w:r>
      <w:r w:rsidRPr="001B7E19">
        <w:t xml:space="preserve">OCR) </w:t>
      </w:r>
      <w:r w:rsidRPr="001B7E19">
        <w:rPr>
          <w:cs/>
        </w:rPr>
        <w:t xml:space="preserve">โดยใช้ไลบรารี </w:t>
      </w:r>
      <w:r w:rsidRPr="001B7E19">
        <w:t xml:space="preserve">Tesseract.js </w:t>
      </w:r>
      <w:r w:rsidRPr="001B7E19">
        <w:rPr>
          <w:cs/>
        </w:rPr>
        <w:t xml:space="preserve">เพื่อนำมาตรวจสอบความเป็น </w:t>
      </w:r>
      <w:r w:rsidRPr="001B7E19">
        <w:t xml:space="preserve">AI </w:t>
      </w:r>
    </w:p>
    <w:p w14:paraId="58C77098" w14:textId="77777777" w:rsidR="008D3B89" w:rsidRPr="008D3B89" w:rsidRDefault="008D3B89" w:rsidP="008D3B89">
      <w:pPr>
        <w:numPr>
          <w:ilvl w:val="1"/>
          <w:numId w:val="12"/>
        </w:numPr>
      </w:pPr>
      <w:r w:rsidRPr="008D3B89">
        <w:rPr>
          <w:cs/>
        </w:rPr>
        <w:t>มีระบบรับข้อมูลป้อนกลับ (</w:t>
      </w:r>
      <w:r w:rsidRPr="008D3B89">
        <w:t xml:space="preserve">Feedback Mechanism) </w:t>
      </w:r>
      <w:r w:rsidRPr="008D3B89">
        <w:rPr>
          <w:cs/>
        </w:rPr>
        <w:t>ในกรณีที่ผู้ใช้ต้องการแจ้งผลการตรวจสอบที่ผิดพลาดกลับมายังผู้พัฒนา</w:t>
      </w:r>
      <w:r w:rsidRPr="008D3B89">
        <w:t xml:space="preserve"> </w:t>
      </w:r>
    </w:p>
    <w:p w14:paraId="1080FD7E" w14:textId="0DEF43C7" w:rsidR="00D53386" w:rsidRPr="008D3B89" w:rsidRDefault="008D3B89" w:rsidP="00D53386">
      <w:pPr>
        <w:numPr>
          <w:ilvl w:val="0"/>
          <w:numId w:val="12"/>
        </w:numPr>
      </w:pPr>
      <w:r w:rsidRPr="008D3B89">
        <w:rPr>
          <w:b/>
          <w:bCs/>
          <w:cs/>
        </w:rPr>
        <w:t>ด้านข้อจำกัดของระบบ (</w:t>
      </w:r>
      <w:r w:rsidRPr="008D3B89">
        <w:rPr>
          <w:b/>
          <w:bCs/>
        </w:rPr>
        <w:t>Constraints):</w:t>
      </w:r>
      <w:r w:rsidRPr="008D3B89">
        <w:t xml:space="preserve"> </w:t>
      </w:r>
    </w:p>
    <w:p w14:paraId="5C4E3BFF" w14:textId="6944A453" w:rsidR="00D53386" w:rsidRPr="00173924" w:rsidRDefault="00173924" w:rsidP="00173924">
      <w:pPr>
        <w:numPr>
          <w:ilvl w:val="1"/>
          <w:numId w:val="12"/>
        </w:numPr>
      </w:pPr>
      <w:r w:rsidRPr="00173924">
        <w:rPr>
          <w:cs/>
        </w:rPr>
        <w:t xml:space="preserve">ระบบกำหนดเกณฑ์ขั้นต่ำในการนำเข้าข้อมูล โดยข้อความต้องมีความยาวอย่างน้อย </w:t>
      </w:r>
      <w:r w:rsidRPr="00173924">
        <w:t xml:space="preserve">200 </w:t>
      </w:r>
      <w:r w:rsidR="00A53E60">
        <w:rPr>
          <w:rFonts w:hint="cs"/>
          <w:cs/>
        </w:rPr>
        <w:t>ตัวอักษร</w:t>
      </w:r>
      <w:r w:rsidRPr="00173924">
        <w:t xml:space="preserve"> </w:t>
      </w:r>
      <w:r w:rsidRPr="00173924">
        <w:rPr>
          <w:cs/>
        </w:rPr>
        <w:t>เพื่อให้แบบจำลองมีข้อมูลบริบทที่เพียงพอต่อการวิเคราะห์และจำแนกได้อย่างแม่นยำ</w:t>
      </w:r>
      <w:r w:rsidR="00D53386" w:rsidRPr="00173924">
        <w:t xml:space="preserve"> </w:t>
      </w:r>
    </w:p>
    <w:p w14:paraId="42B1E3AF" w14:textId="2F07E0F7" w:rsidR="008D3B89" w:rsidRPr="008D3B89" w:rsidRDefault="008D3B89" w:rsidP="008D3B89">
      <w:pPr>
        <w:numPr>
          <w:ilvl w:val="1"/>
          <w:numId w:val="12"/>
        </w:numPr>
      </w:pPr>
      <w:r w:rsidRPr="008D3B89">
        <w:rPr>
          <w:cs/>
        </w:rPr>
        <w:t xml:space="preserve">ประสิทธิภาพในการตรวจจับขึ้นอยู่กับขีดความสามารถของโมเดล </w:t>
      </w:r>
      <w:r w:rsidRPr="008D3B89">
        <w:t xml:space="preserve">WangchanBERTa </w:t>
      </w:r>
      <w:r w:rsidRPr="008D3B89">
        <w:rPr>
          <w:cs/>
        </w:rPr>
        <w:t xml:space="preserve">ที่ผ่านการ </w:t>
      </w:r>
      <w:r w:rsidRPr="008D3B89">
        <w:t xml:space="preserve">Fine-tuning </w:t>
      </w:r>
      <w:r w:rsidRPr="008D3B89">
        <w:rPr>
          <w:cs/>
        </w:rPr>
        <w:t>แล้ว</w:t>
      </w:r>
      <w:r w:rsidRPr="008D3B89">
        <w:t xml:space="preserve"> </w:t>
      </w:r>
    </w:p>
    <w:p w14:paraId="3D787B6E" w14:textId="77777777" w:rsidR="008D3B89" w:rsidRPr="008D3B89" w:rsidRDefault="008D3B89" w:rsidP="008D3B89">
      <w:pPr>
        <w:numPr>
          <w:ilvl w:val="1"/>
          <w:numId w:val="12"/>
        </w:numPr>
      </w:pPr>
      <w:r w:rsidRPr="008D3B89">
        <w:rPr>
          <w:cs/>
        </w:rPr>
        <w:t>ความเร็วในการประมวลผลขึ้นอยู่กับทรัพยากร (</w:t>
      </w:r>
      <w:r w:rsidRPr="008D3B89">
        <w:t xml:space="preserve">Hardware) </w:t>
      </w:r>
      <w:r w:rsidRPr="008D3B89">
        <w:rPr>
          <w:cs/>
        </w:rPr>
        <w:t>ของอุปกรณ์ที่ผู้ใช้ใช้เข้าถึงเบราว์เซอร์</w:t>
      </w:r>
    </w:p>
    <w:p w14:paraId="7BE492E1" w14:textId="6067E0D0" w:rsidR="008D3B89" w:rsidRPr="008D3B89" w:rsidRDefault="008D3B89" w:rsidP="00514BB5">
      <w:pPr>
        <w:ind w:left="1440" w:firstLine="0"/>
      </w:pPr>
    </w:p>
    <w:p w14:paraId="5D5F6BCB" w14:textId="77777777" w:rsidR="00B065E9" w:rsidRDefault="00B065E9" w:rsidP="00B065E9">
      <w:pPr>
        <w:pStyle w:val="Heading2"/>
      </w:pPr>
      <w:bookmarkStart w:id="37" w:name="_Toc228114112"/>
      <w:r>
        <w:rPr>
          <w:rFonts w:hint="cs"/>
          <w:cs/>
        </w:rPr>
        <w:t>ประโยชน์ของโครงงาน</w:t>
      </w:r>
      <w:bookmarkEnd w:id="37"/>
    </w:p>
    <w:p w14:paraId="2C9B819A" w14:textId="77777777" w:rsidR="002E72D5" w:rsidRPr="002E72D5" w:rsidRDefault="002E72D5" w:rsidP="002E72D5">
      <w:r w:rsidRPr="002E72D5">
        <w:rPr>
          <w:cs/>
        </w:rPr>
        <w:t>จากการดำเนินโครงงานพัฒนาระบบตรวจจับและจำแนกข้อความที่สร้างโดยปัญญาประดิษฐ์ ผู้จัดทำคาดว่าจะได้รับประโยชน์ดังต่อไปนี้:</w:t>
      </w:r>
    </w:p>
    <w:p w14:paraId="64C7CA08" w14:textId="77777777" w:rsidR="002E72D5" w:rsidRPr="002E72D5" w:rsidRDefault="002E72D5" w:rsidP="002E72D5">
      <w:pPr>
        <w:numPr>
          <w:ilvl w:val="0"/>
          <w:numId w:val="13"/>
        </w:numPr>
      </w:pPr>
      <w:r w:rsidRPr="002E72D5">
        <w:rPr>
          <w:b/>
          <w:bCs/>
          <w:cs/>
        </w:rPr>
        <w:t>ด้านเครื่องมือและการตรวจสอบ (</w:t>
      </w:r>
      <w:r w:rsidRPr="002E72D5">
        <w:rPr>
          <w:b/>
          <w:bCs/>
        </w:rPr>
        <w:t>Tools &amp; Verification):</w:t>
      </w:r>
    </w:p>
    <w:p w14:paraId="5F9E93FC" w14:textId="77777777" w:rsidR="002E72D5" w:rsidRPr="002E72D5" w:rsidRDefault="002E72D5" w:rsidP="002E72D5">
      <w:pPr>
        <w:numPr>
          <w:ilvl w:val="1"/>
          <w:numId w:val="13"/>
        </w:numPr>
      </w:pPr>
      <w:r w:rsidRPr="002E72D5">
        <w:rPr>
          <w:cs/>
        </w:rPr>
        <w:t>ได้ต้นแบบระบบที่สามารถจำแนกแหล่งที่มาของข้อความภาษาไทยปนอังกฤษได้อย่างแม่นยำ เพื่อใช้เป็นเครื่องมือตรวจสอบความโปร่งใสของเนื้อหาในยุคดิจิทัล</w:t>
      </w:r>
      <w:r w:rsidRPr="002E72D5">
        <w:t xml:space="preserve"> </w:t>
      </w:r>
    </w:p>
    <w:p w14:paraId="61A006C8" w14:textId="77777777" w:rsidR="002E72D5" w:rsidRPr="002E72D5" w:rsidRDefault="002E72D5" w:rsidP="002E72D5">
      <w:pPr>
        <w:numPr>
          <w:ilvl w:val="1"/>
          <w:numId w:val="13"/>
        </w:numPr>
      </w:pPr>
      <w:r w:rsidRPr="002E72D5">
        <w:rPr>
          <w:cs/>
        </w:rPr>
        <w:t>ช่วยลดการแพร่กระจายของข้อมูลที่ถูกสร้างขึ้นโดยปัญญาประดิษฐ์ในลักษณะที่อาจก่อให้เกิดความเข้าใจผิดหรือการใช้งานที่ผิดวัตถุประสงค์</w:t>
      </w:r>
    </w:p>
    <w:p w14:paraId="5331177F" w14:textId="77777777" w:rsidR="002E72D5" w:rsidRPr="002E72D5" w:rsidRDefault="002E72D5" w:rsidP="002E72D5">
      <w:pPr>
        <w:numPr>
          <w:ilvl w:val="0"/>
          <w:numId w:val="13"/>
        </w:numPr>
      </w:pPr>
      <w:r w:rsidRPr="002E72D5">
        <w:rPr>
          <w:b/>
          <w:bCs/>
          <w:cs/>
        </w:rPr>
        <w:t>ด้านความเป็นส่วนตัวและความปลอดภัย (</w:t>
      </w:r>
      <w:r w:rsidRPr="002E72D5">
        <w:rPr>
          <w:b/>
          <w:bCs/>
        </w:rPr>
        <w:t>Privacy &amp; Security):</w:t>
      </w:r>
    </w:p>
    <w:p w14:paraId="1D5F521C" w14:textId="77777777" w:rsidR="002E72D5" w:rsidRPr="002E72D5" w:rsidRDefault="002E72D5" w:rsidP="002E72D5">
      <w:pPr>
        <w:numPr>
          <w:ilvl w:val="1"/>
          <w:numId w:val="13"/>
        </w:numPr>
      </w:pPr>
      <w:r w:rsidRPr="002E72D5">
        <w:rPr>
          <w:cs/>
        </w:rPr>
        <w:t>สร้างแนวทางการพัฒนาซอฟต์แวร์ที่ยึดหลักการรักษาความเป็นส่วนตัวของผู้ใช้งานเป็นศูนย์กลาง (</w:t>
      </w:r>
      <w:r w:rsidRPr="002E72D5">
        <w:t xml:space="preserve">Privacy-First) </w:t>
      </w:r>
      <w:r w:rsidRPr="002E72D5">
        <w:rPr>
          <w:cs/>
        </w:rPr>
        <w:t>โดยการประมวลผลข้อมูลทั้งหมดภายในเครื่องของผู้ใช้เอง</w:t>
      </w:r>
      <w:r w:rsidRPr="002E72D5">
        <w:t xml:space="preserve"> </w:t>
      </w:r>
    </w:p>
    <w:p w14:paraId="6CDDB005" w14:textId="77777777" w:rsidR="002E72D5" w:rsidRPr="002E72D5" w:rsidRDefault="002E72D5" w:rsidP="002E72D5">
      <w:pPr>
        <w:numPr>
          <w:ilvl w:val="1"/>
          <w:numId w:val="13"/>
        </w:numPr>
      </w:pPr>
      <w:r w:rsidRPr="002E72D5">
        <w:rPr>
          <w:cs/>
        </w:rPr>
        <w:lastRenderedPageBreak/>
        <w:t>ลดความเสี่ยงจากการรั่วไหลของข้อมูลความลับหรือข้อความส่วนบุคคลสู่เซิร์ฟเวอร์ภายนอกในระหว่างกระบวนการตรวจสอบ</w:t>
      </w:r>
      <w:r w:rsidRPr="002E72D5">
        <w:t xml:space="preserve"> </w:t>
      </w:r>
    </w:p>
    <w:p w14:paraId="0FB6A455" w14:textId="77777777" w:rsidR="002E72D5" w:rsidRPr="002E72D5" w:rsidRDefault="002E72D5" w:rsidP="002E72D5">
      <w:pPr>
        <w:numPr>
          <w:ilvl w:val="0"/>
          <w:numId w:val="13"/>
        </w:numPr>
      </w:pPr>
      <w:r w:rsidRPr="002E72D5">
        <w:rPr>
          <w:b/>
          <w:bCs/>
          <w:cs/>
        </w:rPr>
        <w:t>ด้านองค์ความรู้ทางวิศวกรรม (</w:t>
      </w:r>
      <w:r w:rsidRPr="002E72D5">
        <w:rPr>
          <w:b/>
          <w:bCs/>
        </w:rPr>
        <w:t>Engineering Knowledge):</w:t>
      </w:r>
    </w:p>
    <w:p w14:paraId="6CCB15BC" w14:textId="77777777" w:rsidR="002E72D5" w:rsidRPr="002E72D5" w:rsidRDefault="002E72D5" w:rsidP="002E72D5">
      <w:pPr>
        <w:numPr>
          <w:ilvl w:val="1"/>
          <w:numId w:val="13"/>
        </w:numPr>
      </w:pPr>
      <w:r w:rsidRPr="002E72D5">
        <w:rPr>
          <w:cs/>
        </w:rPr>
        <w:t>ได้แนวทางการประยุกต์ใช้เทคนิคการบีบอัดแบบจำลอง (</w:t>
      </w:r>
      <w:r w:rsidRPr="002E72D5">
        <w:t xml:space="preserve">Model Quantization) </w:t>
      </w:r>
      <w:r w:rsidRPr="002E72D5">
        <w:rPr>
          <w:cs/>
        </w:rPr>
        <w:t>เพื่อเพิ่มประสิทธิภาพการทำงานของ</w:t>
      </w:r>
      <w:r w:rsidRPr="00D551E5">
        <w:rPr>
          <w:cs/>
        </w:rPr>
        <w:t xml:space="preserve">โมเดล </w:t>
      </w:r>
      <w:r w:rsidRPr="00D551E5">
        <w:t>Deep Learning</w:t>
      </w:r>
      <w:r w:rsidRPr="002E72D5">
        <w:t xml:space="preserve"> </w:t>
      </w:r>
      <w:r w:rsidRPr="002E72D5">
        <w:rPr>
          <w:cs/>
        </w:rPr>
        <w:t>บนเว็บเบราว์เซอร์</w:t>
      </w:r>
      <w:r w:rsidRPr="002E72D5">
        <w:t xml:space="preserve"> </w:t>
      </w:r>
    </w:p>
    <w:p w14:paraId="460DCABA" w14:textId="77777777" w:rsidR="002E72D5" w:rsidRPr="002E72D5" w:rsidRDefault="002E72D5" w:rsidP="002E72D5">
      <w:pPr>
        <w:numPr>
          <w:ilvl w:val="1"/>
          <w:numId w:val="13"/>
        </w:numPr>
      </w:pPr>
      <w:r w:rsidRPr="002E72D5">
        <w:rPr>
          <w:cs/>
        </w:rPr>
        <w:t xml:space="preserve">เป็นกรณีศึกษาในการใช้ </w:t>
      </w:r>
      <w:r w:rsidRPr="002E72D5">
        <w:t xml:space="preserve">ONNX Runtime Web </w:t>
      </w:r>
      <w:r w:rsidRPr="002E72D5">
        <w:rPr>
          <w:cs/>
        </w:rPr>
        <w:t>สำหรับการรันโมเดลภาษาขนาดใหญ่บนอุปกรณ์ที่มีทรัพยากรจำกัด (</w:t>
      </w:r>
      <w:r w:rsidRPr="002E72D5">
        <w:t xml:space="preserve">Resource-Constrained Devices) </w:t>
      </w:r>
    </w:p>
    <w:p w14:paraId="1A271E1C" w14:textId="77777777" w:rsidR="002E72D5" w:rsidRPr="002E72D5" w:rsidRDefault="002E72D5" w:rsidP="002E72D5">
      <w:pPr>
        <w:numPr>
          <w:ilvl w:val="0"/>
          <w:numId w:val="13"/>
        </w:numPr>
      </w:pPr>
      <w:r w:rsidRPr="002E72D5">
        <w:rPr>
          <w:b/>
          <w:bCs/>
          <w:cs/>
        </w:rPr>
        <w:t>ด้านการพัฒนาอย่างต่อเนื่อง (</w:t>
      </w:r>
      <w:r w:rsidRPr="002E72D5">
        <w:rPr>
          <w:b/>
          <w:bCs/>
        </w:rPr>
        <w:t>Sustainability &amp; Improvement):</w:t>
      </w:r>
    </w:p>
    <w:p w14:paraId="69BAD829" w14:textId="77777777" w:rsidR="002E72D5" w:rsidRPr="002E72D5" w:rsidRDefault="002E72D5" w:rsidP="002E72D5">
      <w:pPr>
        <w:numPr>
          <w:ilvl w:val="1"/>
          <w:numId w:val="13"/>
        </w:numPr>
      </w:pPr>
      <w:r w:rsidRPr="002E72D5">
        <w:rPr>
          <w:cs/>
        </w:rPr>
        <w:t>ได้ฐานข้อมูลและระบบป้อนกลับ (</w:t>
      </w:r>
      <w:r w:rsidRPr="002E72D5">
        <w:t xml:space="preserve">Feedback Loop) </w:t>
      </w:r>
      <w:r w:rsidRPr="002E72D5">
        <w:rPr>
          <w:cs/>
        </w:rPr>
        <w:t>จากผู้ใช้งานจริง เพื่อนำมาปรับปรุงและพัฒนาความแม่นยำของโมเดลให้เท่าทันต่อการเปลี่ยนแปลงของเทคโนโลยีปัญญาประดิษฐ์ในอนาคต</w:t>
      </w:r>
    </w:p>
    <w:p w14:paraId="42C47F75" w14:textId="77777777" w:rsidR="002E72D5" w:rsidRPr="002E72D5" w:rsidRDefault="002E72D5" w:rsidP="002E72D5"/>
    <w:p w14:paraId="30B73CB7" w14:textId="77777777" w:rsidR="00915E06" w:rsidRDefault="00915E06" w:rsidP="00915E06">
      <w:pPr>
        <w:pStyle w:val="Heading2"/>
      </w:pPr>
      <w:bookmarkStart w:id="38" w:name="_Toc228114113"/>
      <w:r>
        <w:rPr>
          <w:rFonts w:hint="cs"/>
          <w:cs/>
        </w:rPr>
        <w:t>ข้อจำกัดของโครงงาน</w:t>
      </w:r>
      <w:bookmarkEnd w:id="38"/>
    </w:p>
    <w:p w14:paraId="1F14D81C" w14:textId="77777777" w:rsidR="00E90AF2" w:rsidRPr="00E90AF2" w:rsidRDefault="00E90AF2" w:rsidP="00E90AF2">
      <w:r w:rsidRPr="00E90AF2">
        <w:rPr>
          <w:cs/>
        </w:rPr>
        <w:t>ในการดำเนินโครงงานนี้ มีข้อจำกัดทางด้านเทคนิคและทรัพยากรที่อาจส่งผลต่อการทำงานของระบบ ดังนี้:</w:t>
      </w:r>
    </w:p>
    <w:p w14:paraId="7DB35C85" w14:textId="77777777" w:rsidR="00E90AF2" w:rsidRPr="00E90AF2" w:rsidRDefault="00E90AF2" w:rsidP="00E90AF2">
      <w:pPr>
        <w:numPr>
          <w:ilvl w:val="0"/>
          <w:numId w:val="14"/>
        </w:numPr>
      </w:pPr>
      <w:r w:rsidRPr="00E90AF2">
        <w:rPr>
          <w:b/>
          <w:bCs/>
          <w:cs/>
        </w:rPr>
        <w:t>ด้านทรัพยากรของอุปกรณ์ผู้ใช้งาน (</w:t>
      </w:r>
      <w:r w:rsidRPr="00E90AF2">
        <w:rPr>
          <w:b/>
          <w:bCs/>
        </w:rPr>
        <w:t>Hardware Limitations):</w:t>
      </w:r>
    </w:p>
    <w:p w14:paraId="64F15CEA" w14:textId="77777777" w:rsidR="00E90AF2" w:rsidRPr="00E90AF2" w:rsidRDefault="00E90AF2" w:rsidP="00E90AF2">
      <w:pPr>
        <w:numPr>
          <w:ilvl w:val="1"/>
          <w:numId w:val="14"/>
        </w:numPr>
      </w:pPr>
      <w:r w:rsidRPr="00E90AF2">
        <w:rPr>
          <w:cs/>
        </w:rPr>
        <w:t>เนื่องจากระบบประมวลผลบนเว็บเบราว์เซอร์ (</w:t>
      </w:r>
      <w:r w:rsidRPr="00E90AF2">
        <w:t xml:space="preserve">Client-side) </w:t>
      </w:r>
      <w:r w:rsidRPr="00E90AF2">
        <w:rPr>
          <w:cs/>
        </w:rPr>
        <w:t>ประสิทธิภาพและความเร็วในการตรวจจับจึงขึ้นอยู่กับขีดความสามารถของหน่วยประมวลผล (</w:t>
      </w:r>
      <w:r w:rsidRPr="00E90AF2">
        <w:t xml:space="preserve">CPU/GPU) </w:t>
      </w:r>
      <w:r w:rsidRPr="00E90AF2">
        <w:rPr>
          <w:cs/>
        </w:rPr>
        <w:t>และหน่วยความจำ (</w:t>
      </w:r>
      <w:r w:rsidRPr="00E90AF2">
        <w:t xml:space="preserve">RAM) </w:t>
      </w:r>
      <w:r w:rsidRPr="00E90AF2">
        <w:rPr>
          <w:cs/>
        </w:rPr>
        <w:t>ของอุปกรณ์ที่ผู้ใช้ใช้งานเป็นหลัก</w:t>
      </w:r>
      <w:r w:rsidRPr="00E90AF2">
        <w:t xml:space="preserve"> </w:t>
      </w:r>
    </w:p>
    <w:p w14:paraId="1A866DED" w14:textId="77777777" w:rsidR="00E90AF2" w:rsidRPr="00E90AF2" w:rsidRDefault="00E90AF2" w:rsidP="00E90AF2">
      <w:pPr>
        <w:numPr>
          <w:ilvl w:val="0"/>
          <w:numId w:val="14"/>
        </w:numPr>
      </w:pPr>
      <w:r w:rsidRPr="00E90AF2">
        <w:rPr>
          <w:b/>
          <w:bCs/>
          <w:cs/>
        </w:rPr>
        <w:t>ด้านขนาดของแบบจำลอง (</w:t>
      </w:r>
      <w:r w:rsidRPr="00E90AF2">
        <w:rPr>
          <w:b/>
          <w:bCs/>
        </w:rPr>
        <w:t>Model Size):</w:t>
      </w:r>
    </w:p>
    <w:p w14:paraId="3233ECAC" w14:textId="77777777" w:rsidR="00E90AF2" w:rsidRPr="00E90AF2" w:rsidRDefault="00E90AF2" w:rsidP="00E90AF2">
      <w:pPr>
        <w:numPr>
          <w:ilvl w:val="1"/>
          <w:numId w:val="14"/>
        </w:numPr>
      </w:pPr>
      <w:r w:rsidRPr="00E90AF2">
        <w:rPr>
          <w:cs/>
        </w:rPr>
        <w:t>การนำแบบจำลองภาษาขนาดใหญ่มาใช้งานบนเว็บ จำเป็นต้องผ่านกระบวนการบีบอัด (</w:t>
      </w:r>
      <w:r w:rsidRPr="00E90AF2">
        <w:t xml:space="preserve">Quantization) </w:t>
      </w:r>
      <w:r w:rsidRPr="00E90AF2">
        <w:rPr>
          <w:cs/>
        </w:rPr>
        <w:t>เพื่อให้มีขนาดเหมาะสมต่อการดาวน์โหลด ซึ่งอาจส่งผลให้ความแม่นยำลดลงเล็กน้อยเมื่อเทียบกับแบบจำลองขนาดเต็มที่รันบนเซิร์ฟเวอร์ประสิทธิภาพสูง</w:t>
      </w:r>
      <w:r w:rsidRPr="00E90AF2">
        <w:t xml:space="preserve"> </w:t>
      </w:r>
    </w:p>
    <w:p w14:paraId="0D0B5895" w14:textId="77777777" w:rsidR="00E90AF2" w:rsidRPr="00E90AF2" w:rsidRDefault="00E90AF2" w:rsidP="00E90AF2">
      <w:pPr>
        <w:numPr>
          <w:ilvl w:val="0"/>
          <w:numId w:val="14"/>
        </w:numPr>
      </w:pPr>
      <w:r w:rsidRPr="00E90AF2">
        <w:rPr>
          <w:b/>
          <w:bCs/>
          <w:cs/>
        </w:rPr>
        <w:t>ด้านขอบเขตของข้อมูล (</w:t>
      </w:r>
      <w:r w:rsidRPr="00E90AF2">
        <w:rPr>
          <w:b/>
          <w:bCs/>
        </w:rPr>
        <w:t>Data Scope):</w:t>
      </w:r>
    </w:p>
    <w:p w14:paraId="0751F44B" w14:textId="52A6C2F0" w:rsidR="00E90AF2" w:rsidRPr="00E90AF2" w:rsidRDefault="00E90AF2" w:rsidP="00E90AF2">
      <w:pPr>
        <w:numPr>
          <w:ilvl w:val="1"/>
          <w:numId w:val="14"/>
        </w:numPr>
      </w:pPr>
      <w:r w:rsidRPr="00E90AF2">
        <w:rPr>
          <w:cs/>
        </w:rPr>
        <w:t>ความแม่นยำในการจำแนกข้อความขึ้นอยู่กับชุดข้อมูล (</w:t>
      </w:r>
      <w:r w:rsidRPr="00E90AF2">
        <w:t xml:space="preserve">Dataset) </w:t>
      </w:r>
      <w:r w:rsidRPr="00E90AF2">
        <w:rPr>
          <w:cs/>
        </w:rPr>
        <w:t>ที่ใช้ในการฝึกฝน (</w:t>
      </w:r>
      <w:r w:rsidRPr="00E90AF2">
        <w:t xml:space="preserve">Fine-tuning) </w:t>
      </w:r>
      <w:r w:rsidRPr="00E90AF2">
        <w:rPr>
          <w:cs/>
        </w:rPr>
        <w:t xml:space="preserve">ซึ่งครอบคลุมเฉพาะปัญญาประดิษฐ์ค่าย </w:t>
      </w:r>
      <w:r w:rsidR="00F37EAE">
        <w:t>Llama3</w:t>
      </w:r>
      <w:r w:rsidRPr="00E90AF2">
        <w:t xml:space="preserve"> </w:t>
      </w:r>
      <w:r w:rsidRPr="00E90AF2">
        <w:rPr>
          <w:cs/>
        </w:rPr>
        <w:t>ตามที่</w:t>
      </w:r>
      <w:r w:rsidRPr="00E90AF2">
        <w:rPr>
          <w:cs/>
        </w:rPr>
        <w:lastRenderedPageBreak/>
        <w:t>ระบุไว้ในขอบเขต หากมีการใช้ปัญญาประดิษฐ์ค่ายอื่นที่มีโครงสร้างภาษาแตกต่างออกไป ประสิทธิภาพในการตรวจจับอาจลดลง</w:t>
      </w:r>
      <w:r w:rsidRPr="00E90AF2">
        <w:t xml:space="preserve"> </w:t>
      </w:r>
      <w:r w:rsidR="00504280">
        <w:rPr>
          <w:rFonts w:hint="cs"/>
          <w:cs/>
        </w:rPr>
        <w:t>แต่</w:t>
      </w:r>
      <w:r w:rsidR="00B3770A" w:rsidRPr="00B3770A">
        <w:rPr>
          <w:cs/>
        </w:rPr>
        <w:t xml:space="preserve">แม้ในระยะแรกจะเน้นการทดสอบกับ </w:t>
      </w:r>
      <w:r w:rsidR="00B3770A" w:rsidRPr="00B3770A">
        <w:t xml:space="preserve">Llama 3 </w:t>
      </w:r>
      <w:r w:rsidR="00B3770A" w:rsidRPr="00B3770A">
        <w:rPr>
          <w:cs/>
        </w:rPr>
        <w:t>แต่สถาปัตยกรรมของระบบถูกออกแบบให้รองรับการขยายผล (</w:t>
      </w:r>
      <w:r w:rsidR="00B3770A" w:rsidRPr="00B3770A">
        <w:t xml:space="preserve">Scalability) </w:t>
      </w:r>
      <w:r w:rsidR="00B3770A" w:rsidRPr="00B3770A">
        <w:rPr>
          <w:cs/>
        </w:rPr>
        <w:t>เพื่อฝึกฝนโมเดลกับชุดข้อมูลจากปัญญาประดิษฐ์ค่ายอื่นได้ในอนาคต</w:t>
      </w:r>
    </w:p>
    <w:p w14:paraId="6E15A282" w14:textId="77777777" w:rsidR="00E90AF2" w:rsidRPr="00E90AF2" w:rsidRDefault="00E90AF2" w:rsidP="00E90AF2">
      <w:pPr>
        <w:numPr>
          <w:ilvl w:val="0"/>
          <w:numId w:val="14"/>
        </w:numPr>
      </w:pPr>
      <w:r w:rsidRPr="00E90AF2">
        <w:rPr>
          <w:b/>
          <w:bCs/>
          <w:cs/>
        </w:rPr>
        <w:t>ด้านลักษณะของข้อความ (</w:t>
      </w:r>
      <w:r w:rsidRPr="00E90AF2">
        <w:rPr>
          <w:b/>
          <w:bCs/>
        </w:rPr>
        <w:t>Text Characteristics):</w:t>
      </w:r>
    </w:p>
    <w:p w14:paraId="4F083715" w14:textId="77777777" w:rsidR="00E90AF2" w:rsidRPr="00E90AF2" w:rsidRDefault="00E90AF2" w:rsidP="00E90AF2">
      <w:pPr>
        <w:numPr>
          <w:ilvl w:val="1"/>
          <w:numId w:val="14"/>
        </w:numPr>
      </w:pPr>
      <w:r w:rsidRPr="00E90AF2">
        <w:rPr>
          <w:cs/>
        </w:rPr>
        <w:t>ระบบถูกออกแบบมาเพื่อวิเคราะห์ข้อความที่มีความยาวในระดับหนึ่งเพื่อให้แบบจำลองสามารถดึงคุณลักษณะเชิงภาษา (</w:t>
      </w:r>
      <w:r w:rsidRPr="00E90AF2">
        <w:t xml:space="preserve">Stylometry) </w:t>
      </w:r>
      <w:r w:rsidRPr="00E90AF2">
        <w:rPr>
          <w:cs/>
        </w:rPr>
        <w:t>ออกมาได้ หากข้อความสั้นเกินไปหรือขาดบริบทที่ชัดเจน อาจส่งผลต่อความเชื่อถือได้ของค่าความน่าจะเป็น (</w:t>
      </w:r>
      <w:r w:rsidRPr="00E90AF2">
        <w:t xml:space="preserve">Probability) </w:t>
      </w:r>
      <w:r w:rsidRPr="00E90AF2">
        <w:rPr>
          <w:cs/>
        </w:rPr>
        <w:t>ในการวิเคราะห์</w:t>
      </w:r>
      <w:r w:rsidRPr="00E90AF2">
        <w:t xml:space="preserve"> </w:t>
      </w:r>
    </w:p>
    <w:p w14:paraId="0936032A" w14:textId="77777777" w:rsidR="00E90AF2" w:rsidRPr="00E90AF2" w:rsidRDefault="00E90AF2" w:rsidP="00E90AF2">
      <w:pPr>
        <w:numPr>
          <w:ilvl w:val="0"/>
          <w:numId w:val="14"/>
        </w:numPr>
      </w:pPr>
      <w:r w:rsidRPr="00E90AF2">
        <w:rPr>
          <w:b/>
          <w:bCs/>
          <w:cs/>
        </w:rPr>
        <w:t>ด้านการตัดคำภาษาผสม (</w:t>
      </w:r>
      <w:r w:rsidRPr="00E90AF2">
        <w:rPr>
          <w:b/>
          <w:bCs/>
        </w:rPr>
        <w:t>Tokenization):</w:t>
      </w:r>
    </w:p>
    <w:p w14:paraId="78241043" w14:textId="77777777" w:rsidR="00E90AF2" w:rsidRPr="00D551E5" w:rsidRDefault="00E90AF2" w:rsidP="00E90AF2">
      <w:pPr>
        <w:numPr>
          <w:ilvl w:val="1"/>
          <w:numId w:val="14"/>
        </w:numPr>
      </w:pPr>
      <w:r w:rsidRPr="00D551E5">
        <w:rPr>
          <w:cs/>
        </w:rPr>
        <w:t>การจัดการกับข้อความที่มีการสลับภาษาไทยและอังกฤษ (</w:t>
      </w:r>
      <w:r w:rsidRPr="00D551E5">
        <w:t xml:space="preserve">Code-switching) </w:t>
      </w:r>
      <w:r w:rsidRPr="00D551E5">
        <w:rPr>
          <w:cs/>
        </w:rPr>
        <w:t>บนหน้าเว็บเบราว์เซอร์ อาจมีความซับซ้อนในขั้นตอนการตัดคำ (</w:t>
      </w:r>
      <w:r w:rsidRPr="00D551E5">
        <w:t xml:space="preserve">Tokenization) </w:t>
      </w:r>
      <w:r w:rsidRPr="00D551E5">
        <w:rPr>
          <w:cs/>
        </w:rPr>
        <w:t xml:space="preserve">ซึ่งขึ้นอยู่กับประสิทธิภาพของ </w:t>
      </w:r>
      <w:r w:rsidRPr="00D551E5">
        <w:t xml:space="preserve">JavaScript Tokenizer </w:t>
      </w:r>
      <w:r w:rsidRPr="00D551E5">
        <w:rPr>
          <w:cs/>
        </w:rPr>
        <w:t>ที่พัฒนาขึ้นภายใต้ข้อจำกัดของสภาพแวดล้อมบนเว็บ</w:t>
      </w:r>
    </w:p>
    <w:p w14:paraId="7A9AC2AA" w14:textId="77777777" w:rsidR="00E90AF2" w:rsidRPr="00E90AF2" w:rsidRDefault="00E90AF2" w:rsidP="00E90AF2">
      <w:pPr>
        <w:rPr>
          <w:cs/>
        </w:rPr>
      </w:pPr>
    </w:p>
    <w:p w14:paraId="00A0F686" w14:textId="77777777" w:rsidR="00915E06" w:rsidRPr="00915E06" w:rsidRDefault="00915E06" w:rsidP="00915E06">
      <w:pPr>
        <w:ind w:firstLine="0"/>
        <w:rPr>
          <w:cs/>
        </w:rPr>
      </w:pPr>
    </w:p>
    <w:p w14:paraId="3A1E3571" w14:textId="77777777" w:rsidR="00B065E9" w:rsidRDefault="00B065E9">
      <w:pPr>
        <w:spacing w:before="0" w:after="160" w:line="259" w:lineRule="auto"/>
        <w:ind w:firstLine="0"/>
        <w:rPr>
          <w:rFonts w:eastAsiaTheme="majorEastAsia"/>
          <w:b/>
          <w:bCs/>
          <w:color w:val="000000" w:themeColor="text1"/>
          <w:sz w:val="36"/>
          <w:szCs w:val="36"/>
          <w:cs/>
        </w:rPr>
      </w:pPr>
      <w:r>
        <w:rPr>
          <w:cs/>
        </w:rPr>
        <w:br w:type="page"/>
      </w:r>
    </w:p>
    <w:p w14:paraId="33F503D3" w14:textId="77777777" w:rsidR="0034018B" w:rsidRPr="001A01FC" w:rsidRDefault="0034018B" w:rsidP="001B11A5">
      <w:pPr>
        <w:pStyle w:val="Heading1"/>
        <w:ind w:left="-426" w:firstLine="568"/>
      </w:pPr>
      <w:r w:rsidRPr="001A01FC">
        <w:rPr>
          <w:cs/>
        </w:rPr>
        <w:lastRenderedPageBreak/>
        <w:br/>
      </w:r>
      <w:bookmarkStart w:id="39" w:name="_Toc499374829"/>
      <w:bookmarkStart w:id="40" w:name="_Toc499375195"/>
      <w:bookmarkStart w:id="41" w:name="_Toc499375323"/>
      <w:bookmarkStart w:id="42" w:name="_Toc228114114"/>
      <w:r w:rsidRPr="001A01FC">
        <w:rPr>
          <w:cs/>
        </w:rPr>
        <w:t>วรรณกรรมและงานวิจัยที่เกี่ยวข้อง</w:t>
      </w:r>
      <w:bookmarkEnd w:id="39"/>
      <w:bookmarkEnd w:id="40"/>
      <w:bookmarkEnd w:id="41"/>
      <w:bookmarkEnd w:id="42"/>
    </w:p>
    <w:p w14:paraId="59A07770" w14:textId="77777777" w:rsidR="0034018B" w:rsidRPr="005E59AA" w:rsidRDefault="0034018B" w:rsidP="00406C59"/>
    <w:p w14:paraId="7C12EFF5" w14:textId="77777777" w:rsidR="0034018B" w:rsidRPr="0034018B" w:rsidRDefault="00CB0BC8" w:rsidP="0037172E">
      <w:pPr>
        <w:pStyle w:val="Heading2"/>
      </w:pPr>
      <w:bookmarkStart w:id="43" w:name="_Toc228114115"/>
      <w:r>
        <w:rPr>
          <w:rFonts w:hint="cs"/>
          <w:cs/>
        </w:rPr>
        <w:t>แนวคิดทฤษฎีที่เกี่ยวข้อง</w:t>
      </w:r>
      <w:bookmarkEnd w:id="43"/>
    </w:p>
    <w:p w14:paraId="7D8C75E6" w14:textId="77777777" w:rsidR="0034018B" w:rsidRPr="00C231C1" w:rsidRDefault="0034018B" w:rsidP="0034018B">
      <w:pPr>
        <w:spacing w:before="0"/>
      </w:pPr>
    </w:p>
    <w:p w14:paraId="72C451E1" w14:textId="2FD76BCB" w:rsidR="00422753" w:rsidRDefault="00935C22" w:rsidP="00422753">
      <w:pPr>
        <w:pStyle w:val="Heading3"/>
      </w:pPr>
      <w:bookmarkStart w:id="44" w:name="_Toc228114116"/>
      <w:r w:rsidRPr="00935C22">
        <w:rPr>
          <w:cs/>
        </w:rPr>
        <w:t xml:space="preserve">การจัดการภาษาไทยด้วยโมเดล </w:t>
      </w:r>
      <w:r w:rsidRPr="00935C22">
        <w:t>WangchanBERTa</w:t>
      </w:r>
      <w:bookmarkEnd w:id="44"/>
    </w:p>
    <w:p w14:paraId="70862C95" w14:textId="11C1294E" w:rsidR="00422753" w:rsidRPr="00D551E5" w:rsidRDefault="00AD10D4" w:rsidP="00422753">
      <w:r w:rsidRPr="00D551E5">
        <w:rPr>
          <w:cs/>
        </w:rPr>
        <w:t xml:space="preserve">การประมวลผลภาษาไทยมีความซับซ้อนเฉพาะตัว เนื่องจากเป็นภาษาที่เขียนต่อเนื่องกันโดยไม่มีเครื่องหมายแบ่งประโยคหรือช่องว่างระหว่างคำที่ชัดเจน การจะจำแนกข้อความให้แม่นยำจึงต้องใช้โมเดลที่เข้าใจบริบทของภาษาไทยอย่างลึกซึ้ง </w:t>
      </w:r>
      <w:r w:rsidR="00D551E5" w:rsidRPr="00D551E5">
        <w:rPr>
          <w:cs/>
        </w:rPr>
        <w:t>ผู้วิจัยจึงเลือก</w:t>
      </w:r>
      <w:r w:rsidRPr="00D551E5">
        <w:rPr>
          <w:cs/>
        </w:rPr>
        <w:t>จึงเลือกใช้โมเดล</w:t>
      </w:r>
      <w:r w:rsidRPr="00D551E5">
        <w:t xml:space="preserve"> WangchanBERTa </w:t>
      </w:r>
      <w:r w:rsidRPr="00D551E5">
        <w:rPr>
          <w:cs/>
        </w:rPr>
        <w:t>ซึ่งเป็นโมเดลภาษาขนาดใหญ่ที่ผ่านการฝึกฝนด้วยคลังข้อมูลภาษาไทยที่หลากหลาย</w:t>
      </w:r>
      <w:r w:rsidRPr="00D551E5">
        <w:t xml:space="preserve"> </w:t>
      </w:r>
      <w:r w:rsidRPr="00D551E5">
        <w:rPr>
          <w:cs/>
        </w:rPr>
        <w:t xml:space="preserve">สถาปัตยกรรมแบบ </w:t>
      </w:r>
      <w:r w:rsidRPr="00D551E5">
        <w:t xml:space="preserve">RoBERTa </w:t>
      </w:r>
      <w:r w:rsidRPr="00D551E5">
        <w:rPr>
          <w:cs/>
        </w:rPr>
        <w:t>ของโมเดลนี้ช่วยให้ระบบสามารถจับใจความความสัมพันธ์ของคำในประโยคได้ดี</w:t>
      </w:r>
      <w:r w:rsidRPr="00D551E5">
        <w:t xml:space="preserve"> </w:t>
      </w:r>
      <w:r w:rsidRPr="00D551E5">
        <w:rPr>
          <w:cs/>
        </w:rPr>
        <w:t>ซึ่งเป็นหัวใจสำคัญในการแยกแยะความแตกต่างระหว่างสำนวนการเขียนของมนุษย์กับข้อความที่สร้างขึ้นจากโมเดลภาษา</w:t>
      </w:r>
    </w:p>
    <w:p w14:paraId="697F5D95" w14:textId="6E4B3A6D" w:rsidR="00422753" w:rsidRDefault="00E453F5" w:rsidP="00E453F5">
      <w:pPr>
        <w:ind w:firstLine="0"/>
      </w:pPr>
      <w:r>
        <w:rPr>
          <w:noProof/>
        </w:rPr>
        <w:drawing>
          <wp:inline distT="0" distB="0" distL="0" distR="0" wp14:anchorId="654C2A27" wp14:editId="0764C45C">
            <wp:extent cx="5274310" cy="2611755"/>
            <wp:effectExtent l="0" t="0" r="2540" b="0"/>
            <wp:docPr id="1020694396" name="Picture 10" descr="Pre-trained Language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e-trained Language Model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AC2F1" w14:textId="25634F72" w:rsidR="00820BA9" w:rsidRDefault="001F5560" w:rsidP="00345C4E">
      <w:pPr>
        <w:pStyle w:val="Caption"/>
        <w:rPr>
          <w:b w:val="0"/>
          <w:bCs w:val="0"/>
        </w:rPr>
      </w:pPr>
      <w:bookmarkStart w:id="45" w:name="_Toc228114161"/>
      <w:r w:rsidRPr="00BD0DEC">
        <w:rPr>
          <w:b w:val="0"/>
          <w:bCs w:val="0"/>
          <w:cs/>
        </w:rPr>
        <w:t xml:space="preserve">ภาพที่  </w:t>
      </w:r>
      <w:r w:rsidRPr="00BD0DEC">
        <w:rPr>
          <w:b w:val="0"/>
          <w:bCs w:val="0"/>
          <w:noProof/>
        </w:rPr>
        <w:fldChar w:fldCharType="begin"/>
      </w:r>
      <w:r w:rsidRPr="00BD0DEC">
        <w:rPr>
          <w:b w:val="0"/>
          <w:bCs w:val="0"/>
          <w:noProof/>
        </w:rPr>
        <w:instrText xml:space="preserve"> STYLEREF 1 \s </w:instrText>
      </w:r>
      <w:r w:rsidRPr="00BD0DEC">
        <w:rPr>
          <w:b w:val="0"/>
          <w:bCs w:val="0"/>
          <w:noProof/>
        </w:rPr>
        <w:fldChar w:fldCharType="separate"/>
      </w:r>
      <w:r w:rsidR="001445B0">
        <w:rPr>
          <w:b w:val="0"/>
          <w:bCs w:val="0"/>
          <w:noProof/>
        </w:rPr>
        <w:t>2</w:t>
      </w:r>
      <w:r w:rsidRPr="00BD0DEC">
        <w:rPr>
          <w:b w:val="0"/>
          <w:bCs w:val="0"/>
          <w:noProof/>
        </w:rPr>
        <w:fldChar w:fldCharType="end"/>
      </w:r>
      <w:r w:rsidRPr="00BD0DEC">
        <w:rPr>
          <w:b w:val="0"/>
          <w:bCs w:val="0"/>
          <w:cs/>
        </w:rPr>
        <w:t>.</w:t>
      </w:r>
      <w:r w:rsidRPr="00BD0DEC">
        <w:rPr>
          <w:b w:val="0"/>
          <w:bCs w:val="0"/>
          <w:noProof/>
        </w:rPr>
        <w:fldChar w:fldCharType="begin"/>
      </w:r>
      <w:r w:rsidRPr="00BD0DEC">
        <w:rPr>
          <w:b w:val="0"/>
          <w:bCs w:val="0"/>
          <w:noProof/>
        </w:rPr>
        <w:instrText xml:space="preserve"> SEQ </w:instrText>
      </w:r>
      <w:r w:rsidRPr="00BD0DEC">
        <w:rPr>
          <w:b w:val="0"/>
          <w:bCs w:val="0"/>
          <w:noProof/>
          <w:cs/>
        </w:rPr>
        <w:instrText>ภาพที่</w:instrText>
      </w:r>
      <w:r w:rsidRPr="00BD0DEC">
        <w:rPr>
          <w:b w:val="0"/>
          <w:bCs w:val="0"/>
          <w:noProof/>
        </w:rPr>
        <w:instrText xml:space="preserve">_ \* ARABIC \s 1 </w:instrText>
      </w:r>
      <w:r w:rsidRPr="00BD0DEC">
        <w:rPr>
          <w:b w:val="0"/>
          <w:bCs w:val="0"/>
          <w:noProof/>
        </w:rPr>
        <w:fldChar w:fldCharType="separate"/>
      </w:r>
      <w:r w:rsidR="001445B0">
        <w:rPr>
          <w:b w:val="0"/>
          <w:bCs w:val="0"/>
          <w:noProof/>
        </w:rPr>
        <w:t>1</w:t>
      </w:r>
      <w:r w:rsidRPr="00BD0DEC">
        <w:rPr>
          <w:b w:val="0"/>
          <w:bCs w:val="0"/>
          <w:noProof/>
        </w:rPr>
        <w:fldChar w:fldCharType="end"/>
      </w:r>
      <w:r w:rsidRPr="00BD0DEC">
        <w:rPr>
          <w:rFonts w:hint="cs"/>
          <w:b w:val="0"/>
          <w:bCs w:val="0"/>
          <w:cs/>
        </w:rPr>
        <w:t xml:space="preserve"> </w:t>
      </w:r>
      <w:r w:rsidRPr="00BD0DEC">
        <w:rPr>
          <w:b w:val="0"/>
          <w:bCs w:val="0"/>
          <w:cs/>
        </w:rPr>
        <w:t xml:space="preserve">การเปรียบเทียบสถาปัตยกรรมพื้นฐานของโมเดลภาษาขนาดใหญ่ (ที่มา: </w:t>
      </w:r>
      <w:r w:rsidRPr="00BD0DEC">
        <w:rPr>
          <w:b w:val="0"/>
          <w:bCs w:val="0"/>
        </w:rPr>
        <w:t xml:space="preserve">VISAI, </w:t>
      </w:r>
      <w:r w:rsidRPr="00BD0DEC">
        <w:rPr>
          <w:b w:val="0"/>
          <w:bCs w:val="0"/>
          <w:cs/>
        </w:rPr>
        <w:t>ม.ป.ป.)</w:t>
      </w:r>
      <w:bookmarkEnd w:id="45"/>
    </w:p>
    <w:p w14:paraId="2A6D74D1" w14:textId="77777777" w:rsidR="003C7038" w:rsidRPr="003C7038" w:rsidRDefault="003C7038" w:rsidP="003C7038"/>
    <w:p w14:paraId="27488564" w14:textId="5164D9E9" w:rsidR="00345C4E" w:rsidRDefault="002411D5" w:rsidP="00345C4E">
      <w:pPr>
        <w:ind w:firstLine="0"/>
      </w:pPr>
      <w:r w:rsidRPr="002411D5">
        <w:rPr>
          <w:cs/>
        </w:rPr>
        <w:t>การเปรียบเทียบและเหตุผลการเลือกโมเดล</w:t>
      </w:r>
      <w:r>
        <w:rPr>
          <w:rFonts w:hint="cs"/>
          <w:cs/>
        </w:rPr>
        <w:t>ในรูปแบบตาราง</w:t>
      </w:r>
    </w:p>
    <w:p w14:paraId="6087F749" w14:textId="59113D33" w:rsidR="003C7038" w:rsidRPr="00D551E5" w:rsidRDefault="003C7038" w:rsidP="003C7038">
      <w:r w:rsidRPr="00D551E5">
        <w:rPr>
          <w:cs/>
        </w:rPr>
        <w:t xml:space="preserve">ผู้วิจัยเลือกใช้ </w:t>
      </w:r>
      <w:r w:rsidRPr="00D551E5">
        <w:t xml:space="preserve">WangchanBERTa </w:t>
      </w:r>
      <w:r w:rsidRPr="00D551E5">
        <w:rPr>
          <w:cs/>
        </w:rPr>
        <w:t xml:space="preserve">เนื่องจากใช้เทคนิค </w:t>
      </w:r>
      <w:r w:rsidRPr="00D551E5">
        <w:t xml:space="preserve">Byte-level BPE </w:t>
      </w:r>
      <w:r w:rsidRPr="00D551E5">
        <w:rPr>
          <w:cs/>
        </w:rPr>
        <w:t xml:space="preserve">ซึ่งแตกต่างจากโมเดลหลายภาษาตัวอื่น โดย </w:t>
      </w:r>
      <w:r w:rsidRPr="00D551E5">
        <w:t xml:space="preserve">BBPE </w:t>
      </w:r>
      <w:r w:rsidRPr="00D551E5">
        <w:rPr>
          <w:cs/>
        </w:rPr>
        <w:t xml:space="preserve">จะมองข้อมูลเป็นระดับ </w:t>
      </w:r>
      <w:r w:rsidRPr="00D551E5">
        <w:t xml:space="preserve">Byte </w:t>
      </w:r>
      <w:r w:rsidRPr="00D551E5">
        <w:rPr>
          <w:cs/>
        </w:rPr>
        <w:t>ทำให้สามารถจัดการกับข้อความภาษาผสม (</w:t>
      </w:r>
      <w:r w:rsidRPr="00D551E5">
        <w:t xml:space="preserve">Thai-English Code-switching) </w:t>
      </w:r>
      <w:r w:rsidRPr="00D551E5">
        <w:rPr>
          <w:cs/>
        </w:rPr>
        <w:t xml:space="preserve">ได้อย่างมีประสิทธิภาพโดยไม่เกิดปัญหา </w:t>
      </w:r>
      <w:r w:rsidRPr="00D551E5">
        <w:t xml:space="preserve">Unknown Token ([UNK]) </w:t>
      </w:r>
      <w:r w:rsidRPr="00D551E5">
        <w:rPr>
          <w:cs/>
        </w:rPr>
        <w:t>แม้จะเป็นคำศัพท์เฉพาะทางหรือคำทับศัพท์ที่ไม่ได้อยู่ใน</w:t>
      </w:r>
      <w:r w:rsidRPr="00D551E5">
        <w:rPr>
          <w:cs/>
        </w:rPr>
        <w:lastRenderedPageBreak/>
        <w:t xml:space="preserve">พจนานุกรมหลัก นอกจากนี้การที่โมเดลถูก </w:t>
      </w:r>
      <w:r w:rsidRPr="00D551E5">
        <w:t xml:space="preserve">Pre-trained </w:t>
      </w:r>
      <w:r w:rsidRPr="00D551E5">
        <w:rPr>
          <w:cs/>
        </w:rPr>
        <w:t xml:space="preserve">ด้วยคลังข้อมูลภาษาไทยขนาดใหญ่ (เช่น </w:t>
      </w:r>
      <w:r w:rsidRPr="00D551E5">
        <w:t xml:space="preserve">Pantip) </w:t>
      </w:r>
      <w:r w:rsidRPr="00D551E5">
        <w:rPr>
          <w:cs/>
        </w:rPr>
        <w:t>ทำให้มีความเข้าใจลักษณะการพิมพ์ของมนุษย์ในบริบทสังคมออนไลน์ได้ดีกว่าโมเดลที่เทรนแบบหว่านหลายภาษา</w:t>
      </w:r>
    </w:p>
    <w:p w14:paraId="6DD12CDA" w14:textId="77777777" w:rsidR="008551C7" w:rsidRPr="00345C4E" w:rsidRDefault="008551C7" w:rsidP="003C7038"/>
    <w:p w14:paraId="7DBE693D" w14:textId="5DE7A9F4" w:rsidR="00345C4E" w:rsidRPr="007C6AF5" w:rsidRDefault="00FB6E84" w:rsidP="00345C4E">
      <w:pPr>
        <w:pStyle w:val="Caption"/>
        <w:rPr>
          <w:b w:val="0"/>
          <w:bCs w:val="0"/>
        </w:rPr>
      </w:pPr>
      <w:bookmarkStart w:id="46" w:name="_Toc228114155"/>
      <w:r w:rsidRPr="007C6AF5">
        <w:rPr>
          <w:b w:val="0"/>
          <w:bCs w:val="0"/>
          <w:cs/>
        </w:rPr>
        <w:t xml:space="preserve">ตารางที่ </w:t>
      </w:r>
      <w:r w:rsidRPr="007C6AF5">
        <w:rPr>
          <w:b w:val="0"/>
          <w:bCs w:val="0"/>
          <w:noProof/>
        </w:rPr>
        <w:fldChar w:fldCharType="begin"/>
      </w:r>
      <w:r w:rsidRPr="007C6AF5">
        <w:rPr>
          <w:b w:val="0"/>
          <w:bCs w:val="0"/>
          <w:noProof/>
        </w:rPr>
        <w:instrText xml:space="preserve"> STYLEREF 1 \s </w:instrText>
      </w:r>
      <w:r w:rsidRPr="007C6AF5">
        <w:rPr>
          <w:b w:val="0"/>
          <w:bCs w:val="0"/>
          <w:noProof/>
        </w:rPr>
        <w:fldChar w:fldCharType="separate"/>
      </w:r>
      <w:r w:rsidR="001445B0">
        <w:rPr>
          <w:b w:val="0"/>
          <w:bCs w:val="0"/>
          <w:noProof/>
        </w:rPr>
        <w:t>2</w:t>
      </w:r>
      <w:r w:rsidRPr="007C6AF5">
        <w:rPr>
          <w:b w:val="0"/>
          <w:bCs w:val="0"/>
          <w:noProof/>
        </w:rPr>
        <w:fldChar w:fldCharType="end"/>
      </w:r>
      <w:r w:rsidRPr="007C6AF5">
        <w:rPr>
          <w:b w:val="0"/>
          <w:bCs w:val="0"/>
          <w:cs/>
        </w:rPr>
        <w:t>.</w:t>
      </w:r>
      <w:r w:rsidRPr="007C6AF5">
        <w:rPr>
          <w:b w:val="0"/>
          <w:bCs w:val="0"/>
          <w:noProof/>
        </w:rPr>
        <w:fldChar w:fldCharType="begin"/>
      </w:r>
      <w:r w:rsidRPr="007C6AF5">
        <w:rPr>
          <w:b w:val="0"/>
          <w:bCs w:val="0"/>
          <w:noProof/>
        </w:rPr>
        <w:instrText xml:space="preserve"> SEQ </w:instrText>
      </w:r>
      <w:r w:rsidRPr="007C6AF5">
        <w:rPr>
          <w:b w:val="0"/>
          <w:bCs w:val="0"/>
          <w:noProof/>
          <w:cs/>
        </w:rPr>
        <w:instrText xml:space="preserve">ตารางที่ </w:instrText>
      </w:r>
      <w:r w:rsidRPr="007C6AF5">
        <w:rPr>
          <w:b w:val="0"/>
          <w:bCs w:val="0"/>
          <w:noProof/>
        </w:rPr>
        <w:instrText xml:space="preserve">\* ARABIC \s 1 </w:instrText>
      </w:r>
      <w:r w:rsidRPr="007C6AF5">
        <w:rPr>
          <w:b w:val="0"/>
          <w:bCs w:val="0"/>
          <w:noProof/>
        </w:rPr>
        <w:fldChar w:fldCharType="separate"/>
      </w:r>
      <w:r w:rsidR="001445B0">
        <w:rPr>
          <w:b w:val="0"/>
          <w:bCs w:val="0"/>
          <w:noProof/>
        </w:rPr>
        <w:t>1</w:t>
      </w:r>
      <w:r w:rsidRPr="007C6AF5">
        <w:rPr>
          <w:b w:val="0"/>
          <w:bCs w:val="0"/>
          <w:noProof/>
        </w:rPr>
        <w:fldChar w:fldCharType="end"/>
      </w:r>
      <w:r w:rsidRPr="007C6AF5">
        <w:rPr>
          <w:rFonts w:hint="cs"/>
          <w:b w:val="0"/>
          <w:bCs w:val="0"/>
          <w:cs/>
        </w:rPr>
        <w:t xml:space="preserve"> </w:t>
      </w:r>
      <w:r w:rsidR="00DE3518" w:rsidRPr="007C6AF5">
        <w:rPr>
          <w:b w:val="0"/>
          <w:bCs w:val="0"/>
          <w:cs/>
        </w:rPr>
        <w:t>เปรียบเทียบและเหตุผลการเลือกโมเดล</w:t>
      </w:r>
      <w:bookmarkEnd w:id="4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9"/>
        <w:gridCol w:w="2810"/>
        <w:gridCol w:w="3527"/>
      </w:tblGrid>
      <w:tr w:rsidR="001B7B9E" w:rsidRPr="001B7B9E" w14:paraId="7E2539EF" w14:textId="77777777" w:rsidTr="00345C4E">
        <w:trPr>
          <w:trHeight w:val="777"/>
        </w:trPr>
        <w:tc>
          <w:tcPr>
            <w:tcW w:w="0" w:type="auto"/>
            <w:hideMark/>
          </w:tcPr>
          <w:p w14:paraId="54DE7E5C" w14:textId="77777777" w:rsidR="001B7B9E" w:rsidRPr="00D36D87" w:rsidRDefault="001B7B9E" w:rsidP="004D7BC5">
            <w:pPr>
              <w:spacing w:before="0"/>
              <w:ind w:firstLine="0"/>
              <w:rPr>
                <w:rFonts w:eastAsia="Times New Roman"/>
                <w:color w:val="1F1F1F"/>
                <w:sz w:val="28"/>
                <w:szCs w:val="28"/>
              </w:rPr>
            </w:pP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cs/>
              </w:rPr>
              <w:t>คุณสมบัติ</w:t>
            </w:r>
          </w:p>
        </w:tc>
        <w:tc>
          <w:tcPr>
            <w:tcW w:w="0" w:type="auto"/>
            <w:hideMark/>
          </w:tcPr>
          <w:p w14:paraId="76A26390" w14:textId="77777777" w:rsidR="001B7B9E" w:rsidRPr="00D36D87" w:rsidRDefault="001B7B9E" w:rsidP="004D7BC5">
            <w:pPr>
              <w:spacing w:before="0"/>
              <w:ind w:firstLine="0"/>
              <w:rPr>
                <w:rFonts w:eastAsia="Times New Roman"/>
                <w:color w:val="1F1F1F"/>
                <w:sz w:val="28"/>
                <w:szCs w:val="28"/>
              </w:rPr>
            </w:pP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>mBERT / XLM-R</w:t>
            </w:r>
          </w:p>
        </w:tc>
        <w:tc>
          <w:tcPr>
            <w:tcW w:w="0" w:type="auto"/>
            <w:hideMark/>
          </w:tcPr>
          <w:p w14:paraId="4ED28AD7" w14:textId="77777777" w:rsidR="001B7B9E" w:rsidRPr="00D36D87" w:rsidRDefault="001B7B9E" w:rsidP="004D7BC5">
            <w:pPr>
              <w:spacing w:before="0"/>
              <w:ind w:firstLine="0"/>
              <w:rPr>
                <w:rFonts w:eastAsia="Times New Roman"/>
                <w:color w:val="1F1F1F"/>
                <w:sz w:val="28"/>
                <w:szCs w:val="28"/>
              </w:rPr>
            </w:pP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>WangchanBERTa (</w:t>
            </w: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cs/>
              </w:rPr>
              <w:t>เลือกใช้)</w:t>
            </w:r>
          </w:p>
        </w:tc>
      </w:tr>
      <w:tr w:rsidR="001B7B9E" w:rsidRPr="001B7B9E" w14:paraId="2AAD1671" w14:textId="77777777" w:rsidTr="00345C4E">
        <w:trPr>
          <w:trHeight w:val="777"/>
        </w:trPr>
        <w:tc>
          <w:tcPr>
            <w:tcW w:w="0" w:type="auto"/>
            <w:hideMark/>
          </w:tcPr>
          <w:p w14:paraId="752C923D" w14:textId="77777777" w:rsidR="001B7B9E" w:rsidRPr="00D36D87" w:rsidRDefault="001B7B9E" w:rsidP="004D7BC5">
            <w:pPr>
              <w:spacing w:before="0"/>
              <w:ind w:firstLine="0"/>
              <w:rPr>
                <w:rFonts w:eastAsia="Times New Roman"/>
                <w:color w:val="1F1F1F"/>
                <w:sz w:val="28"/>
                <w:szCs w:val="28"/>
              </w:rPr>
            </w:pP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cs/>
              </w:rPr>
              <w:t>ฐานข้อมูลที่ใช้เทรน</w:t>
            </w:r>
          </w:p>
        </w:tc>
        <w:tc>
          <w:tcPr>
            <w:tcW w:w="0" w:type="auto"/>
            <w:hideMark/>
          </w:tcPr>
          <w:p w14:paraId="49F31749" w14:textId="77777777" w:rsidR="001B7B9E" w:rsidRPr="00D36D87" w:rsidRDefault="001B7B9E" w:rsidP="004D7BC5">
            <w:pPr>
              <w:spacing w:before="0"/>
              <w:ind w:firstLine="0"/>
              <w:rPr>
                <w:rFonts w:eastAsia="Times New Roman"/>
                <w:color w:val="1F1F1F"/>
                <w:sz w:val="28"/>
                <w:szCs w:val="28"/>
              </w:rPr>
            </w:pP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cs/>
              </w:rPr>
              <w:t>หลายภาษา (</w:t>
            </w: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>Multilingual)</w:t>
            </w:r>
          </w:p>
        </w:tc>
        <w:tc>
          <w:tcPr>
            <w:tcW w:w="0" w:type="auto"/>
            <w:hideMark/>
          </w:tcPr>
          <w:p w14:paraId="0DD11F5E" w14:textId="77777777" w:rsidR="001B7B9E" w:rsidRPr="00D36D87" w:rsidRDefault="001B7B9E" w:rsidP="004D7BC5">
            <w:pPr>
              <w:spacing w:before="0"/>
              <w:ind w:firstLine="0"/>
              <w:rPr>
                <w:rFonts w:eastAsia="Times New Roman"/>
                <w:color w:val="1F1F1F"/>
                <w:sz w:val="28"/>
                <w:szCs w:val="28"/>
              </w:rPr>
            </w:pP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cs/>
              </w:rPr>
              <w:t>เน้นภาษาไทยเป็นหลัก (</w:t>
            </w: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>Thai-centric)</w:t>
            </w:r>
          </w:p>
        </w:tc>
      </w:tr>
      <w:tr w:rsidR="001B7B9E" w:rsidRPr="001B7B9E" w14:paraId="5FFE32A9" w14:textId="77777777" w:rsidTr="00345C4E">
        <w:trPr>
          <w:trHeight w:val="777"/>
        </w:trPr>
        <w:tc>
          <w:tcPr>
            <w:tcW w:w="0" w:type="auto"/>
            <w:hideMark/>
          </w:tcPr>
          <w:p w14:paraId="4D42B6DB" w14:textId="77777777" w:rsidR="001B7B9E" w:rsidRPr="00D36D87" w:rsidRDefault="001B7B9E" w:rsidP="004D7BC5">
            <w:pPr>
              <w:spacing w:before="0"/>
              <w:ind w:firstLine="0"/>
              <w:rPr>
                <w:rFonts w:eastAsia="Times New Roman"/>
                <w:color w:val="1F1F1F"/>
                <w:sz w:val="28"/>
                <w:szCs w:val="28"/>
              </w:rPr>
            </w:pP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>Tokenizer</w:t>
            </w:r>
          </w:p>
        </w:tc>
        <w:tc>
          <w:tcPr>
            <w:tcW w:w="0" w:type="auto"/>
            <w:hideMark/>
          </w:tcPr>
          <w:p w14:paraId="136DC62E" w14:textId="77777777" w:rsidR="001B7B9E" w:rsidRPr="00D36D87" w:rsidRDefault="001B7B9E" w:rsidP="004D7BC5">
            <w:pPr>
              <w:spacing w:before="0"/>
              <w:ind w:firstLine="0"/>
              <w:rPr>
                <w:rFonts w:eastAsia="Times New Roman"/>
                <w:color w:val="1F1F1F"/>
                <w:sz w:val="28"/>
                <w:szCs w:val="28"/>
              </w:rPr>
            </w:pP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>WordPiece / SentencePiece</w:t>
            </w:r>
          </w:p>
        </w:tc>
        <w:tc>
          <w:tcPr>
            <w:tcW w:w="0" w:type="auto"/>
            <w:hideMark/>
          </w:tcPr>
          <w:p w14:paraId="75588549" w14:textId="77777777" w:rsidR="001B7B9E" w:rsidRPr="00D36D87" w:rsidRDefault="001B7B9E" w:rsidP="004D7BC5">
            <w:pPr>
              <w:spacing w:before="0"/>
              <w:ind w:firstLine="0"/>
              <w:rPr>
                <w:rFonts w:eastAsia="Times New Roman"/>
                <w:color w:val="1F1F1F"/>
                <w:sz w:val="28"/>
                <w:szCs w:val="28"/>
              </w:rPr>
            </w:pP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>Byte-level BPE (BBPE)</w:t>
            </w:r>
          </w:p>
        </w:tc>
      </w:tr>
      <w:tr w:rsidR="001B7B9E" w:rsidRPr="001B7B9E" w14:paraId="0948ED0D" w14:textId="77777777" w:rsidTr="00345C4E">
        <w:trPr>
          <w:trHeight w:val="777"/>
        </w:trPr>
        <w:tc>
          <w:tcPr>
            <w:tcW w:w="0" w:type="auto"/>
            <w:hideMark/>
          </w:tcPr>
          <w:p w14:paraId="35EA6206" w14:textId="77777777" w:rsidR="001B7B9E" w:rsidRPr="00D36D87" w:rsidRDefault="001B7B9E" w:rsidP="004D7BC5">
            <w:pPr>
              <w:spacing w:before="0"/>
              <w:ind w:firstLine="0"/>
              <w:rPr>
                <w:rFonts w:eastAsia="Times New Roman"/>
                <w:color w:val="1F1F1F"/>
                <w:sz w:val="28"/>
                <w:szCs w:val="28"/>
              </w:rPr>
            </w:pP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cs/>
              </w:rPr>
              <w:t xml:space="preserve">การรองรับ </w:t>
            </w: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>Code-switching</w:t>
            </w:r>
          </w:p>
        </w:tc>
        <w:tc>
          <w:tcPr>
            <w:tcW w:w="0" w:type="auto"/>
            <w:hideMark/>
          </w:tcPr>
          <w:p w14:paraId="7BBF57D8" w14:textId="77777777" w:rsidR="001B7B9E" w:rsidRPr="00D36D87" w:rsidRDefault="001B7B9E" w:rsidP="004D7BC5">
            <w:pPr>
              <w:spacing w:before="0"/>
              <w:ind w:firstLine="0"/>
              <w:rPr>
                <w:rFonts w:eastAsia="Times New Roman"/>
                <w:color w:val="1F1F1F"/>
                <w:sz w:val="28"/>
                <w:szCs w:val="28"/>
              </w:rPr>
            </w:pP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cs/>
              </w:rPr>
              <w:t>รองรับได้ระดับทั่วไป</w:t>
            </w:r>
          </w:p>
        </w:tc>
        <w:tc>
          <w:tcPr>
            <w:tcW w:w="0" w:type="auto"/>
            <w:hideMark/>
          </w:tcPr>
          <w:p w14:paraId="7699E73C" w14:textId="77777777" w:rsidR="001B7B9E" w:rsidRPr="00D36D87" w:rsidRDefault="001B7B9E" w:rsidP="004D7BC5">
            <w:pPr>
              <w:spacing w:before="0"/>
              <w:ind w:firstLine="0"/>
              <w:rPr>
                <w:rFonts w:eastAsia="Times New Roman"/>
                <w:color w:val="1F1F1F"/>
                <w:sz w:val="28"/>
                <w:szCs w:val="28"/>
              </w:rPr>
            </w:pP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cs/>
              </w:rPr>
              <w:t>ดีเยี่ยม</w:t>
            </w: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(</w:t>
            </w: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cs/>
              </w:rPr>
              <w:t xml:space="preserve">จัดการ </w:t>
            </w: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ASCII </w:t>
            </w: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cs/>
              </w:rPr>
              <w:t xml:space="preserve">และอักขระไทยได้ระดับ </w:t>
            </w: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>Byte)</w:t>
            </w:r>
          </w:p>
        </w:tc>
      </w:tr>
      <w:tr w:rsidR="001B7B9E" w:rsidRPr="001B7B9E" w14:paraId="13D345D4" w14:textId="77777777" w:rsidTr="00345C4E">
        <w:trPr>
          <w:trHeight w:val="777"/>
        </w:trPr>
        <w:tc>
          <w:tcPr>
            <w:tcW w:w="0" w:type="auto"/>
            <w:hideMark/>
          </w:tcPr>
          <w:p w14:paraId="4DBAAFC3" w14:textId="77777777" w:rsidR="001B7B9E" w:rsidRPr="00D36D87" w:rsidRDefault="001B7B9E" w:rsidP="004D7BC5">
            <w:pPr>
              <w:spacing w:before="0"/>
              <w:ind w:firstLine="0"/>
              <w:rPr>
                <w:rFonts w:eastAsia="Times New Roman"/>
                <w:color w:val="1F1F1F"/>
                <w:sz w:val="28"/>
                <w:szCs w:val="28"/>
              </w:rPr>
            </w:pP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cs/>
              </w:rPr>
              <w:t>ความเข้าใจบริบทไทย</w:t>
            </w:r>
          </w:p>
        </w:tc>
        <w:tc>
          <w:tcPr>
            <w:tcW w:w="0" w:type="auto"/>
            <w:hideMark/>
          </w:tcPr>
          <w:p w14:paraId="0DF5B3D8" w14:textId="77777777" w:rsidR="001B7B9E" w:rsidRPr="00D36D87" w:rsidRDefault="001B7B9E" w:rsidP="004D7BC5">
            <w:pPr>
              <w:spacing w:before="0"/>
              <w:ind w:firstLine="0"/>
              <w:rPr>
                <w:rFonts w:eastAsia="Times New Roman"/>
                <w:color w:val="1F1F1F"/>
                <w:sz w:val="28"/>
                <w:szCs w:val="28"/>
              </w:rPr>
            </w:pP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cs/>
              </w:rPr>
              <w:t>ปานกลาง (มักมีปัญหาเรื่องการตัดคำผิด)</w:t>
            </w:r>
          </w:p>
        </w:tc>
        <w:tc>
          <w:tcPr>
            <w:tcW w:w="0" w:type="auto"/>
            <w:hideMark/>
          </w:tcPr>
          <w:p w14:paraId="26011D71" w14:textId="77777777" w:rsidR="001B7B9E" w:rsidRPr="00D36D87" w:rsidRDefault="001B7B9E" w:rsidP="004D7BC5">
            <w:pPr>
              <w:spacing w:before="0"/>
              <w:ind w:firstLine="0"/>
              <w:rPr>
                <w:rFonts w:eastAsia="Times New Roman"/>
                <w:color w:val="1F1F1F"/>
                <w:sz w:val="28"/>
                <w:szCs w:val="28"/>
              </w:rPr>
            </w:pP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cs/>
              </w:rPr>
              <w:t>สูงมาก</w:t>
            </w: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</w:rPr>
              <w:t xml:space="preserve"> (</w:t>
            </w:r>
            <w:r w:rsidRPr="00D36D87">
              <w:rPr>
                <w:rFonts w:eastAsia="Times New Roman"/>
                <w:color w:val="1F1F1F"/>
                <w:sz w:val="28"/>
                <w:szCs w:val="28"/>
                <w:bdr w:val="none" w:sz="0" w:space="0" w:color="auto" w:frame="1"/>
                <w:cs/>
              </w:rPr>
              <w:t>เข้าใจสำนวนและโครงสร้างไวยากรณ์ไทย)</w:t>
            </w:r>
          </w:p>
        </w:tc>
      </w:tr>
    </w:tbl>
    <w:p w14:paraId="39A2AE4E" w14:textId="77777777" w:rsidR="006B4D02" w:rsidRDefault="006B4D02" w:rsidP="006B4D02"/>
    <w:p w14:paraId="6DD22112" w14:textId="7AD3040B" w:rsidR="006B4D02" w:rsidRPr="00D551E5" w:rsidRDefault="00D266C5" w:rsidP="006B4D02">
      <w:r w:rsidRPr="00D551E5">
        <w:rPr>
          <w:cs/>
        </w:rPr>
        <w:t xml:space="preserve">จากตารางที่ </w:t>
      </w:r>
      <w:r w:rsidRPr="00D551E5">
        <w:t xml:space="preserve">2.1 </w:t>
      </w:r>
      <w:r w:rsidRPr="00D551E5">
        <w:rPr>
          <w:cs/>
        </w:rPr>
        <w:t xml:space="preserve">แสดงให้เห็นว่าแม้แบบจำลองมาตรฐานอย่าง </w:t>
      </w:r>
      <w:r w:rsidRPr="00D551E5">
        <w:t xml:space="preserve">mBERT </w:t>
      </w:r>
      <w:r w:rsidRPr="00D551E5">
        <w:rPr>
          <w:cs/>
        </w:rPr>
        <w:t xml:space="preserve">หรือ </w:t>
      </w:r>
      <w:r w:rsidRPr="00D551E5">
        <w:t xml:space="preserve">XLM-R </w:t>
      </w:r>
      <w:r w:rsidRPr="00D551E5">
        <w:rPr>
          <w:cs/>
        </w:rPr>
        <w:t>จะมีความสามารถในการรองรับหลายภาษา แต่ยังมีข้อจำกัดด้านการตัดคำ (</w:t>
      </w:r>
      <w:r w:rsidRPr="00D551E5">
        <w:t xml:space="preserve">Tokenization) </w:t>
      </w:r>
      <w:r w:rsidRPr="00D551E5">
        <w:rPr>
          <w:cs/>
        </w:rPr>
        <w:t>เมื่อต้องเผชิญกับโครงสร้างภาษาไทยที่มีความซับซ้อน ผู้วิจัยจึงเลือกใช้</w:t>
      </w:r>
      <w:r w:rsidRPr="00D551E5">
        <w:t xml:space="preserve"> WangchanBERTa </w:t>
      </w:r>
      <w:r w:rsidRPr="00D551E5">
        <w:rPr>
          <w:cs/>
        </w:rPr>
        <w:t>เป็นแกนหลักเนื่องจากใช้เทคนิค</w:t>
      </w:r>
      <w:r w:rsidRPr="00D551E5">
        <w:t xml:space="preserve"> Byte-level BPE (BBPE) </w:t>
      </w:r>
      <w:r w:rsidRPr="00D551E5">
        <w:rPr>
          <w:cs/>
        </w:rPr>
        <w:t xml:space="preserve">ที่สามารถจัดการอักขระในระดับ </w:t>
      </w:r>
      <w:r w:rsidRPr="00D551E5">
        <w:t xml:space="preserve">Byte </w:t>
      </w:r>
      <w:r w:rsidRPr="00D551E5">
        <w:rPr>
          <w:cs/>
        </w:rPr>
        <w:t>ช่วยให้การประมวลผลภาษาไทยผสมอังกฤษ (</w:t>
      </w:r>
      <w:r w:rsidRPr="00D551E5">
        <w:t xml:space="preserve">Code-switching) </w:t>
      </w:r>
      <w:r w:rsidRPr="00D551E5">
        <w:rPr>
          <w:cs/>
        </w:rPr>
        <w:t>มีความแม่นยำสูงขึ้นและลดปัญหาการเกิดคำศัพท์นอกพจนานุกรม (</w:t>
      </w:r>
      <w:r w:rsidRPr="00D551E5">
        <w:t xml:space="preserve">Out-of-vocabulary) </w:t>
      </w:r>
      <w:r w:rsidRPr="00D551E5">
        <w:rPr>
          <w:cs/>
        </w:rPr>
        <w:t>ได้อย่างมีประสิทธิภาพ</w:t>
      </w:r>
    </w:p>
    <w:p w14:paraId="2D99C618" w14:textId="77777777" w:rsidR="002411D5" w:rsidRPr="001B7B9E" w:rsidRDefault="002411D5" w:rsidP="002411D5">
      <w:pPr>
        <w:ind w:firstLine="0"/>
      </w:pPr>
    </w:p>
    <w:p w14:paraId="37917D65" w14:textId="4667CCC6" w:rsidR="00422753" w:rsidRDefault="00AD10D4" w:rsidP="00422753">
      <w:pPr>
        <w:pStyle w:val="Heading3"/>
      </w:pPr>
      <w:bookmarkStart w:id="47" w:name="_Toc228114117"/>
      <w:r w:rsidRPr="00AD10D4">
        <w:rPr>
          <w:cs/>
        </w:rPr>
        <w:t>หลักการตรวจจับข้อความที่สร้างโดยปัญญาประดิษฐ์</w:t>
      </w:r>
      <w:bookmarkEnd w:id="47"/>
    </w:p>
    <w:p w14:paraId="120850B5" w14:textId="3800B508" w:rsidR="00495250" w:rsidRPr="00BD0DEC" w:rsidRDefault="004E7224" w:rsidP="00495250">
      <w:r w:rsidRPr="004E7224">
        <w:rPr>
          <w:cs/>
        </w:rPr>
        <w:t>งานวิจัยด้านนี้มีพื้นฐานมาจากการจำแนกประเภท</w:t>
      </w:r>
      <w:r w:rsidRPr="004E7224">
        <w:t xml:space="preserve"> </w:t>
      </w:r>
      <w:r w:rsidRPr="004E7224">
        <w:rPr>
          <w:cs/>
        </w:rPr>
        <w:t>โดยใช้เทคนิคการเรียนรู้เชิงลึก (</w:t>
      </w:r>
      <w:r w:rsidRPr="004E7224">
        <w:t xml:space="preserve">Deep Learning) </w:t>
      </w:r>
      <w:r w:rsidRPr="004E7224">
        <w:rPr>
          <w:cs/>
        </w:rPr>
        <w:t>แนวคิดหลักคือการมองหา "ร่องรอย" หรือรูปแบบที่ผิดธรรมชาติ (</w:t>
      </w:r>
      <w:r w:rsidRPr="004E7224">
        <w:t xml:space="preserve">Artifacts) </w:t>
      </w:r>
      <w:r w:rsidRPr="004E7224">
        <w:rPr>
          <w:cs/>
        </w:rPr>
        <w:t>ที่ปัญญาประดิษฐ์มักจะสร้างขึ้น เช่น การวางโครงสร้างประโยคที่มีความคงที่เกินไป หรือการใช้คำศัพท์ที่ซ้ำซ้อนในเชิงสถิติ โดยโมเดลจะแปลงข้อความเป็นตัวเลข (</w:t>
      </w:r>
      <w:r w:rsidRPr="004E7224">
        <w:t xml:space="preserve">Vector) </w:t>
      </w:r>
      <w:r w:rsidRPr="004E7224">
        <w:rPr>
          <w:cs/>
        </w:rPr>
        <w:t xml:space="preserve">และใช้การตัดสินใจแบบ </w:t>
      </w:r>
      <w:r w:rsidRPr="004E7224">
        <w:t xml:space="preserve">Binary Classification </w:t>
      </w:r>
      <w:r w:rsidRPr="004E7224">
        <w:rPr>
          <w:cs/>
        </w:rPr>
        <w:t xml:space="preserve">เพื่อประเมินว่าข้อความนั้นมีโอกาสเป็น </w:t>
      </w:r>
      <w:r w:rsidRPr="004E7224">
        <w:t xml:space="preserve">AI </w:t>
      </w:r>
      <w:r w:rsidRPr="004E7224">
        <w:rPr>
          <w:cs/>
        </w:rPr>
        <w:t>หรือไม่</w:t>
      </w:r>
    </w:p>
    <w:p w14:paraId="640CE4E0" w14:textId="6E2D87B9" w:rsidR="00495250" w:rsidRDefault="00495250" w:rsidP="00495250">
      <w:pPr>
        <w:keepNext/>
        <w:ind w:firstLine="0"/>
      </w:pPr>
    </w:p>
    <w:p w14:paraId="694176F0" w14:textId="12023608" w:rsidR="00D40E1A" w:rsidRDefault="001630B3" w:rsidP="00D40E1A">
      <w:pPr>
        <w:pStyle w:val="Heading3"/>
      </w:pPr>
      <w:bookmarkStart w:id="48" w:name="_Toc228114118"/>
      <w:r w:rsidRPr="001630B3">
        <w:rPr>
          <w:cs/>
        </w:rPr>
        <w:t>การประมวลผลฝั่งผู้ใช้งาน (</w:t>
      </w:r>
      <w:r w:rsidRPr="001630B3">
        <w:t xml:space="preserve">Client-side Intelligence) </w:t>
      </w:r>
      <w:r w:rsidRPr="001630B3">
        <w:rPr>
          <w:cs/>
        </w:rPr>
        <w:t>และความเป็นส่วนตัวของข้อมูล</w:t>
      </w:r>
      <w:bookmarkEnd w:id="48"/>
    </w:p>
    <w:p w14:paraId="0F7CD252" w14:textId="33599D70" w:rsidR="00D40E1A" w:rsidRPr="00BD0DEC" w:rsidRDefault="001630B3" w:rsidP="00D40E1A">
      <w:r w:rsidRPr="00BD0DEC">
        <w:rPr>
          <w:cs/>
        </w:rPr>
        <w:t xml:space="preserve">โดยปกติระบบตรวจจับ </w:t>
      </w:r>
      <w:r w:rsidRPr="00BD0DEC">
        <w:t xml:space="preserve">AI </w:t>
      </w:r>
      <w:r w:rsidRPr="00BD0DEC">
        <w:rPr>
          <w:cs/>
        </w:rPr>
        <w:t>ส่วนใหญ่มักประมวลผลบนเซิร์ฟเวอร์ (</w:t>
      </w:r>
      <w:r w:rsidRPr="00BD0DEC">
        <w:t xml:space="preserve">Server-side) </w:t>
      </w:r>
      <w:r w:rsidRPr="00BD0DEC">
        <w:rPr>
          <w:cs/>
        </w:rPr>
        <w:t xml:space="preserve">ซึ่งผู้ใช้ต้องส่งข้อความเข้าไปในระบบ ทำให้เกิดความกังวลเรื่องความปลอดภัยของข้อมูลส่วนบุคคล โครงงานนี้จึงเปลี่ยนมาใช้สถาปัตยกรรมแบบ </w:t>
      </w:r>
      <w:r w:rsidRPr="00BD0DEC">
        <w:t xml:space="preserve">Client-side Intelligence </w:t>
      </w:r>
      <w:r w:rsidRPr="00BD0DEC">
        <w:rPr>
          <w:cs/>
        </w:rPr>
        <w:t>โดยย้ายการประมวลผล (</w:t>
      </w:r>
      <w:r w:rsidRPr="00BD0DEC">
        <w:t xml:space="preserve">Inference) </w:t>
      </w:r>
      <w:r w:rsidRPr="00BD0DEC">
        <w:rPr>
          <w:cs/>
        </w:rPr>
        <w:t>มาไว้บนเว็บเบราว์เซอร์ของผู้ใช้งานโดยตรง วิธีนี้นอกจากจะช่วยลดภาระของเซิร์ฟเวอร์แล้ว ยังเป็นการแก้ปัญหาด้านความเป็นส่วนตัวได้อย่างเด็ดขาด เพราะข้อความทั้งหมดจะถูกประมวลผลและจบอยู่แค่ในอุปกรณ์ของผู้ใช้เท่านั้น (</w:t>
      </w:r>
      <w:r w:rsidRPr="00BD0DEC">
        <w:t>Zero-Data Leakage)</w:t>
      </w:r>
      <w:r w:rsidR="00152B8B">
        <w:t xml:space="preserve"> </w:t>
      </w:r>
      <w:r w:rsidR="00152B8B" w:rsidRPr="00152B8B">
        <w:rPr>
          <w:cs/>
        </w:rPr>
        <w:t>ในระหว่างขั้นตอนการประมวลผล (</w:t>
      </w:r>
      <w:r w:rsidR="00152B8B" w:rsidRPr="00152B8B">
        <w:t>Inference Phase)</w:t>
      </w:r>
    </w:p>
    <w:p w14:paraId="735F55ED" w14:textId="0835F061" w:rsidR="00D40E1A" w:rsidRDefault="00FA326C" w:rsidP="00495250">
      <w:pPr>
        <w:keepNext/>
        <w:ind w:firstLine="0"/>
      </w:pPr>
      <w:r>
        <w:rPr>
          <w:noProof/>
        </w:rPr>
        <w:drawing>
          <wp:inline distT="0" distB="0" distL="0" distR="0" wp14:anchorId="18535DF5" wp14:editId="73629851">
            <wp:extent cx="5274310" cy="2966720"/>
            <wp:effectExtent l="0" t="0" r="2540" b="5080"/>
            <wp:docPr id="180666138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61384" name="Picture 180666138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9C67" w14:textId="4C67806B" w:rsidR="006E37F0" w:rsidRPr="00BD0DEC" w:rsidRDefault="00B83162" w:rsidP="0057282E">
      <w:pPr>
        <w:pStyle w:val="Caption"/>
        <w:rPr>
          <w:b w:val="0"/>
          <w:bCs w:val="0"/>
        </w:rPr>
      </w:pPr>
      <w:bookmarkStart w:id="49" w:name="_Toc228114162"/>
      <w:r w:rsidRPr="00BD0DEC">
        <w:rPr>
          <w:b w:val="0"/>
          <w:bCs w:val="0"/>
          <w:cs/>
        </w:rPr>
        <w:t xml:space="preserve">ภาพที่  </w:t>
      </w:r>
      <w:r w:rsidRPr="00BD0DEC">
        <w:rPr>
          <w:b w:val="0"/>
          <w:bCs w:val="0"/>
          <w:noProof/>
        </w:rPr>
        <w:fldChar w:fldCharType="begin"/>
      </w:r>
      <w:r w:rsidRPr="00BD0DEC">
        <w:rPr>
          <w:b w:val="0"/>
          <w:bCs w:val="0"/>
          <w:noProof/>
        </w:rPr>
        <w:instrText xml:space="preserve"> STYLEREF 1 \s </w:instrText>
      </w:r>
      <w:r w:rsidRPr="00BD0DEC">
        <w:rPr>
          <w:b w:val="0"/>
          <w:bCs w:val="0"/>
          <w:noProof/>
        </w:rPr>
        <w:fldChar w:fldCharType="separate"/>
      </w:r>
      <w:r w:rsidR="001445B0">
        <w:rPr>
          <w:b w:val="0"/>
          <w:bCs w:val="0"/>
          <w:noProof/>
        </w:rPr>
        <w:t>2</w:t>
      </w:r>
      <w:r w:rsidRPr="00BD0DEC">
        <w:rPr>
          <w:b w:val="0"/>
          <w:bCs w:val="0"/>
          <w:noProof/>
        </w:rPr>
        <w:fldChar w:fldCharType="end"/>
      </w:r>
      <w:r w:rsidRPr="00BD0DEC">
        <w:rPr>
          <w:b w:val="0"/>
          <w:bCs w:val="0"/>
          <w:cs/>
        </w:rPr>
        <w:t>.</w:t>
      </w:r>
      <w:r w:rsidRPr="00BD0DEC">
        <w:rPr>
          <w:b w:val="0"/>
          <w:bCs w:val="0"/>
          <w:noProof/>
        </w:rPr>
        <w:fldChar w:fldCharType="begin"/>
      </w:r>
      <w:r w:rsidRPr="00BD0DEC">
        <w:rPr>
          <w:b w:val="0"/>
          <w:bCs w:val="0"/>
          <w:noProof/>
        </w:rPr>
        <w:instrText xml:space="preserve"> SEQ </w:instrText>
      </w:r>
      <w:r w:rsidRPr="00BD0DEC">
        <w:rPr>
          <w:b w:val="0"/>
          <w:bCs w:val="0"/>
          <w:noProof/>
          <w:cs/>
        </w:rPr>
        <w:instrText>ภาพที่</w:instrText>
      </w:r>
      <w:r w:rsidRPr="00BD0DEC">
        <w:rPr>
          <w:b w:val="0"/>
          <w:bCs w:val="0"/>
          <w:noProof/>
        </w:rPr>
        <w:instrText xml:space="preserve">_ \* ARABIC \s 2 </w:instrText>
      </w:r>
      <w:r w:rsidRPr="00BD0DEC">
        <w:rPr>
          <w:b w:val="0"/>
          <w:bCs w:val="0"/>
          <w:noProof/>
        </w:rPr>
        <w:fldChar w:fldCharType="separate"/>
      </w:r>
      <w:r w:rsidR="001445B0">
        <w:rPr>
          <w:b w:val="0"/>
          <w:bCs w:val="0"/>
          <w:noProof/>
        </w:rPr>
        <w:t>2</w:t>
      </w:r>
      <w:r w:rsidRPr="00BD0DEC">
        <w:rPr>
          <w:b w:val="0"/>
          <w:bCs w:val="0"/>
          <w:noProof/>
        </w:rPr>
        <w:fldChar w:fldCharType="end"/>
      </w:r>
      <w:r w:rsidRPr="00BD0DEC">
        <w:rPr>
          <w:rFonts w:hint="cs"/>
          <w:b w:val="0"/>
          <w:bCs w:val="0"/>
          <w:cs/>
        </w:rPr>
        <w:t xml:space="preserve"> </w:t>
      </w:r>
      <w:r w:rsidR="008B05B8" w:rsidRPr="00BD0DEC">
        <w:rPr>
          <w:b w:val="0"/>
          <w:bCs w:val="0"/>
          <w:cs/>
        </w:rPr>
        <w:t>แผนภาพเปรียบเทียบสถาปัตยกรรมการอนุมานผลโมเดลปัญญาประดิษฐ์ระหว่างฝั่งคลาวด์เซิร์ฟเวอร์และฝั่งผู้ใช้งาน</w:t>
      </w:r>
      <w:bookmarkEnd w:id="49"/>
    </w:p>
    <w:p w14:paraId="155129D9" w14:textId="77777777" w:rsidR="0057282E" w:rsidRPr="0057282E" w:rsidRDefault="0057282E" w:rsidP="0057282E"/>
    <w:p w14:paraId="1CE9AC60" w14:textId="17ED0B7D" w:rsidR="00B46474" w:rsidRDefault="00B02C77" w:rsidP="00B46474">
      <w:pPr>
        <w:pStyle w:val="Heading3"/>
      </w:pPr>
      <w:bookmarkStart w:id="50" w:name="_Toc228114119"/>
      <w:r w:rsidRPr="00B02C77">
        <w:rPr>
          <w:cs/>
        </w:rPr>
        <w:t>การบีบอัดแบบจำลอง (</w:t>
      </w:r>
      <w:r w:rsidRPr="00B02C77">
        <w:t xml:space="preserve">Model Quantization) </w:t>
      </w:r>
      <w:r w:rsidRPr="00B02C77">
        <w:rPr>
          <w:cs/>
        </w:rPr>
        <w:t xml:space="preserve">และเทคโนโลยี </w:t>
      </w:r>
      <w:r w:rsidRPr="00B02C77">
        <w:t>ONNX Runtime Web</w:t>
      </w:r>
      <w:bookmarkEnd w:id="50"/>
    </w:p>
    <w:p w14:paraId="48C077D9" w14:textId="0322D81E" w:rsidR="00B02C77" w:rsidRPr="00D551E5" w:rsidRDefault="00B02C77" w:rsidP="00B02C77">
      <w:r w:rsidRPr="00D551E5">
        <w:rPr>
          <w:cs/>
        </w:rPr>
        <w:t xml:space="preserve">การนำโมเดลภาษาขนาดใหญ่มาใช้งานบนเบราว์เซอร์จริง ๆ มีข้อจำกัดเรื่องทรัพยากรฮาร์ดแวร์ จึงต้องนำเทคนิค </w:t>
      </w:r>
      <w:r w:rsidRPr="00D551E5">
        <w:t xml:space="preserve">Model Quantization </w:t>
      </w:r>
      <w:r w:rsidRPr="00D551E5">
        <w:rPr>
          <w:cs/>
        </w:rPr>
        <w:t>มาใช้เพื่อบีบอัดขนาดของค่าน้ำหนัก (</w:t>
      </w:r>
      <w:r w:rsidRPr="00D551E5">
        <w:t xml:space="preserve">Weights) </w:t>
      </w:r>
      <w:r w:rsidRPr="00D551E5">
        <w:rPr>
          <w:cs/>
        </w:rPr>
        <w:t>จากรูปแบบทศนิยม (</w:t>
      </w:r>
      <w:r w:rsidRPr="00D551E5">
        <w:t xml:space="preserve">FP32) </w:t>
      </w:r>
      <w:r w:rsidRPr="00D551E5">
        <w:rPr>
          <w:cs/>
        </w:rPr>
        <w:t xml:space="preserve">ให้เป็นจำนวนเต็มเพื่อลดขนาดไฟล์ให้เล็กลง นอกจากนี้ ยังมีการใช้ไลบรารี </w:t>
      </w:r>
      <w:r w:rsidRPr="00D551E5">
        <w:t xml:space="preserve">ONNX Runtime Web </w:t>
      </w:r>
      <w:r w:rsidRPr="00D551E5">
        <w:rPr>
          <w:cs/>
        </w:rPr>
        <w:t>เพื่อช่วยให้เบราว์เซอร์สามารถดึงพลัง</w:t>
      </w:r>
      <w:r w:rsidRPr="00D551E5">
        <w:rPr>
          <w:cs/>
        </w:rPr>
        <w:lastRenderedPageBreak/>
        <w:t xml:space="preserve">การประมวลผลจากเครื่องของผู้ใช้ผ่าน </w:t>
      </w:r>
      <w:r w:rsidRPr="00D551E5">
        <w:t xml:space="preserve">WebAssembly </w:t>
      </w:r>
      <w:r w:rsidRPr="00D551E5">
        <w:rPr>
          <w:cs/>
        </w:rPr>
        <w:t xml:space="preserve">หรือ </w:t>
      </w:r>
      <w:r w:rsidRPr="00D551E5">
        <w:t xml:space="preserve">WebGL </w:t>
      </w:r>
      <w:r w:rsidRPr="00D551E5">
        <w:rPr>
          <w:cs/>
        </w:rPr>
        <w:t>มาช่วยรันโมเดลได้โดยตรง ทำให้ระบบโหลดเร็วขึ้นและไม่ใช้หน่วยความจำ (</w:t>
      </w:r>
      <w:r w:rsidRPr="00D551E5">
        <w:t xml:space="preserve">RAM) </w:t>
      </w:r>
      <w:r w:rsidRPr="00D551E5">
        <w:rPr>
          <w:cs/>
        </w:rPr>
        <w:t>ของเครื่องมากจนเกินไป</w:t>
      </w:r>
    </w:p>
    <w:p w14:paraId="0298B072" w14:textId="74AEB601" w:rsidR="002B2CA0" w:rsidRDefault="00096A5E" w:rsidP="00096A5E">
      <w:pPr>
        <w:ind w:firstLine="0"/>
      </w:pPr>
      <w:r>
        <w:rPr>
          <w:noProof/>
        </w:rPr>
        <w:drawing>
          <wp:inline distT="0" distB="0" distL="0" distR="0" wp14:anchorId="6D8946BC" wp14:editId="691A6FAB">
            <wp:extent cx="5274310" cy="2018665"/>
            <wp:effectExtent l="0" t="0" r="2540" b="635"/>
            <wp:docPr id="136852900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29008" name="Picture 136852900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5739A" w14:textId="1FAF734A" w:rsidR="00957255" w:rsidRPr="00523967" w:rsidRDefault="00BA170D" w:rsidP="00523967">
      <w:pPr>
        <w:pStyle w:val="Caption"/>
        <w:rPr>
          <w:b w:val="0"/>
          <w:bCs w:val="0"/>
        </w:rPr>
      </w:pPr>
      <w:bookmarkStart w:id="51" w:name="_Toc228114163"/>
      <w:r w:rsidRPr="00523967">
        <w:rPr>
          <w:b w:val="0"/>
          <w:bCs w:val="0"/>
          <w:cs/>
        </w:rPr>
        <w:t xml:space="preserve">ภาพที่  </w:t>
      </w:r>
      <w:r w:rsidRPr="00523967">
        <w:rPr>
          <w:b w:val="0"/>
          <w:bCs w:val="0"/>
        </w:rPr>
        <w:fldChar w:fldCharType="begin"/>
      </w:r>
      <w:r w:rsidRPr="00523967">
        <w:rPr>
          <w:b w:val="0"/>
          <w:bCs w:val="0"/>
        </w:rPr>
        <w:instrText xml:space="preserve"> STYLEREF 1 \s </w:instrText>
      </w:r>
      <w:r w:rsidRPr="00523967">
        <w:rPr>
          <w:b w:val="0"/>
          <w:bCs w:val="0"/>
        </w:rPr>
        <w:fldChar w:fldCharType="separate"/>
      </w:r>
      <w:r w:rsidR="001445B0">
        <w:rPr>
          <w:b w:val="0"/>
          <w:bCs w:val="0"/>
          <w:noProof/>
        </w:rPr>
        <w:t>2</w:t>
      </w:r>
      <w:r w:rsidRPr="00523967">
        <w:rPr>
          <w:b w:val="0"/>
          <w:bCs w:val="0"/>
        </w:rPr>
        <w:fldChar w:fldCharType="end"/>
      </w:r>
      <w:r w:rsidRPr="00523967">
        <w:rPr>
          <w:b w:val="0"/>
          <w:bCs w:val="0"/>
          <w:cs/>
        </w:rPr>
        <w:t>.</w:t>
      </w:r>
      <w:r w:rsidRPr="00523967">
        <w:rPr>
          <w:b w:val="0"/>
          <w:bCs w:val="0"/>
        </w:rPr>
        <w:fldChar w:fldCharType="begin"/>
      </w:r>
      <w:r w:rsidRPr="00523967">
        <w:rPr>
          <w:b w:val="0"/>
          <w:bCs w:val="0"/>
        </w:rPr>
        <w:instrText xml:space="preserve"> SEQ </w:instrText>
      </w:r>
      <w:r w:rsidRPr="00523967">
        <w:rPr>
          <w:b w:val="0"/>
          <w:bCs w:val="0"/>
          <w:cs/>
        </w:rPr>
        <w:instrText>ภาพที่</w:instrText>
      </w:r>
      <w:r w:rsidRPr="00523967">
        <w:rPr>
          <w:b w:val="0"/>
          <w:bCs w:val="0"/>
        </w:rPr>
        <w:instrText xml:space="preserve">_ \* ARABIC \s 2 </w:instrText>
      </w:r>
      <w:r w:rsidRPr="00523967">
        <w:rPr>
          <w:b w:val="0"/>
          <w:bCs w:val="0"/>
        </w:rPr>
        <w:fldChar w:fldCharType="separate"/>
      </w:r>
      <w:r w:rsidR="001445B0">
        <w:rPr>
          <w:b w:val="0"/>
          <w:bCs w:val="0"/>
          <w:noProof/>
        </w:rPr>
        <w:t>3</w:t>
      </w:r>
      <w:r w:rsidRPr="00523967">
        <w:rPr>
          <w:b w:val="0"/>
          <w:bCs w:val="0"/>
        </w:rPr>
        <w:fldChar w:fldCharType="end"/>
      </w:r>
      <w:r w:rsidRPr="00523967">
        <w:rPr>
          <w:rFonts w:hint="cs"/>
          <w:b w:val="0"/>
          <w:bCs w:val="0"/>
          <w:cs/>
        </w:rPr>
        <w:t xml:space="preserve"> </w:t>
      </w:r>
      <w:r w:rsidRPr="00523967">
        <w:rPr>
          <w:b w:val="0"/>
          <w:bCs w:val="0"/>
          <w:cs/>
        </w:rPr>
        <w:t xml:space="preserve">กระบวนการแปลงค่าน้ำหนักของแบบจำลองจากรูปแบบทศนิยม </w:t>
      </w:r>
      <w:r w:rsidRPr="00523967">
        <w:rPr>
          <w:b w:val="0"/>
          <w:bCs w:val="0"/>
        </w:rPr>
        <w:t xml:space="preserve">32 </w:t>
      </w:r>
      <w:r w:rsidRPr="00523967">
        <w:rPr>
          <w:b w:val="0"/>
          <w:bCs w:val="0"/>
          <w:cs/>
        </w:rPr>
        <w:t>บิต (</w:t>
      </w:r>
      <w:r w:rsidRPr="00523967">
        <w:rPr>
          <w:b w:val="0"/>
          <w:bCs w:val="0"/>
        </w:rPr>
        <w:t xml:space="preserve">FP32) </w:t>
      </w:r>
      <w:r w:rsidRPr="00523967">
        <w:rPr>
          <w:b w:val="0"/>
          <w:bCs w:val="0"/>
          <w:cs/>
        </w:rPr>
        <w:t xml:space="preserve">เป็นจำนวนเต็ม </w:t>
      </w:r>
      <w:r w:rsidRPr="00523967">
        <w:rPr>
          <w:b w:val="0"/>
          <w:bCs w:val="0"/>
        </w:rPr>
        <w:t xml:space="preserve">8 </w:t>
      </w:r>
      <w:r w:rsidRPr="00523967">
        <w:rPr>
          <w:b w:val="0"/>
          <w:bCs w:val="0"/>
          <w:cs/>
        </w:rPr>
        <w:t>บิต (</w:t>
      </w:r>
      <w:r w:rsidRPr="00523967">
        <w:rPr>
          <w:b w:val="0"/>
          <w:bCs w:val="0"/>
        </w:rPr>
        <w:t xml:space="preserve">INT8) </w:t>
      </w:r>
      <w:r w:rsidRPr="00523967">
        <w:rPr>
          <w:b w:val="0"/>
          <w:bCs w:val="0"/>
          <w:cs/>
        </w:rPr>
        <w:t xml:space="preserve">ผ่านเทคนิค </w:t>
      </w:r>
      <w:r w:rsidRPr="00523967">
        <w:rPr>
          <w:b w:val="0"/>
          <w:bCs w:val="0"/>
        </w:rPr>
        <w:t>Quantization (</w:t>
      </w:r>
      <w:r w:rsidRPr="00523967">
        <w:rPr>
          <w:b w:val="0"/>
          <w:bCs w:val="0"/>
          <w:cs/>
        </w:rPr>
        <w:t xml:space="preserve">ที่มา: </w:t>
      </w:r>
      <w:r w:rsidRPr="00523967">
        <w:rPr>
          <w:b w:val="0"/>
          <w:bCs w:val="0"/>
        </w:rPr>
        <w:t xml:space="preserve">GeeksforGeeks, </w:t>
      </w:r>
      <w:r w:rsidRPr="00523967">
        <w:rPr>
          <w:b w:val="0"/>
          <w:bCs w:val="0"/>
          <w:cs/>
        </w:rPr>
        <w:t>ม.ป.ป.)</w:t>
      </w:r>
      <w:bookmarkEnd w:id="51"/>
    </w:p>
    <w:p w14:paraId="22AFF2D7" w14:textId="77777777" w:rsidR="00957255" w:rsidRPr="00957255" w:rsidRDefault="00957255" w:rsidP="00957255"/>
    <w:p w14:paraId="11C79ECC" w14:textId="77777777" w:rsidR="00703952" w:rsidRPr="00703952" w:rsidRDefault="00CB0BC8" w:rsidP="00CB0BC8">
      <w:pPr>
        <w:pStyle w:val="Heading2"/>
      </w:pPr>
      <w:bookmarkStart w:id="52" w:name="_Toc228114120"/>
      <w:r>
        <w:rPr>
          <w:rFonts w:hint="cs"/>
          <w:cs/>
        </w:rPr>
        <w:t>งานวิจัยที่เกี่ยวข้อง</w:t>
      </w:r>
      <w:bookmarkEnd w:id="52"/>
    </w:p>
    <w:p w14:paraId="1A0D6692" w14:textId="77777777" w:rsidR="00703952" w:rsidRPr="00C231C1" w:rsidRDefault="00703952" w:rsidP="00663F9B">
      <w:pPr>
        <w:spacing w:before="0"/>
        <w:ind w:firstLine="0"/>
      </w:pPr>
    </w:p>
    <w:p w14:paraId="0F24AC69" w14:textId="484F01A5" w:rsidR="00703952" w:rsidRPr="00406C59" w:rsidRDefault="00021EF4" w:rsidP="00703952">
      <w:pPr>
        <w:pStyle w:val="Heading3"/>
        <w:rPr>
          <w:cs/>
        </w:rPr>
      </w:pPr>
      <w:bookmarkStart w:id="53" w:name="_Toc228114121"/>
      <w:r w:rsidRPr="00021EF4">
        <w:rPr>
          <w:cs/>
        </w:rPr>
        <w:t>การวิเคราะห์ประสิทธิภาพและข้อจำกัดของระบบตรวจจับในปัจจุบัน</w:t>
      </w:r>
      <w:bookmarkEnd w:id="53"/>
    </w:p>
    <w:p w14:paraId="56B5B78D" w14:textId="042512CD" w:rsidR="009C73CB" w:rsidRPr="00D551E5" w:rsidRDefault="009C73CB" w:rsidP="009C73CB">
      <w:pPr>
        <w:rPr>
          <w:rFonts w:eastAsia="Times New Roman"/>
        </w:rPr>
      </w:pPr>
      <w:r w:rsidRPr="00D551E5">
        <w:rPr>
          <w:rFonts w:eastAsia="Times New Roman"/>
          <w:cs/>
        </w:rPr>
        <w:t xml:space="preserve">ช่วงที่ผ่านมามีงานวิจัยหลายชิ้นที่ชี้ให้เห็นถึงศักยภาพของสถาปัตยกรรม </w:t>
      </w:r>
      <w:r w:rsidRPr="00D551E5">
        <w:rPr>
          <w:rFonts w:eastAsia="Times New Roman"/>
        </w:rPr>
        <w:t xml:space="preserve">Transformer </w:t>
      </w:r>
      <w:r w:rsidRPr="00D551E5">
        <w:rPr>
          <w:rFonts w:eastAsia="Times New Roman"/>
          <w:cs/>
        </w:rPr>
        <w:t>ในการแยกแยะแหล่งที่มาของข้อความ เช่น งานของ</w:t>
      </w:r>
      <w:r w:rsidRPr="00D551E5">
        <w:rPr>
          <w:rFonts w:eastAsia="Times New Roman"/>
        </w:rPr>
        <w:t xml:space="preserve"> Mitchell et al. (2023) </w:t>
      </w:r>
      <w:r w:rsidRPr="00D551E5">
        <w:rPr>
          <w:rFonts w:eastAsia="Times New Roman"/>
          <w:cs/>
        </w:rPr>
        <w:t>ที่ระบุว่าการวิเคราะห์ความสอดคล้องของบริบท (</w:t>
      </w:r>
      <w:r w:rsidRPr="00D551E5">
        <w:rPr>
          <w:rFonts w:eastAsia="Times New Roman"/>
        </w:rPr>
        <w:t xml:space="preserve">Contextual consistency) </w:t>
      </w:r>
      <w:r w:rsidRPr="00D551E5">
        <w:rPr>
          <w:rFonts w:eastAsia="Times New Roman"/>
          <w:cs/>
        </w:rPr>
        <w:t>ให้ผลลัพธ์ที่ดีกว่าวิธีดั้งเดิมอย่างเห็นได้ชัด แต่เมื่อนำมาใช้งานจริงในประเทศไทย พบว่าโมเดลที่ถูกเทรนด้วยข้อมูลจากฝั่งตะวันตกมักจะมีอคติ (</w:t>
      </w:r>
      <w:r w:rsidRPr="00D551E5">
        <w:rPr>
          <w:rFonts w:eastAsia="Times New Roman"/>
        </w:rPr>
        <w:t xml:space="preserve">Bias) </w:t>
      </w:r>
      <w:r w:rsidRPr="00D551E5">
        <w:rPr>
          <w:rFonts w:eastAsia="Times New Roman"/>
          <w:cs/>
        </w:rPr>
        <w:t>และมีความคลาดเคลื่อนสูงเมื่อเจอกับโครงสร้างประโยคภาษาไทยที่มีความซับซ้อน</w:t>
      </w:r>
    </w:p>
    <w:p w14:paraId="144F6F05" w14:textId="77777777" w:rsidR="009C73CB" w:rsidRPr="00D551E5" w:rsidRDefault="009C73CB" w:rsidP="009C73CB">
      <w:pPr>
        <w:rPr>
          <w:rFonts w:eastAsia="Times New Roman"/>
        </w:rPr>
      </w:pPr>
      <w:r w:rsidRPr="00D551E5">
        <w:rPr>
          <w:rFonts w:eastAsia="Times New Roman"/>
          <w:cs/>
        </w:rPr>
        <w:t>นอกจากนี้ งานวิจัยที่ศึกษาประสิทธิภาพของโมเดลภาษาขนาดใหญ่ยังพบข้อสังเกตว่า ถึงแม้ตัวโมเดลจะทำคะแนนความแม่นยำได้ดี แต่ก็ยังขาดความยืดหยุ่นเวลาเจอรูปแบบประโยคที่ฉีกออกไปจากมาตรฐานที่เคยเรียนรู้มา (</w:t>
      </w:r>
      <w:r w:rsidRPr="00D551E5">
        <w:rPr>
          <w:rFonts w:eastAsia="Times New Roman"/>
        </w:rPr>
        <w:t xml:space="preserve">Chen &amp; Wan, 2024) </w:t>
      </w:r>
      <w:r w:rsidRPr="00D551E5">
        <w:rPr>
          <w:rFonts w:eastAsia="Times New Roman"/>
          <w:cs/>
        </w:rPr>
        <w:t>อีกทั้งงานของ</w:t>
      </w:r>
      <w:r w:rsidRPr="00D551E5">
        <w:rPr>
          <w:rFonts w:eastAsia="Times New Roman"/>
        </w:rPr>
        <w:t xml:space="preserve"> Winata et al. (2019) </w:t>
      </w:r>
      <w:r w:rsidRPr="00D551E5">
        <w:rPr>
          <w:rFonts w:eastAsia="Times New Roman"/>
          <w:cs/>
        </w:rPr>
        <w:t>ยังยืนยันว่าการสลับภาษา (</w:t>
      </w:r>
      <w:r w:rsidRPr="00D551E5">
        <w:rPr>
          <w:rFonts w:eastAsia="Times New Roman"/>
        </w:rPr>
        <w:t xml:space="preserve">Code-switching) </w:t>
      </w:r>
      <w:r w:rsidRPr="00D551E5">
        <w:rPr>
          <w:rFonts w:eastAsia="Times New Roman"/>
          <w:cs/>
        </w:rPr>
        <w:t>ก่อให้เกิดความซับซ้อนในการวิเคราะห์ความหมายผสม ซึ่งเป็นจุดที่โมเดลตรวจจับส่วนใหญ่ยังทำได้ไม่ดีพอ</w:t>
      </w:r>
    </w:p>
    <w:p w14:paraId="0E9C8474" w14:textId="06D8B643" w:rsidR="008551C7" w:rsidRPr="00296B8E" w:rsidRDefault="009C73CB" w:rsidP="00D551E5">
      <w:pPr>
        <w:rPr>
          <w:rFonts w:eastAsia="Times New Roman"/>
        </w:rPr>
      </w:pPr>
      <w:r w:rsidRPr="00D551E5">
        <w:rPr>
          <w:rFonts w:eastAsia="Times New Roman"/>
          <w:cs/>
        </w:rPr>
        <w:t>ดังนั้น โครงงานนี้จึงมุ่งที่จะแก้ปัญหาเหล่านี้ด้วยการนำแนวคิดของ</w:t>
      </w:r>
      <w:r w:rsidRPr="00D551E5">
        <w:rPr>
          <w:rFonts w:eastAsia="Times New Roman"/>
        </w:rPr>
        <w:t xml:space="preserve"> Lowphansirikul et al. (2021) </w:t>
      </w:r>
      <w:r w:rsidRPr="00D551E5">
        <w:rPr>
          <w:rFonts w:eastAsia="Times New Roman"/>
          <w:cs/>
        </w:rPr>
        <w:t>ในการใช้โมเดล</w:t>
      </w:r>
      <w:r w:rsidRPr="00D551E5">
        <w:rPr>
          <w:rFonts w:eastAsia="Times New Roman"/>
        </w:rPr>
        <w:t xml:space="preserve"> WangchanBERTa </w:t>
      </w:r>
      <w:r w:rsidRPr="00D551E5">
        <w:rPr>
          <w:rFonts w:eastAsia="Times New Roman"/>
          <w:cs/>
        </w:rPr>
        <w:t>ที่ผ่านการฝึกฝนด้วย</w:t>
      </w:r>
      <w:r w:rsidRPr="009C73CB">
        <w:rPr>
          <w:rFonts w:eastAsia="Times New Roman"/>
          <w:cs/>
        </w:rPr>
        <w:t xml:space="preserve">คลังข้อมูลภาษาไทยขนาดใหญ่และเข้าใจโครงสร้างภาษาอย่างลึกซึ้ง มาทำงานร่วมกับระบบแบบ </w:t>
      </w:r>
      <w:r w:rsidRPr="009C73CB">
        <w:rPr>
          <w:rFonts w:eastAsia="Times New Roman"/>
        </w:rPr>
        <w:t xml:space="preserve">Client-side </w:t>
      </w:r>
      <w:r w:rsidRPr="009C73CB">
        <w:rPr>
          <w:rFonts w:eastAsia="Times New Roman"/>
          <w:cs/>
        </w:rPr>
        <w:t>เพื่อให้ได้เครื่องมือตรวจจับที่ทั้งแม่นยำและปลอดภัยสำหรับผู้ใช้งานชาวไทย</w:t>
      </w:r>
    </w:p>
    <w:p w14:paraId="27ED330A" w14:textId="0C4A5C00" w:rsidR="00C45D8C" w:rsidRPr="007C6AF5" w:rsidRDefault="00C45D8C" w:rsidP="00C45D8C">
      <w:pPr>
        <w:pStyle w:val="Caption"/>
        <w:rPr>
          <w:b w:val="0"/>
          <w:bCs w:val="0"/>
          <w:cs/>
        </w:rPr>
      </w:pPr>
      <w:bookmarkStart w:id="54" w:name="_Toc228114156"/>
      <w:r w:rsidRPr="007C6AF5">
        <w:rPr>
          <w:b w:val="0"/>
          <w:bCs w:val="0"/>
          <w:cs/>
        </w:rPr>
        <w:lastRenderedPageBreak/>
        <w:t xml:space="preserve">ตารางที่ </w:t>
      </w:r>
      <w:r w:rsidRPr="007C6AF5">
        <w:rPr>
          <w:b w:val="0"/>
          <w:bCs w:val="0"/>
          <w:noProof/>
        </w:rPr>
        <w:fldChar w:fldCharType="begin"/>
      </w:r>
      <w:r w:rsidRPr="007C6AF5">
        <w:rPr>
          <w:b w:val="0"/>
          <w:bCs w:val="0"/>
          <w:noProof/>
        </w:rPr>
        <w:instrText xml:space="preserve"> STYLEREF 1 \s </w:instrText>
      </w:r>
      <w:r w:rsidRPr="007C6AF5">
        <w:rPr>
          <w:b w:val="0"/>
          <w:bCs w:val="0"/>
          <w:noProof/>
        </w:rPr>
        <w:fldChar w:fldCharType="separate"/>
      </w:r>
      <w:r w:rsidR="001445B0">
        <w:rPr>
          <w:b w:val="0"/>
          <w:bCs w:val="0"/>
          <w:noProof/>
        </w:rPr>
        <w:t>2</w:t>
      </w:r>
      <w:r w:rsidRPr="007C6AF5">
        <w:rPr>
          <w:b w:val="0"/>
          <w:bCs w:val="0"/>
          <w:noProof/>
        </w:rPr>
        <w:fldChar w:fldCharType="end"/>
      </w:r>
      <w:r w:rsidRPr="007C6AF5">
        <w:rPr>
          <w:b w:val="0"/>
          <w:bCs w:val="0"/>
          <w:cs/>
        </w:rPr>
        <w:t>.</w:t>
      </w:r>
      <w:r w:rsidRPr="007C6AF5">
        <w:rPr>
          <w:b w:val="0"/>
          <w:bCs w:val="0"/>
          <w:noProof/>
        </w:rPr>
        <w:fldChar w:fldCharType="begin"/>
      </w:r>
      <w:r w:rsidRPr="007C6AF5">
        <w:rPr>
          <w:b w:val="0"/>
          <w:bCs w:val="0"/>
          <w:noProof/>
        </w:rPr>
        <w:instrText xml:space="preserve"> SEQ </w:instrText>
      </w:r>
      <w:r w:rsidRPr="007C6AF5">
        <w:rPr>
          <w:b w:val="0"/>
          <w:bCs w:val="0"/>
          <w:noProof/>
          <w:cs/>
        </w:rPr>
        <w:instrText xml:space="preserve">ตารางที่ </w:instrText>
      </w:r>
      <w:r w:rsidRPr="007C6AF5">
        <w:rPr>
          <w:b w:val="0"/>
          <w:bCs w:val="0"/>
          <w:noProof/>
        </w:rPr>
        <w:instrText xml:space="preserve">\* ARABIC \s 1 </w:instrText>
      </w:r>
      <w:r w:rsidRPr="007C6AF5">
        <w:rPr>
          <w:b w:val="0"/>
          <w:bCs w:val="0"/>
          <w:noProof/>
        </w:rPr>
        <w:fldChar w:fldCharType="separate"/>
      </w:r>
      <w:r w:rsidR="001445B0">
        <w:rPr>
          <w:b w:val="0"/>
          <w:bCs w:val="0"/>
          <w:noProof/>
        </w:rPr>
        <w:t>2</w:t>
      </w:r>
      <w:r w:rsidRPr="007C6AF5">
        <w:rPr>
          <w:b w:val="0"/>
          <w:bCs w:val="0"/>
          <w:noProof/>
        </w:rPr>
        <w:fldChar w:fldCharType="end"/>
      </w:r>
      <w:r w:rsidRPr="007C6AF5">
        <w:rPr>
          <w:rFonts w:hint="cs"/>
          <w:b w:val="0"/>
          <w:bCs w:val="0"/>
          <w:cs/>
        </w:rPr>
        <w:t xml:space="preserve"> </w:t>
      </w:r>
      <w:r w:rsidR="00C15792" w:rsidRPr="007C6AF5">
        <w:rPr>
          <w:b w:val="0"/>
          <w:bCs w:val="0"/>
          <w:cs/>
        </w:rPr>
        <w:t>การวิเคราะห์ช่องว่างทางงานวิจัย</w:t>
      </w:r>
      <w:bookmarkEnd w:id="54"/>
      <w:r w:rsidR="00C15792" w:rsidRPr="007C6AF5">
        <w:rPr>
          <w:b w:val="0"/>
          <w:bCs w:val="0"/>
          <w: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1"/>
        <w:gridCol w:w="2281"/>
        <w:gridCol w:w="2062"/>
        <w:gridCol w:w="2322"/>
      </w:tblGrid>
      <w:tr w:rsidR="00C45D8C" w:rsidRPr="007C702D" w14:paraId="3C7B1DD2" w14:textId="77777777" w:rsidTr="007C702D">
        <w:trPr>
          <w:trHeight w:val="871"/>
        </w:trPr>
        <w:tc>
          <w:tcPr>
            <w:tcW w:w="0" w:type="auto"/>
            <w:vAlign w:val="center"/>
          </w:tcPr>
          <w:p w14:paraId="6619B6DA" w14:textId="67FE6B05" w:rsidR="00C45D8C" w:rsidRPr="007C702D" w:rsidRDefault="00C45D8C" w:rsidP="00C45D8C">
            <w:pPr>
              <w:spacing w:before="0"/>
              <w:ind w:firstLine="0"/>
              <w:rPr>
                <w:b/>
                <w:bCs/>
                <w:sz w:val="30"/>
                <w:szCs w:val="30"/>
              </w:rPr>
            </w:pPr>
            <w:r w:rsidRPr="007C702D">
              <w:rPr>
                <w:rStyle w:val="Strong"/>
                <w:b w:val="0"/>
                <w:bCs w:val="0"/>
                <w:color w:val="1F1F1F"/>
                <w:sz w:val="30"/>
                <w:szCs w:val="30"/>
                <w:bdr w:val="none" w:sz="0" w:space="0" w:color="auto" w:frame="1"/>
                <w:cs/>
              </w:rPr>
              <w:t>งานวิจัย (</w:t>
            </w:r>
            <w:r w:rsidRPr="007C702D">
              <w:rPr>
                <w:rStyle w:val="Strong"/>
                <w:b w:val="0"/>
                <w:bCs w:val="0"/>
                <w:color w:val="1F1F1F"/>
                <w:sz w:val="30"/>
                <w:szCs w:val="30"/>
                <w:bdr w:val="none" w:sz="0" w:space="0" w:color="auto" w:frame="1"/>
              </w:rPr>
              <w:t>Author)</w:t>
            </w:r>
          </w:p>
        </w:tc>
        <w:tc>
          <w:tcPr>
            <w:tcW w:w="0" w:type="auto"/>
            <w:vAlign w:val="center"/>
          </w:tcPr>
          <w:p w14:paraId="0388C4AE" w14:textId="265C9AAD" w:rsidR="00C45D8C" w:rsidRPr="007C702D" w:rsidRDefault="00C45D8C" w:rsidP="00C45D8C">
            <w:pPr>
              <w:spacing w:before="0"/>
              <w:ind w:firstLine="0"/>
              <w:rPr>
                <w:b/>
                <w:bCs/>
                <w:sz w:val="30"/>
                <w:szCs w:val="30"/>
              </w:rPr>
            </w:pPr>
            <w:r w:rsidRPr="007C702D">
              <w:rPr>
                <w:rStyle w:val="Strong"/>
                <w:b w:val="0"/>
                <w:bCs w:val="0"/>
                <w:color w:val="1F1F1F"/>
                <w:sz w:val="30"/>
                <w:szCs w:val="30"/>
                <w:bdr w:val="none" w:sz="0" w:space="0" w:color="auto" w:frame="1"/>
                <w:cs/>
              </w:rPr>
              <w:t>แนวคิดหลัก (</w:t>
            </w:r>
            <w:r w:rsidRPr="007C702D">
              <w:rPr>
                <w:rStyle w:val="Strong"/>
                <w:b w:val="0"/>
                <w:bCs w:val="0"/>
                <w:color w:val="1F1F1F"/>
                <w:sz w:val="30"/>
                <w:szCs w:val="30"/>
                <w:bdr w:val="none" w:sz="0" w:space="0" w:color="auto" w:frame="1"/>
              </w:rPr>
              <w:t>Key Concept)</w:t>
            </w:r>
          </w:p>
        </w:tc>
        <w:tc>
          <w:tcPr>
            <w:tcW w:w="0" w:type="auto"/>
            <w:vAlign w:val="center"/>
          </w:tcPr>
          <w:p w14:paraId="30EE07E0" w14:textId="49A69BFD" w:rsidR="00C45D8C" w:rsidRPr="007C702D" w:rsidRDefault="00C45D8C" w:rsidP="00C45D8C">
            <w:pPr>
              <w:spacing w:before="0"/>
              <w:ind w:firstLine="0"/>
              <w:rPr>
                <w:b/>
                <w:bCs/>
                <w:sz w:val="30"/>
                <w:szCs w:val="30"/>
              </w:rPr>
            </w:pPr>
            <w:r w:rsidRPr="007C702D">
              <w:rPr>
                <w:rStyle w:val="Strong"/>
                <w:b w:val="0"/>
                <w:bCs w:val="0"/>
                <w:color w:val="1F1F1F"/>
                <w:sz w:val="30"/>
                <w:szCs w:val="30"/>
                <w:bdr w:val="none" w:sz="0" w:space="0" w:color="auto" w:frame="1"/>
                <w:cs/>
              </w:rPr>
              <w:t>ข้อจำกัด (</w:t>
            </w:r>
            <w:r w:rsidRPr="007C702D">
              <w:rPr>
                <w:rStyle w:val="Strong"/>
                <w:b w:val="0"/>
                <w:bCs w:val="0"/>
                <w:color w:val="1F1F1F"/>
                <w:sz w:val="30"/>
                <w:szCs w:val="30"/>
                <w:bdr w:val="none" w:sz="0" w:space="0" w:color="auto" w:frame="1"/>
              </w:rPr>
              <w:t>Limitation)</w:t>
            </w:r>
          </w:p>
        </w:tc>
        <w:tc>
          <w:tcPr>
            <w:tcW w:w="0" w:type="auto"/>
            <w:vAlign w:val="center"/>
          </w:tcPr>
          <w:p w14:paraId="36B0ECD9" w14:textId="17BB1B25" w:rsidR="00C45D8C" w:rsidRPr="007C702D" w:rsidRDefault="00C45D8C" w:rsidP="00C45D8C">
            <w:pPr>
              <w:spacing w:before="0"/>
              <w:ind w:firstLine="0"/>
              <w:rPr>
                <w:b/>
                <w:bCs/>
                <w:sz w:val="30"/>
                <w:szCs w:val="30"/>
              </w:rPr>
            </w:pPr>
            <w:r w:rsidRPr="007C702D">
              <w:rPr>
                <w:rStyle w:val="Strong"/>
                <w:b w:val="0"/>
                <w:bCs w:val="0"/>
                <w:color w:val="1F1F1F"/>
                <w:sz w:val="30"/>
                <w:szCs w:val="30"/>
                <w:bdr w:val="none" w:sz="0" w:space="0" w:color="auto" w:frame="1"/>
                <w:cs/>
              </w:rPr>
              <w:t>การเติมเต็มในโครงงานนี้ (</w:t>
            </w:r>
            <w:r w:rsidRPr="007C702D">
              <w:rPr>
                <w:rStyle w:val="Strong"/>
                <w:b w:val="0"/>
                <w:bCs w:val="0"/>
                <w:color w:val="1F1F1F"/>
                <w:sz w:val="30"/>
                <w:szCs w:val="30"/>
                <w:bdr w:val="none" w:sz="0" w:space="0" w:color="auto" w:frame="1"/>
              </w:rPr>
              <w:t>Contribution)</w:t>
            </w:r>
          </w:p>
        </w:tc>
      </w:tr>
      <w:tr w:rsidR="00C45D8C" w:rsidRPr="007C702D" w14:paraId="7098F04F" w14:textId="77777777" w:rsidTr="007C702D">
        <w:tc>
          <w:tcPr>
            <w:tcW w:w="0" w:type="auto"/>
            <w:vAlign w:val="center"/>
          </w:tcPr>
          <w:p w14:paraId="5A33C4B9" w14:textId="19A81A6A" w:rsidR="00C45D8C" w:rsidRPr="007C702D" w:rsidRDefault="0076229E" w:rsidP="00C45D8C">
            <w:pPr>
              <w:spacing w:before="0"/>
              <w:ind w:firstLine="0"/>
              <w:rPr>
                <w:sz w:val="30"/>
                <w:szCs w:val="30"/>
              </w:rPr>
            </w:pPr>
            <w:r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>Mitchell et al. (2023)</w:t>
            </w:r>
          </w:p>
        </w:tc>
        <w:tc>
          <w:tcPr>
            <w:tcW w:w="0" w:type="auto"/>
            <w:vAlign w:val="center"/>
          </w:tcPr>
          <w:p w14:paraId="0F0ED955" w14:textId="0BF9E790" w:rsidR="00C45D8C" w:rsidRPr="007C702D" w:rsidRDefault="008627C4" w:rsidP="00C45D8C">
            <w:pPr>
              <w:spacing w:before="0"/>
              <w:ind w:firstLine="0"/>
              <w:rPr>
                <w:sz w:val="30"/>
                <w:szCs w:val="30"/>
              </w:rPr>
            </w:pP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 xml:space="preserve">การใช้ 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 xml:space="preserve">DetectGPT 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 xml:space="preserve">เพื่อตรวจจับข้อความจาก 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>LLM</w:t>
            </w:r>
          </w:p>
        </w:tc>
        <w:tc>
          <w:tcPr>
            <w:tcW w:w="0" w:type="auto"/>
            <w:vAlign w:val="center"/>
          </w:tcPr>
          <w:p w14:paraId="47B4497A" w14:textId="703A5FF7" w:rsidR="00C45D8C" w:rsidRPr="007C702D" w:rsidRDefault="008627C4" w:rsidP="00C45D8C">
            <w:pPr>
              <w:spacing w:before="0"/>
              <w:ind w:firstLine="0"/>
              <w:rPr>
                <w:sz w:val="30"/>
                <w:szCs w:val="30"/>
              </w:rPr>
            </w:pP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 xml:space="preserve">มุ่งเน้นภาษาอังกฤษและต้องใช้ทรัพยากรสูงในการคำนวณ 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>Log-likelihood</w:t>
            </w:r>
          </w:p>
        </w:tc>
        <w:tc>
          <w:tcPr>
            <w:tcW w:w="0" w:type="auto"/>
            <w:vAlign w:val="center"/>
          </w:tcPr>
          <w:p w14:paraId="6A739E9E" w14:textId="34575E48" w:rsidR="00C45D8C" w:rsidRPr="007C702D" w:rsidRDefault="008627C4" w:rsidP="00C45D8C">
            <w:pPr>
              <w:spacing w:before="0"/>
              <w:ind w:firstLine="0"/>
              <w:rPr>
                <w:sz w:val="30"/>
                <w:szCs w:val="30"/>
              </w:rPr>
            </w:pP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>เน้นภาษาไทยผสมอังกฤษ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 xml:space="preserve"> 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 xml:space="preserve">และประมวลผลแบบ 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 xml:space="preserve">Client-side 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>ที่ใช้ทรัพยากรน้อย</w:t>
            </w:r>
          </w:p>
        </w:tc>
      </w:tr>
      <w:tr w:rsidR="00C45D8C" w:rsidRPr="007C702D" w14:paraId="415129A9" w14:textId="77777777" w:rsidTr="007C702D">
        <w:tc>
          <w:tcPr>
            <w:tcW w:w="0" w:type="auto"/>
            <w:vAlign w:val="center"/>
          </w:tcPr>
          <w:p w14:paraId="3647E988" w14:textId="412C5C23" w:rsidR="00C45D8C" w:rsidRPr="007C702D" w:rsidRDefault="00FE4E77" w:rsidP="00C45D8C">
            <w:pPr>
              <w:spacing w:before="0"/>
              <w:ind w:firstLine="0"/>
              <w:rPr>
                <w:sz w:val="30"/>
                <w:szCs w:val="30"/>
              </w:rPr>
            </w:pPr>
            <w:r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>Lowphansirikul et al. (2021)</w:t>
            </w:r>
          </w:p>
        </w:tc>
        <w:tc>
          <w:tcPr>
            <w:tcW w:w="0" w:type="auto"/>
            <w:vAlign w:val="center"/>
          </w:tcPr>
          <w:p w14:paraId="7FD6D05B" w14:textId="14C818E7" w:rsidR="00C45D8C" w:rsidRPr="007C702D" w:rsidRDefault="00C45D8C" w:rsidP="00C45D8C">
            <w:pPr>
              <w:spacing w:before="0"/>
              <w:ind w:firstLine="0"/>
              <w:rPr>
                <w:sz w:val="30"/>
                <w:szCs w:val="30"/>
              </w:rPr>
            </w:pP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 xml:space="preserve">การใช้ 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 xml:space="preserve">Byte-level BPE (BBPE) 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 xml:space="preserve">ใน 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>WangchanBERTa</w:t>
            </w:r>
          </w:p>
        </w:tc>
        <w:tc>
          <w:tcPr>
            <w:tcW w:w="0" w:type="auto"/>
            <w:vAlign w:val="center"/>
          </w:tcPr>
          <w:p w14:paraId="6F043DF9" w14:textId="5B701D06" w:rsidR="00C45D8C" w:rsidRPr="007C702D" w:rsidRDefault="00C45D8C" w:rsidP="00C45D8C">
            <w:pPr>
              <w:spacing w:before="0"/>
              <w:ind w:firstLine="0"/>
              <w:rPr>
                <w:sz w:val="30"/>
                <w:szCs w:val="30"/>
              </w:rPr>
            </w:pP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>เน้นการประมวลผลภาษา (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 xml:space="preserve">NLP) 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 xml:space="preserve">ทั่วไป ไม่ได้ใช้เพื่อการตรวจจับ 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>AI</w:t>
            </w:r>
          </w:p>
        </w:tc>
        <w:tc>
          <w:tcPr>
            <w:tcW w:w="0" w:type="auto"/>
            <w:vAlign w:val="center"/>
          </w:tcPr>
          <w:p w14:paraId="10CA70AC" w14:textId="7716577A" w:rsidR="00C45D8C" w:rsidRPr="007C702D" w:rsidRDefault="00C45D8C" w:rsidP="00C45D8C">
            <w:pPr>
              <w:spacing w:before="0"/>
              <w:ind w:firstLine="0"/>
              <w:rPr>
                <w:sz w:val="30"/>
                <w:szCs w:val="30"/>
              </w:rPr>
            </w:pP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 xml:space="preserve">ประยุกต์ใช้ 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 xml:space="preserve">BBPE 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 xml:space="preserve">เพื่อแก้ปัญหาการตัดคำผิดในข้อความที่ถูกสร้างโดย 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>AI</w:t>
            </w:r>
          </w:p>
        </w:tc>
      </w:tr>
      <w:tr w:rsidR="00C45D8C" w:rsidRPr="007C702D" w14:paraId="49EB6A1F" w14:textId="77777777" w:rsidTr="007C702D">
        <w:tc>
          <w:tcPr>
            <w:tcW w:w="0" w:type="auto"/>
            <w:vAlign w:val="center"/>
          </w:tcPr>
          <w:p w14:paraId="61B8148E" w14:textId="6EADAAF6" w:rsidR="00C45D8C" w:rsidRPr="007C702D" w:rsidRDefault="00C45D8C" w:rsidP="00C45D8C">
            <w:pPr>
              <w:spacing w:before="0"/>
              <w:ind w:firstLine="0"/>
              <w:rPr>
                <w:sz w:val="30"/>
                <w:szCs w:val="30"/>
              </w:rPr>
            </w:pPr>
            <w:r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>Winata et al.</w:t>
            </w:r>
            <w:r w:rsidR="00F777E9" w:rsidRPr="007C702D">
              <w:rPr>
                <w:sz w:val="30"/>
                <w:szCs w:val="30"/>
              </w:rPr>
              <w:t xml:space="preserve"> </w:t>
            </w:r>
            <w:r w:rsidR="00F777E9"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>(2019)</w:t>
            </w:r>
          </w:p>
        </w:tc>
        <w:tc>
          <w:tcPr>
            <w:tcW w:w="0" w:type="auto"/>
            <w:vAlign w:val="center"/>
          </w:tcPr>
          <w:p w14:paraId="6DF97575" w14:textId="3E0162F0" w:rsidR="00C45D8C" w:rsidRPr="007C702D" w:rsidRDefault="00F6658D" w:rsidP="00C45D8C">
            <w:pPr>
              <w:spacing w:before="0"/>
              <w:ind w:firstLine="0"/>
              <w:rPr>
                <w:sz w:val="30"/>
                <w:szCs w:val="30"/>
              </w:rPr>
            </w:pP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>การจัดการข้อมูลภาษาผสม (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>Code-switching)</w:t>
            </w:r>
          </w:p>
        </w:tc>
        <w:tc>
          <w:tcPr>
            <w:tcW w:w="0" w:type="auto"/>
            <w:vAlign w:val="center"/>
          </w:tcPr>
          <w:p w14:paraId="161BFC99" w14:textId="7A52E7B3" w:rsidR="00C45D8C" w:rsidRPr="007C702D" w:rsidRDefault="00C45D8C" w:rsidP="00C45D8C">
            <w:pPr>
              <w:spacing w:before="0"/>
              <w:ind w:firstLine="0"/>
              <w:rPr>
                <w:sz w:val="30"/>
                <w:szCs w:val="30"/>
              </w:rPr>
            </w:pP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>เน้นความเข้าใจภาษา (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 xml:space="preserve">NLU) 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>แต่ไม่มีระบบแยกแยะแหล่งที่มา</w:t>
            </w:r>
          </w:p>
        </w:tc>
        <w:tc>
          <w:tcPr>
            <w:tcW w:w="0" w:type="auto"/>
            <w:vAlign w:val="center"/>
          </w:tcPr>
          <w:p w14:paraId="4AB62D0F" w14:textId="598FB6E3" w:rsidR="00C45D8C" w:rsidRPr="007C702D" w:rsidRDefault="00C45D8C" w:rsidP="00C45D8C">
            <w:pPr>
              <w:spacing w:before="0"/>
              <w:ind w:firstLine="0"/>
              <w:rPr>
                <w:sz w:val="30"/>
                <w:szCs w:val="30"/>
              </w:rPr>
            </w:pP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>ระบุแหล่งที่มา (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 xml:space="preserve">Human vs AI) 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>ในบริบทภาษาผสมได้อย่างแม่นยำ</w:t>
            </w:r>
          </w:p>
        </w:tc>
      </w:tr>
      <w:tr w:rsidR="00C45D8C" w:rsidRPr="007C702D" w14:paraId="59077EA8" w14:textId="77777777" w:rsidTr="007C702D">
        <w:tc>
          <w:tcPr>
            <w:tcW w:w="0" w:type="auto"/>
            <w:vAlign w:val="center"/>
          </w:tcPr>
          <w:p w14:paraId="1AB33B65" w14:textId="4C4B0A3D" w:rsidR="00F65CD3" w:rsidRPr="00F65CD3" w:rsidRDefault="00C45D8C" w:rsidP="00F65CD3">
            <w:pPr>
              <w:ind w:firstLine="0"/>
              <w:rPr>
                <w:color w:val="1F1F1F"/>
                <w:sz w:val="30"/>
                <w:szCs w:val="30"/>
                <w:bdr w:val="none" w:sz="0" w:space="0" w:color="auto" w:frame="1"/>
              </w:rPr>
            </w:pPr>
            <w:r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>Saifon et al.</w:t>
            </w:r>
            <w:r w:rsidR="00F65CD3" w:rsidRPr="00F65CD3">
              <w:rPr>
                <w:rFonts w:ascii="Courier New" w:eastAsia="Times New Roman" w:hAnsi="Courier New" w:cs="Courier New"/>
                <w:color w:val="8C8C8C"/>
                <w:sz w:val="18"/>
                <w:szCs w:val="18"/>
                <w:shd w:val="clear" w:color="auto" w:fill="262626"/>
              </w:rPr>
              <w:t xml:space="preserve"> </w:t>
            </w:r>
            <w:r w:rsidR="00F65CD3" w:rsidRPr="00F65CD3">
              <w:rPr>
                <w:color w:val="1F1F1F"/>
                <w:sz w:val="30"/>
                <w:szCs w:val="30"/>
                <w:bdr w:val="none" w:sz="0" w:space="0" w:color="auto" w:frame="1"/>
              </w:rPr>
              <w:t>(2023)</w:t>
            </w:r>
          </w:p>
          <w:p w14:paraId="675300A6" w14:textId="68FA642F" w:rsidR="00C45D8C" w:rsidRPr="007C702D" w:rsidRDefault="00C45D8C" w:rsidP="00C45D8C">
            <w:pPr>
              <w:spacing w:before="0"/>
              <w:ind w:firstLine="0"/>
              <w:rPr>
                <w:sz w:val="30"/>
                <w:szCs w:val="30"/>
              </w:rPr>
            </w:pPr>
          </w:p>
        </w:tc>
        <w:tc>
          <w:tcPr>
            <w:tcW w:w="0" w:type="auto"/>
            <w:vAlign w:val="center"/>
          </w:tcPr>
          <w:p w14:paraId="764CD4E4" w14:textId="76481DFA" w:rsidR="00C45D8C" w:rsidRPr="007C702D" w:rsidRDefault="003854D3" w:rsidP="00C45D8C">
            <w:pPr>
              <w:spacing w:before="0"/>
              <w:ind w:firstLine="0"/>
              <w:rPr>
                <w:sz w:val="30"/>
                <w:szCs w:val="30"/>
              </w:rPr>
            </w:pP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>การวิเคราะห์คุณลักษณะและพฤติกรรมการใช้ภาษาไทยบนสื่อสังคมออนไลน์</w:t>
            </w:r>
          </w:p>
        </w:tc>
        <w:tc>
          <w:tcPr>
            <w:tcW w:w="0" w:type="auto"/>
            <w:vAlign w:val="center"/>
          </w:tcPr>
          <w:p w14:paraId="7C9020F1" w14:textId="2F87EDEB" w:rsidR="00C45D8C" w:rsidRPr="007C702D" w:rsidRDefault="007C702D" w:rsidP="00C45D8C">
            <w:pPr>
              <w:spacing w:before="0"/>
              <w:ind w:firstLine="0"/>
              <w:rPr>
                <w:sz w:val="30"/>
                <w:szCs w:val="30"/>
              </w:rPr>
            </w:pP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>โฟกัสเฉพาะข้อความที่สร้างโดยมนุษย์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 xml:space="preserve"> 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>และประมวลผลผ่านระบบเซิร์ฟเวอร์ส่วนกลาง (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>Server-side)</w:t>
            </w:r>
          </w:p>
        </w:tc>
        <w:tc>
          <w:tcPr>
            <w:tcW w:w="0" w:type="auto"/>
            <w:vAlign w:val="center"/>
          </w:tcPr>
          <w:p w14:paraId="404CAFF7" w14:textId="014C7FF8" w:rsidR="00C45D8C" w:rsidRPr="007C702D" w:rsidRDefault="007C702D" w:rsidP="00C45D8C">
            <w:pPr>
              <w:spacing w:before="0"/>
              <w:ind w:firstLine="0"/>
              <w:rPr>
                <w:sz w:val="30"/>
                <w:szCs w:val="30"/>
              </w:rPr>
            </w:pP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 xml:space="preserve">ขยายขอบเขตการตรวจจับไปยังข้อความที่สร้างโดย 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 xml:space="preserve">AI (Llama 3) 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 xml:space="preserve">และประมวลผลแบบ 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</w:rPr>
              <w:t xml:space="preserve">Client-side </w:t>
            </w:r>
            <w:r w:rsidRPr="007C702D">
              <w:rPr>
                <w:color w:val="1F1F1F"/>
                <w:sz w:val="30"/>
                <w:szCs w:val="30"/>
                <w:bdr w:val="none" w:sz="0" w:space="0" w:color="auto" w:frame="1"/>
                <w:cs/>
              </w:rPr>
              <w:t>เพื่อความเป็นส่วนตัว</w:t>
            </w:r>
          </w:p>
        </w:tc>
      </w:tr>
    </w:tbl>
    <w:p w14:paraId="0A3BC53B" w14:textId="77777777" w:rsidR="00DA367D" w:rsidRDefault="00DA367D" w:rsidP="00821170">
      <w:pPr>
        <w:spacing w:before="0"/>
        <w:ind w:firstLine="0"/>
        <w:rPr>
          <w:sz w:val="36"/>
          <w:szCs w:val="36"/>
        </w:rPr>
      </w:pPr>
    </w:p>
    <w:p w14:paraId="3D48A952" w14:textId="2C3E427B" w:rsidR="00DA367D" w:rsidRPr="00DA367D" w:rsidRDefault="00F45A0B" w:rsidP="00F45A0B">
      <w:pPr>
        <w:rPr>
          <w:sz w:val="36"/>
          <w:szCs w:val="36"/>
        </w:rPr>
        <w:sectPr w:rsidR="00DA367D" w:rsidRPr="00DA367D" w:rsidSect="00EA52FF">
          <w:headerReference w:type="default" r:id="rId15"/>
          <w:pgSz w:w="11906" w:h="16838" w:code="9"/>
          <w:pgMar w:top="2160" w:right="1440" w:bottom="1440" w:left="2160" w:header="1440" w:footer="706" w:gutter="0"/>
          <w:pgNumType w:start="1"/>
          <w:cols w:space="708"/>
          <w:docGrid w:linePitch="435"/>
        </w:sectPr>
      </w:pPr>
      <w:r w:rsidRPr="00F45A0B">
        <w:rPr>
          <w:rFonts w:eastAsia="Times New Roman"/>
          <w:cs/>
        </w:rPr>
        <w:t xml:space="preserve">จากการเปรียบเทียบในตารางที่ </w:t>
      </w:r>
      <w:r w:rsidRPr="00F45A0B">
        <w:rPr>
          <w:rFonts w:eastAsia="Times New Roman"/>
        </w:rPr>
        <w:t xml:space="preserve">2.2 </w:t>
      </w:r>
      <w:r w:rsidRPr="00F45A0B">
        <w:rPr>
          <w:rFonts w:eastAsia="Times New Roman"/>
          <w:cs/>
        </w:rPr>
        <w:t xml:space="preserve">พบว่างานวิจัยส่วนใหญ่ยังขาดการตรวจจับ </w:t>
      </w:r>
      <w:r w:rsidRPr="00F45A0B">
        <w:rPr>
          <w:rFonts w:eastAsia="Times New Roman"/>
        </w:rPr>
        <w:t xml:space="preserve">AI </w:t>
      </w:r>
      <w:r w:rsidRPr="00F45A0B">
        <w:rPr>
          <w:rFonts w:eastAsia="Times New Roman"/>
          <w:cs/>
        </w:rPr>
        <w:t>รุ่นใหม่ (</w:t>
      </w:r>
      <w:r w:rsidRPr="00F45A0B">
        <w:rPr>
          <w:rFonts w:eastAsia="Times New Roman"/>
        </w:rPr>
        <w:t xml:space="preserve">Llama 3) </w:t>
      </w:r>
      <w:r w:rsidRPr="00F45A0B">
        <w:rPr>
          <w:rFonts w:eastAsia="Times New Roman"/>
          <w:cs/>
        </w:rPr>
        <w:t>บนสภาพแวดล้อมที่รักษาความเป็นส่วนตัว (</w:t>
      </w:r>
      <w:r w:rsidRPr="00F45A0B">
        <w:rPr>
          <w:rFonts w:eastAsia="Times New Roman"/>
        </w:rPr>
        <w:t xml:space="preserve">Client-side) </w:t>
      </w:r>
      <w:r w:rsidRPr="00F45A0B">
        <w:rPr>
          <w:rFonts w:eastAsia="Times New Roman"/>
          <w:cs/>
        </w:rPr>
        <w:t>ผู้วิจัยจึงพัฒนาระบบเพื่ออุดช่องว่างดังกล่าว โดยมุ่งเน้นความแม่นยำในการจำแนกภาษาผสมและความเป็นส่วนตัวของข้อมูลบนอุปกรณ์ที่มีทรัพยากรจำกัด</w:t>
      </w:r>
    </w:p>
    <w:p w14:paraId="27948C9A" w14:textId="77777777" w:rsidR="0034018B" w:rsidRDefault="0034018B" w:rsidP="001B11A5">
      <w:pPr>
        <w:pStyle w:val="Heading1"/>
        <w:ind w:left="-426" w:firstLine="568"/>
      </w:pPr>
      <w:r w:rsidRPr="008E41A6">
        <w:rPr>
          <w:cs/>
        </w:rPr>
        <w:lastRenderedPageBreak/>
        <w:br/>
      </w:r>
      <w:bookmarkStart w:id="55" w:name="_Toc499374832"/>
      <w:bookmarkStart w:id="56" w:name="_Toc499375200"/>
      <w:bookmarkStart w:id="57" w:name="_Toc499375328"/>
      <w:bookmarkStart w:id="58" w:name="_Toc228114122"/>
      <w:r w:rsidRPr="008E41A6">
        <w:rPr>
          <w:cs/>
        </w:rPr>
        <w:t>วิธีการวิจัย</w:t>
      </w:r>
      <w:bookmarkEnd w:id="55"/>
      <w:bookmarkEnd w:id="56"/>
      <w:bookmarkEnd w:id="57"/>
      <w:bookmarkEnd w:id="58"/>
    </w:p>
    <w:p w14:paraId="4AB89A41" w14:textId="77777777" w:rsidR="005A4654" w:rsidRPr="005A4654" w:rsidRDefault="005A4654" w:rsidP="005A4654"/>
    <w:p w14:paraId="08E2B34F" w14:textId="7D3FC62D" w:rsidR="0034018B" w:rsidRPr="002364A7" w:rsidRDefault="00FC603D" w:rsidP="0034018B">
      <w:pPr>
        <w:spacing w:before="0"/>
      </w:pPr>
      <w:r w:rsidRPr="002364A7">
        <w:rPr>
          <w:cs/>
        </w:rPr>
        <w:t>การพัฒนาระบบตรวจจับข้อความปัญญาประดิษฐ์ในโครงงานนี้ มีเป้าหมายสำคัญคือการสร้างสมดุลระหว่างความแม่นยำในการจำแนกภาษาผสม (</w:t>
      </w:r>
      <w:r w:rsidRPr="002364A7">
        <w:t xml:space="preserve">Thai-English Code-switching) </w:t>
      </w:r>
      <w:r w:rsidRPr="002364A7">
        <w:rPr>
          <w:cs/>
        </w:rPr>
        <w:t>และการรักษาความเป็นส่วนตัวของข้อมูลผู้ใช้งาน</w:t>
      </w:r>
      <w:r w:rsidRPr="002364A7">
        <w:t xml:space="preserve"> </w:t>
      </w:r>
      <w:r w:rsidRPr="002364A7">
        <w:rPr>
          <w:cs/>
        </w:rPr>
        <w:t>ผู้จัดทำจึงได้ออกแบบระเบียบวิธีวิจัยและโครงสร้างระบบที่เน้นการประมวลผลฝั่งผู้ใช้งานเป็นหลัก โดยมีรายละเอียดการดำเนินงานดังนี้</w:t>
      </w:r>
    </w:p>
    <w:p w14:paraId="0824673C" w14:textId="77777777" w:rsidR="005A4654" w:rsidRPr="00793718" w:rsidRDefault="005A4654" w:rsidP="0034018B">
      <w:pPr>
        <w:spacing w:before="0"/>
      </w:pPr>
    </w:p>
    <w:p w14:paraId="394A2E12" w14:textId="482BB0D7" w:rsidR="00753ADA" w:rsidRDefault="00953777" w:rsidP="00753ADA">
      <w:pPr>
        <w:pStyle w:val="Heading2"/>
      </w:pPr>
      <w:bookmarkStart w:id="59" w:name="_Toc228114123"/>
      <w:r>
        <w:rPr>
          <w:rFonts w:hint="cs"/>
          <w:cs/>
        </w:rPr>
        <w:t>ภาพรวมของโครงงาน</w:t>
      </w:r>
      <w:bookmarkEnd w:id="59"/>
    </w:p>
    <w:p w14:paraId="3C3958F2" w14:textId="77777777" w:rsidR="00C06526" w:rsidRPr="002364A7" w:rsidRDefault="00C06526" w:rsidP="00C06526"/>
    <w:p w14:paraId="6428AB8B" w14:textId="04E1C8E6" w:rsidR="00753ADA" w:rsidRPr="002364A7" w:rsidRDefault="00C06526" w:rsidP="00703952">
      <w:pPr>
        <w:spacing w:before="0"/>
        <w:rPr>
          <w:cs/>
        </w:rPr>
      </w:pPr>
      <w:r w:rsidRPr="002364A7">
        <w:rPr>
          <w:cs/>
        </w:rPr>
        <w:t>เพื่อให้ระบบบรรลุวัตถุประสงค์ด้านความเป็นส่วนตัวและการประมวลผลที่รวดเร็ว สถาปัตยกรรมของระบบจึงถูกออกแบบให้ทำงานแบบเบ็ดเสร็จบนเบราว์เซอร์ของผู้ใช้งาน (</w:t>
      </w:r>
      <w:r w:rsidRPr="002364A7">
        <w:t xml:space="preserve">Client-side Intelligence) </w:t>
      </w:r>
      <w:r w:rsidRPr="002364A7">
        <w:rPr>
          <w:cs/>
        </w:rPr>
        <w:t>โดยสามารถแบ่งลำดับขั้นตอนการทำงานตาม</w:t>
      </w:r>
      <w:r w:rsidRPr="002364A7">
        <w:t xml:space="preserve"> </w:t>
      </w:r>
      <w:r w:rsidRPr="002364A7">
        <w:rPr>
          <w:cs/>
        </w:rPr>
        <w:t xml:space="preserve">ภาพที่ </w:t>
      </w:r>
      <w:r w:rsidRPr="002364A7">
        <w:t xml:space="preserve">3.1 </w:t>
      </w:r>
      <w:r w:rsidRPr="002364A7">
        <w:rPr>
          <w:cs/>
        </w:rPr>
        <w:t xml:space="preserve">ออกเป็น </w:t>
      </w:r>
      <w:r w:rsidRPr="002364A7">
        <w:t xml:space="preserve">3 </w:t>
      </w:r>
      <w:r w:rsidRPr="002364A7">
        <w:rPr>
          <w:cs/>
        </w:rPr>
        <w:t>ส่วนหลักดังนี้:</w:t>
      </w:r>
    </w:p>
    <w:p w14:paraId="6778B149" w14:textId="6729858C" w:rsidR="0026420E" w:rsidRDefault="0067176A" w:rsidP="00A93BF4">
      <w:pPr>
        <w:spacing w:before="0"/>
        <w:ind w:firstLine="0"/>
      </w:pPr>
      <w:r>
        <w:rPr>
          <w:noProof/>
        </w:rPr>
        <w:drawing>
          <wp:inline distT="0" distB="0" distL="0" distR="0" wp14:anchorId="3EF537C2" wp14:editId="68EE4C2B">
            <wp:extent cx="5274310" cy="2877185"/>
            <wp:effectExtent l="0" t="0" r="2540" b="0"/>
            <wp:docPr id="2016788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8857" name="Picture 20167885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4BC5" w14:textId="4CB3DED4" w:rsidR="00BA170D" w:rsidRPr="00B76891" w:rsidRDefault="00BA170D" w:rsidP="00B76891">
      <w:pPr>
        <w:pStyle w:val="Caption"/>
        <w:rPr>
          <w:b w:val="0"/>
          <w:bCs w:val="0"/>
        </w:rPr>
      </w:pPr>
      <w:bookmarkStart w:id="60" w:name="_Toc228114164"/>
      <w:r w:rsidRPr="00B76891">
        <w:rPr>
          <w:b w:val="0"/>
          <w:bCs w:val="0"/>
          <w:cs/>
        </w:rPr>
        <w:t xml:space="preserve">ภาพที่  </w:t>
      </w:r>
      <w:r w:rsidRPr="00B76891">
        <w:rPr>
          <w:b w:val="0"/>
          <w:bCs w:val="0"/>
        </w:rPr>
        <w:fldChar w:fldCharType="begin"/>
      </w:r>
      <w:r w:rsidRPr="00B76891">
        <w:rPr>
          <w:b w:val="0"/>
          <w:bCs w:val="0"/>
        </w:rPr>
        <w:instrText xml:space="preserve"> STYLEREF 1 \s </w:instrText>
      </w:r>
      <w:r w:rsidRPr="00B76891">
        <w:rPr>
          <w:b w:val="0"/>
          <w:bCs w:val="0"/>
        </w:rPr>
        <w:fldChar w:fldCharType="separate"/>
      </w:r>
      <w:r w:rsidR="001445B0">
        <w:rPr>
          <w:b w:val="0"/>
          <w:bCs w:val="0"/>
          <w:noProof/>
        </w:rPr>
        <w:t>3</w:t>
      </w:r>
      <w:r w:rsidRPr="00B76891">
        <w:rPr>
          <w:b w:val="0"/>
          <w:bCs w:val="0"/>
        </w:rPr>
        <w:fldChar w:fldCharType="end"/>
      </w:r>
      <w:r w:rsidRPr="00B76891">
        <w:rPr>
          <w:b w:val="0"/>
          <w:bCs w:val="0"/>
          <w:cs/>
        </w:rPr>
        <w:t>.</w:t>
      </w:r>
      <w:r w:rsidRPr="00B76891">
        <w:rPr>
          <w:b w:val="0"/>
          <w:bCs w:val="0"/>
        </w:rPr>
        <w:fldChar w:fldCharType="begin"/>
      </w:r>
      <w:r w:rsidRPr="00B76891">
        <w:rPr>
          <w:b w:val="0"/>
          <w:bCs w:val="0"/>
        </w:rPr>
        <w:instrText xml:space="preserve"> SEQ </w:instrText>
      </w:r>
      <w:r w:rsidRPr="00B76891">
        <w:rPr>
          <w:b w:val="0"/>
          <w:bCs w:val="0"/>
          <w:cs/>
        </w:rPr>
        <w:instrText>ภาพที่</w:instrText>
      </w:r>
      <w:r w:rsidRPr="00B76891">
        <w:rPr>
          <w:b w:val="0"/>
          <w:bCs w:val="0"/>
        </w:rPr>
        <w:instrText xml:space="preserve">_ \* ARABIC \s 2 </w:instrText>
      </w:r>
      <w:r w:rsidRPr="00B76891">
        <w:rPr>
          <w:b w:val="0"/>
          <w:bCs w:val="0"/>
        </w:rPr>
        <w:fldChar w:fldCharType="separate"/>
      </w:r>
      <w:r w:rsidR="001445B0">
        <w:rPr>
          <w:b w:val="0"/>
          <w:bCs w:val="0"/>
          <w:noProof/>
        </w:rPr>
        <w:t>1</w:t>
      </w:r>
      <w:r w:rsidRPr="00B76891">
        <w:rPr>
          <w:b w:val="0"/>
          <w:bCs w:val="0"/>
        </w:rPr>
        <w:fldChar w:fldCharType="end"/>
      </w:r>
      <w:r w:rsidRPr="00B76891">
        <w:rPr>
          <w:b w:val="0"/>
          <w:bCs w:val="0"/>
          <w:cs/>
        </w:rPr>
        <w:t xml:space="preserve"> </w:t>
      </w:r>
      <w:r w:rsidR="00F17817" w:rsidRPr="00B76891">
        <w:rPr>
          <w:b w:val="0"/>
          <w:bCs w:val="0"/>
          <w:cs/>
        </w:rPr>
        <w:t>สถาปัตยกรรมภาพรวมของระบบตรวจจับข้อความปัญญาประดิษฐ์</w:t>
      </w:r>
      <w:bookmarkEnd w:id="60"/>
    </w:p>
    <w:p w14:paraId="162E8828" w14:textId="77777777" w:rsidR="00F17817" w:rsidRPr="00F17817" w:rsidRDefault="00F17817" w:rsidP="00F17817"/>
    <w:p w14:paraId="462BC8AF" w14:textId="4629F7DA" w:rsidR="002B7341" w:rsidRDefault="00E0394B" w:rsidP="002B7341">
      <w:pPr>
        <w:pStyle w:val="Heading3"/>
      </w:pPr>
      <w:bookmarkStart w:id="61" w:name="_Toc499375203"/>
      <w:bookmarkStart w:id="62" w:name="_Toc499375331"/>
      <w:bookmarkStart w:id="63" w:name="_Toc228114124"/>
      <w:r w:rsidRPr="00E0394B">
        <w:rPr>
          <w:cs/>
        </w:rPr>
        <w:lastRenderedPageBreak/>
        <w:t>ขั้นตอนการพัฒนาแบบจำลอง (</w:t>
      </w:r>
      <w:r w:rsidRPr="00E0394B">
        <w:t>Offline Development Phase)</w:t>
      </w:r>
      <w:bookmarkEnd w:id="63"/>
    </w:p>
    <w:p w14:paraId="53597FB6" w14:textId="1A80472A" w:rsidR="002B7341" w:rsidRPr="00D551E5" w:rsidRDefault="00E0394B" w:rsidP="002B7341">
      <w:r w:rsidRPr="00D551E5">
        <w:rPr>
          <w:cs/>
        </w:rPr>
        <w:t>เริ่มต้นจากการคัดเลือกชุดข้อมูลภาษาไทยและภาษาผสม (</w:t>
      </w:r>
      <w:r w:rsidRPr="00D551E5">
        <w:t xml:space="preserve">Code-switching) </w:t>
      </w:r>
      <w:r w:rsidRPr="00D551E5">
        <w:rPr>
          <w:cs/>
        </w:rPr>
        <w:t>เพื่อนำมาทำการปรับแต่ง (</w:t>
      </w:r>
      <w:r w:rsidRPr="00D551E5">
        <w:t xml:space="preserve">Fine-tuning) </w:t>
      </w:r>
      <w:r w:rsidRPr="00D551E5">
        <w:rPr>
          <w:cs/>
        </w:rPr>
        <w:t>บนแบบจำลอง</w:t>
      </w:r>
      <w:r w:rsidRPr="00D551E5">
        <w:t xml:space="preserve"> WangchanBERTa </w:t>
      </w:r>
      <w:r w:rsidRPr="00D551E5">
        <w:rPr>
          <w:cs/>
        </w:rPr>
        <w:t>ผ่านเครื่องคอมพิวเตอร์ประสิทธิภาพสูง เพื่อให้โมเดลจดจำลักษณะเฉพาะของข้อความที่สร้างจากมนุษย์</w:t>
      </w:r>
      <w:r w:rsidR="00974E3E" w:rsidRPr="00D551E5">
        <w:t xml:space="preserve"> </w:t>
      </w:r>
      <w:r w:rsidRPr="00D551E5">
        <w:t xml:space="preserve"> </w:t>
      </w:r>
      <w:r w:rsidRPr="00D551E5">
        <w:rPr>
          <w:cs/>
        </w:rPr>
        <w:t xml:space="preserve">และ </w:t>
      </w:r>
      <w:r w:rsidR="00974E3E" w:rsidRPr="00D551E5">
        <w:rPr>
          <w:rFonts w:hint="cs"/>
          <w:cs/>
        </w:rPr>
        <w:t>ปัญญาประดิษฐ์</w:t>
      </w:r>
      <w:r w:rsidRPr="00D551E5">
        <w:t xml:space="preserve"> </w:t>
      </w:r>
      <w:r w:rsidRPr="00D551E5">
        <w:rPr>
          <w:cs/>
        </w:rPr>
        <w:t>ได้อย่างแม่นยำ</w:t>
      </w:r>
    </w:p>
    <w:p w14:paraId="56397A62" w14:textId="77777777" w:rsidR="00957255" w:rsidRPr="002B7341" w:rsidRDefault="00957255" w:rsidP="002B7341"/>
    <w:p w14:paraId="1B81F884" w14:textId="4EB66A15" w:rsidR="00703952" w:rsidRDefault="00090090" w:rsidP="003C0C93">
      <w:pPr>
        <w:pStyle w:val="Heading3"/>
      </w:pPr>
      <w:bookmarkStart w:id="64" w:name="_Toc228114125"/>
      <w:bookmarkEnd w:id="61"/>
      <w:bookmarkEnd w:id="62"/>
      <w:r w:rsidRPr="00090090">
        <w:rPr>
          <w:cs/>
        </w:rPr>
        <w:t>ขั้นตอนการบีบอัดและแปลงรูปแบบ (</w:t>
      </w:r>
      <w:r w:rsidRPr="00090090">
        <w:t>Model Optimization Phase)</w:t>
      </w:r>
      <w:bookmarkEnd w:id="64"/>
    </w:p>
    <w:p w14:paraId="676612F7" w14:textId="39B86A43" w:rsidR="003C0C93" w:rsidRPr="00D551E5" w:rsidRDefault="006F1094" w:rsidP="003C0C93">
      <w:r w:rsidRPr="00D551E5">
        <w:rPr>
          <w:cs/>
        </w:rPr>
        <w:t>เมื่อได้แบบจำลองที่ผ่านการฝึกฝนแล้ว จะเข้าสู่กระบวนการบีบอัดแบบจำลอง (</w:t>
      </w:r>
      <w:r w:rsidRPr="00D551E5">
        <w:t xml:space="preserve">Quantization) </w:t>
      </w:r>
      <w:r w:rsidRPr="00D551E5">
        <w:rPr>
          <w:cs/>
        </w:rPr>
        <w:t xml:space="preserve">เพื่อเปลี่ยนค่าน้ำหนักจาก </w:t>
      </w:r>
      <w:r w:rsidRPr="00D551E5">
        <w:t xml:space="preserve">FP32 </w:t>
      </w:r>
      <w:r w:rsidRPr="00D551E5">
        <w:rPr>
          <w:cs/>
        </w:rPr>
        <w:t xml:space="preserve">เป็น </w:t>
      </w:r>
      <w:r w:rsidRPr="00D551E5">
        <w:t xml:space="preserve">INT8 </w:t>
      </w:r>
      <w:r w:rsidRPr="00D551E5">
        <w:rPr>
          <w:cs/>
        </w:rPr>
        <w:t>ซึ่งช่วยลดขนาดไฟล์ให้เล็กลงโดยยังรักษาความแม่นยำไว้ได้ในระดับสูง จากนั้นจึงแปลงไฟล์ให้อยู่ในรูปแบบ</w:t>
      </w:r>
      <w:r w:rsidRPr="00D551E5">
        <w:t xml:space="preserve"> ONNX (.onnx) </w:t>
      </w:r>
      <w:r w:rsidRPr="00D551E5">
        <w:rPr>
          <w:cs/>
        </w:rPr>
        <w:t>เพื่อให้พร้อมสำหรับการรันบนสภาพแวดล้อมของเว็บเบราว์เซอร์</w:t>
      </w:r>
    </w:p>
    <w:p w14:paraId="7332029D" w14:textId="77777777" w:rsidR="00B335C2" w:rsidRDefault="00B335C2" w:rsidP="003C0C93"/>
    <w:p w14:paraId="18E8AB64" w14:textId="0527F863" w:rsidR="00B335C2" w:rsidRDefault="00302B52" w:rsidP="00B335C2">
      <w:pPr>
        <w:pStyle w:val="Heading3"/>
      </w:pPr>
      <w:bookmarkStart w:id="65" w:name="_Toc228114126"/>
      <w:r w:rsidRPr="00302B52">
        <w:rPr>
          <w:cs/>
        </w:rPr>
        <w:t>ขั้นตอนการอนุมานผลบนเบราว์เซอร์ (</w:t>
      </w:r>
      <w:r w:rsidRPr="00302B52">
        <w:t>Client-side Inference Phase)</w:t>
      </w:r>
      <w:bookmarkEnd w:id="65"/>
    </w:p>
    <w:p w14:paraId="54C649E0" w14:textId="6C82D2C6" w:rsidR="00BB5B71" w:rsidRPr="00D551E5" w:rsidRDefault="003C3BCC" w:rsidP="00BB5B71">
      <w:r w:rsidRPr="00D551E5">
        <w:rPr>
          <w:cs/>
        </w:rPr>
        <w:t>ในส่วนของผู้ใช้งาน เมื่อมีการนำเข้าข้อมูลไม่ว่าจะเป็นข้อความหรือรูปภาพ ระบบจะทำการประมวลผลภายในเบราว์เซอร์ทันที โดยหากเป็นรูปภาพจะใช้ไลบรารี</w:t>
      </w:r>
      <w:r w:rsidRPr="00D551E5">
        <w:t xml:space="preserve"> Tesseract.js </w:t>
      </w:r>
      <w:r w:rsidRPr="00D551E5">
        <w:rPr>
          <w:cs/>
        </w:rPr>
        <w:t xml:space="preserve">ในการทำ </w:t>
      </w:r>
      <w:r w:rsidRPr="00D551E5">
        <w:t xml:space="preserve">OCR </w:t>
      </w:r>
      <w:r w:rsidRPr="00D551E5">
        <w:rPr>
          <w:cs/>
        </w:rPr>
        <w:t>ก่อนจะส่งต่อให้</w:t>
      </w:r>
      <w:r w:rsidRPr="00D551E5">
        <w:t xml:space="preserve"> ONNX Runtime Web </w:t>
      </w:r>
      <w:r w:rsidRPr="00D551E5">
        <w:rPr>
          <w:cs/>
        </w:rPr>
        <w:t>ทำการจำแนกแหล่งที่มาของข้อความ กระบวนการนี้จะไม่มีการส่งข้อมูลออกนอกเครื่องของผู้ใช้ (</w:t>
      </w:r>
      <w:r w:rsidRPr="00D551E5">
        <w:t xml:space="preserve">Zero-Data Leakage) </w:t>
      </w:r>
      <w:r w:rsidRPr="00D551E5">
        <w:rPr>
          <w:cs/>
        </w:rPr>
        <w:t>เพื่อความปลอดภัยสูงสุดของข้อมูลส่วนบุคคล</w:t>
      </w:r>
    </w:p>
    <w:p w14:paraId="59E30B2D" w14:textId="77777777" w:rsidR="009743B4" w:rsidRPr="00BB5B71" w:rsidRDefault="009743B4" w:rsidP="007B2450">
      <w:pPr>
        <w:ind w:firstLine="0"/>
      </w:pPr>
    </w:p>
    <w:p w14:paraId="64279FF1" w14:textId="77777777" w:rsidR="000F1EF6" w:rsidRDefault="000F1EF6" w:rsidP="000F1EF6">
      <w:pPr>
        <w:pStyle w:val="Heading2"/>
      </w:pPr>
      <w:bookmarkStart w:id="66" w:name="_Toc228114127"/>
      <w:r>
        <w:rPr>
          <w:rFonts w:hint="cs"/>
          <w:cs/>
        </w:rPr>
        <w:t>การวิเคราะห์ขอบเขตและความต้องการของระบบ</w:t>
      </w:r>
      <w:bookmarkEnd w:id="66"/>
    </w:p>
    <w:p w14:paraId="15FC4264" w14:textId="77777777" w:rsidR="000C63BE" w:rsidRPr="000C63BE" w:rsidRDefault="000C63BE" w:rsidP="000C63BE"/>
    <w:p w14:paraId="43D7E626" w14:textId="6F0132BF" w:rsidR="006A2A93" w:rsidRDefault="002824BF" w:rsidP="00897759">
      <w:pPr>
        <w:pStyle w:val="Heading3"/>
      </w:pPr>
      <w:bookmarkStart w:id="67" w:name="_Toc228114128"/>
      <w:r>
        <w:lastRenderedPageBreak/>
        <w:t>Flow Chart</w:t>
      </w:r>
      <w:bookmarkEnd w:id="67"/>
    </w:p>
    <w:p w14:paraId="7B805C96" w14:textId="549B79B3" w:rsidR="005F10BF" w:rsidRDefault="005F10BF" w:rsidP="00897759">
      <w:pPr>
        <w:keepNext/>
        <w:ind w:firstLine="0"/>
      </w:pPr>
      <w:r>
        <w:rPr>
          <w:rFonts w:hint="cs"/>
          <w:noProof/>
          <w:lang w:val="th-TH"/>
        </w:rPr>
        <w:drawing>
          <wp:inline distT="0" distB="0" distL="0" distR="0" wp14:anchorId="2F5458A6" wp14:editId="08EAE723">
            <wp:extent cx="5274310" cy="2966085"/>
            <wp:effectExtent l="0" t="0" r="2540" b="5715"/>
            <wp:docPr id="9749418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41828" name="Picture 97494182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07B9" w14:textId="35B57EF9" w:rsidR="005F10BF" w:rsidRPr="00B76891" w:rsidRDefault="00E75DAB" w:rsidP="00897759">
      <w:pPr>
        <w:pStyle w:val="Caption"/>
        <w:rPr>
          <w:b w:val="0"/>
          <w:bCs w:val="0"/>
        </w:rPr>
      </w:pPr>
      <w:bookmarkStart w:id="68" w:name="_Toc228114165"/>
      <w:r w:rsidRPr="00B76891">
        <w:rPr>
          <w:b w:val="0"/>
          <w:bCs w:val="0"/>
          <w:cs/>
        </w:rPr>
        <w:t xml:space="preserve">ภาพที่  </w:t>
      </w:r>
      <w:r w:rsidR="00897759" w:rsidRPr="00BD0DEC">
        <w:rPr>
          <w:b w:val="0"/>
          <w:bCs w:val="0"/>
          <w:noProof/>
        </w:rPr>
        <w:fldChar w:fldCharType="begin"/>
      </w:r>
      <w:r w:rsidR="00897759" w:rsidRPr="00BD0DEC">
        <w:rPr>
          <w:b w:val="0"/>
          <w:bCs w:val="0"/>
          <w:noProof/>
        </w:rPr>
        <w:instrText xml:space="preserve"> STYLEREF 1 \s </w:instrText>
      </w:r>
      <w:r w:rsidR="00897759" w:rsidRPr="00BD0DEC">
        <w:rPr>
          <w:b w:val="0"/>
          <w:bCs w:val="0"/>
          <w:noProof/>
        </w:rPr>
        <w:fldChar w:fldCharType="separate"/>
      </w:r>
      <w:r w:rsidR="001445B0">
        <w:rPr>
          <w:b w:val="0"/>
          <w:bCs w:val="0"/>
          <w:noProof/>
        </w:rPr>
        <w:t>3</w:t>
      </w:r>
      <w:r w:rsidR="00897759" w:rsidRPr="00BD0DEC">
        <w:rPr>
          <w:b w:val="0"/>
          <w:bCs w:val="0"/>
          <w:noProof/>
        </w:rPr>
        <w:fldChar w:fldCharType="end"/>
      </w:r>
      <w:r w:rsidR="00897759" w:rsidRPr="00BD0DEC">
        <w:rPr>
          <w:b w:val="0"/>
          <w:bCs w:val="0"/>
          <w:cs/>
        </w:rPr>
        <w:t>.</w:t>
      </w:r>
      <w:r w:rsidR="00897759" w:rsidRPr="00BD0DEC">
        <w:rPr>
          <w:b w:val="0"/>
          <w:bCs w:val="0"/>
          <w:noProof/>
        </w:rPr>
        <w:fldChar w:fldCharType="begin"/>
      </w:r>
      <w:r w:rsidR="00897759" w:rsidRPr="00BD0DEC">
        <w:rPr>
          <w:b w:val="0"/>
          <w:bCs w:val="0"/>
          <w:noProof/>
        </w:rPr>
        <w:instrText xml:space="preserve"> SEQ </w:instrText>
      </w:r>
      <w:r w:rsidR="00897759" w:rsidRPr="00BD0DEC">
        <w:rPr>
          <w:b w:val="0"/>
          <w:bCs w:val="0"/>
          <w:noProof/>
          <w:cs/>
        </w:rPr>
        <w:instrText>ภาพที่</w:instrText>
      </w:r>
      <w:r w:rsidR="00897759" w:rsidRPr="00BD0DEC">
        <w:rPr>
          <w:b w:val="0"/>
          <w:bCs w:val="0"/>
          <w:noProof/>
        </w:rPr>
        <w:instrText xml:space="preserve">_ \* ARABIC \s 1 </w:instrText>
      </w:r>
      <w:r w:rsidR="00897759" w:rsidRPr="00BD0DEC">
        <w:rPr>
          <w:b w:val="0"/>
          <w:bCs w:val="0"/>
          <w:noProof/>
        </w:rPr>
        <w:fldChar w:fldCharType="separate"/>
      </w:r>
      <w:r w:rsidR="001445B0">
        <w:rPr>
          <w:b w:val="0"/>
          <w:bCs w:val="0"/>
          <w:noProof/>
        </w:rPr>
        <w:t>2</w:t>
      </w:r>
      <w:r w:rsidR="00897759" w:rsidRPr="00BD0DEC">
        <w:rPr>
          <w:b w:val="0"/>
          <w:bCs w:val="0"/>
          <w:noProof/>
        </w:rPr>
        <w:fldChar w:fldCharType="end"/>
      </w:r>
      <w:r w:rsidRPr="00B76891">
        <w:rPr>
          <w:rFonts w:hint="cs"/>
          <w:b w:val="0"/>
          <w:bCs w:val="0"/>
          <w:cs/>
        </w:rPr>
        <w:t xml:space="preserve"> </w:t>
      </w:r>
      <w:r w:rsidR="004E44FA" w:rsidRPr="00B76891">
        <w:rPr>
          <w:b w:val="0"/>
          <w:bCs w:val="0"/>
          <w:cs/>
        </w:rPr>
        <w:t>แผน</w:t>
      </w:r>
      <w:r w:rsidR="00FA46A2">
        <w:rPr>
          <w:rFonts w:hint="cs"/>
          <w:b w:val="0"/>
          <w:bCs w:val="0"/>
          <w:cs/>
        </w:rPr>
        <w:t>ภาพ</w:t>
      </w:r>
      <w:r w:rsidR="00740F70" w:rsidRPr="00740F70">
        <w:rPr>
          <w:b w:val="0"/>
          <w:bCs w:val="0"/>
          <w:cs/>
        </w:rPr>
        <w:t>กระบวนการเตรียมข้อมูลและการพัฒนาโมเดลตรวจจับข้อความ</w:t>
      </w:r>
      <w:bookmarkEnd w:id="68"/>
    </w:p>
    <w:p w14:paraId="6CB8407E" w14:textId="52FC56CE" w:rsidR="00FE1675" w:rsidRPr="00D551E5" w:rsidRDefault="00C16D96" w:rsidP="00C16D96">
      <w:r w:rsidRPr="00D551E5">
        <w:rPr>
          <w:cs/>
        </w:rPr>
        <w:t xml:space="preserve">กระบวนการดำเนินงานเริ่มต้นจากการรวบรวมข้อมูลจากสองแหล่งหลัก ได้แก่ การขูดข้อมูลจากกระทู้สนทนาบนเว็บไซต์ </w:t>
      </w:r>
      <w:r w:rsidRPr="00D551E5">
        <w:t xml:space="preserve">Pantip </w:t>
      </w:r>
      <w:r w:rsidRPr="00D551E5">
        <w:rPr>
          <w:cs/>
        </w:rPr>
        <w:t xml:space="preserve">และการใช้แบบจำลองภาษาขนาดใหญ่ </w:t>
      </w:r>
      <w:r w:rsidRPr="00D551E5">
        <w:t xml:space="preserve">Llama 3 </w:t>
      </w:r>
      <w:r w:rsidRPr="00D551E5">
        <w:rPr>
          <w:cs/>
        </w:rPr>
        <w:t>บนหน่วยประมวลผลกราฟิกส่วนบุคคล (</w:t>
      </w:r>
      <w:r w:rsidRPr="00D551E5">
        <w:t xml:space="preserve">Local GPU) </w:t>
      </w:r>
      <w:r w:rsidRPr="00D551E5">
        <w:rPr>
          <w:cs/>
        </w:rPr>
        <w:t xml:space="preserve">เพื่อสร้างชุดข้อมูลสังเคราะห์ในหัวข้อที่เกี่ยวข้องกัน โดยข้อมูลทั้งหมดจะเข้าสู่ขั้นตอนการประมวลผลเบื้องต้นเพื่อทำความสะอาดและจัดระเบียบข้อความ รวมถึงการลบส่วนเกินที่สร้างโดยปัญญาประดิษฐ์ออกเพื่อให้คงไว้เพียงเนื้อหาหลัก จากนั้นข้อมูลจะถูกนำมาติดป้ายกำกับเพื่อจำแนกประเภทระหว่างมนุษย์และปัญญาประดิษฐ์ ก่อนจะดำเนินการแบ่งชุดข้อมูลออกเป็น </w:t>
      </w:r>
      <w:r w:rsidRPr="00D551E5">
        <w:t xml:space="preserve">3 </w:t>
      </w:r>
      <w:r w:rsidRPr="00D551E5">
        <w:rPr>
          <w:cs/>
        </w:rPr>
        <w:t xml:space="preserve">ส่วน ได้แก่ ชุดข้อมูลสำหรับฝึกสอน ชุดข้อมูลสำหรับทวนสอบ และชุดข้อมูลสำหรับทดสอบ ตามสัดส่วนร้อยละ </w:t>
      </w:r>
      <w:r w:rsidRPr="00D551E5">
        <w:t xml:space="preserve">70, 15 </w:t>
      </w:r>
      <w:r w:rsidRPr="00D551E5">
        <w:rPr>
          <w:cs/>
        </w:rPr>
        <w:t xml:space="preserve">และ </w:t>
      </w:r>
      <w:r w:rsidRPr="00D551E5">
        <w:t xml:space="preserve">15 </w:t>
      </w:r>
      <w:r w:rsidRPr="00D551E5">
        <w:rPr>
          <w:cs/>
        </w:rPr>
        <w:t xml:space="preserve">ตามลำดับ เพื่อเตรียมความพร้อมสำหรับการนำไปฝึกสอนแบบจำลอง </w:t>
      </w:r>
      <w:r w:rsidRPr="00D551E5">
        <w:t xml:space="preserve">WangchanBERTa </w:t>
      </w:r>
      <w:r w:rsidRPr="00D551E5">
        <w:rPr>
          <w:cs/>
        </w:rPr>
        <w:t>ในขั้นตอนถัดไป</w:t>
      </w:r>
    </w:p>
    <w:p w14:paraId="43B65271" w14:textId="77777777" w:rsidR="00253A27" w:rsidRPr="000C63BE" w:rsidRDefault="00253A27" w:rsidP="00BF1A88">
      <w:pPr>
        <w:ind w:firstLine="0"/>
      </w:pPr>
    </w:p>
    <w:p w14:paraId="2D61B0DA" w14:textId="2A05E2A3" w:rsidR="00253A27" w:rsidRDefault="00B76238" w:rsidP="00897759">
      <w:pPr>
        <w:pStyle w:val="Heading3"/>
      </w:pPr>
      <w:bookmarkStart w:id="69" w:name="_Toc228114129"/>
      <w:r w:rsidRPr="00B76238">
        <w:rPr>
          <w:cs/>
        </w:rPr>
        <w:t>ความต้องการด้านฟังก์ชันการทำงาน (</w:t>
      </w:r>
      <w:r w:rsidRPr="00B76238">
        <w:t>Functional Requirements)</w:t>
      </w:r>
      <w:bookmarkEnd w:id="69"/>
    </w:p>
    <w:p w14:paraId="62EFB3F2" w14:textId="458ED202" w:rsidR="00D43500" w:rsidRPr="00D551E5" w:rsidRDefault="00D43500" w:rsidP="00897759">
      <w:pPr>
        <w:pStyle w:val="ListParagraph"/>
        <w:numPr>
          <w:ilvl w:val="0"/>
          <w:numId w:val="18"/>
        </w:numPr>
      </w:pPr>
      <w:r w:rsidRPr="00D551E5">
        <w:rPr>
          <w:cs/>
        </w:rPr>
        <w:t xml:space="preserve">ระบบต้องสามารถจำแนกแหล่งที่มาของข้อความได้อย่างน้อย </w:t>
      </w:r>
      <w:r w:rsidR="00DD517A" w:rsidRPr="00D551E5">
        <w:rPr>
          <w:rFonts w:hint="cs"/>
          <w:cs/>
        </w:rPr>
        <w:t>2</w:t>
      </w:r>
      <w:r w:rsidRPr="00D551E5">
        <w:t xml:space="preserve"> </w:t>
      </w:r>
      <w:r w:rsidRPr="00D551E5">
        <w:rPr>
          <w:cs/>
        </w:rPr>
        <w:t>ประเภท คือ ข้อความจากมนุษย์</w:t>
      </w:r>
      <w:r w:rsidRPr="00D551E5">
        <w:t xml:space="preserve"> </w:t>
      </w:r>
      <w:r w:rsidRPr="00D551E5">
        <w:rPr>
          <w:cs/>
        </w:rPr>
        <w:t xml:space="preserve">และข้อความจาก </w:t>
      </w:r>
      <w:r w:rsidR="00DD517A" w:rsidRPr="00D551E5">
        <w:rPr>
          <w:rFonts w:hint="cs"/>
          <w:cs/>
        </w:rPr>
        <w:t>ปัญญาประดิษฐ์</w:t>
      </w:r>
    </w:p>
    <w:p w14:paraId="20D74127" w14:textId="7AEE6597" w:rsidR="00D43500" w:rsidRPr="00D551E5" w:rsidRDefault="00D43500" w:rsidP="00897759">
      <w:pPr>
        <w:pStyle w:val="ListParagraph"/>
        <w:numPr>
          <w:ilvl w:val="0"/>
          <w:numId w:val="18"/>
        </w:numPr>
      </w:pPr>
      <w:r w:rsidRPr="00D551E5">
        <w:rPr>
          <w:cs/>
        </w:rPr>
        <w:t>ระบบต้องรองรับทั้งการรับข้อมูลผ่านการพิมพ์ข้อความโดยตรง และการสกัดข้อความจากรูปภาพ (</w:t>
      </w:r>
      <w:r w:rsidRPr="00D551E5">
        <w:t xml:space="preserve">OCR) </w:t>
      </w:r>
      <w:r w:rsidRPr="00D551E5">
        <w:rPr>
          <w:cs/>
        </w:rPr>
        <w:t>เพื่อความสะดวกในการตรวจสอบ</w:t>
      </w:r>
      <w:r w:rsidRPr="00D551E5">
        <w:t xml:space="preserve"> </w:t>
      </w:r>
    </w:p>
    <w:p w14:paraId="7CEB40C4" w14:textId="4C2EE736" w:rsidR="00D43500" w:rsidRPr="00D551E5" w:rsidRDefault="00D43500" w:rsidP="00897759">
      <w:pPr>
        <w:pStyle w:val="ListParagraph"/>
        <w:numPr>
          <w:ilvl w:val="0"/>
          <w:numId w:val="18"/>
        </w:numPr>
      </w:pPr>
      <w:r w:rsidRPr="00D551E5">
        <w:rPr>
          <w:cs/>
        </w:rPr>
        <w:lastRenderedPageBreak/>
        <w:t>ระบบต้องมีการแสดงค่าระดับความมั่นใจ (</w:t>
      </w:r>
      <w:r w:rsidRPr="00D551E5">
        <w:t xml:space="preserve">Confidence Score) </w:t>
      </w:r>
      <w:r w:rsidRPr="00D551E5">
        <w:rPr>
          <w:cs/>
        </w:rPr>
        <w:t>หรือความน่าจะเป็นในเชิงสถิติเพื่อให้ผู้ใช้สามารถนำไปประกอบการตัดสินใจได้</w:t>
      </w:r>
      <w:r w:rsidRPr="00D551E5">
        <w:t xml:space="preserve"> </w:t>
      </w:r>
    </w:p>
    <w:p w14:paraId="6820A9F8" w14:textId="03E251DE" w:rsidR="00D43500" w:rsidRPr="00D551E5" w:rsidRDefault="00D43500" w:rsidP="00897759">
      <w:pPr>
        <w:pStyle w:val="ListParagraph"/>
        <w:numPr>
          <w:ilvl w:val="0"/>
          <w:numId w:val="18"/>
        </w:numPr>
      </w:pPr>
      <w:r w:rsidRPr="00D551E5">
        <w:rPr>
          <w:cs/>
        </w:rPr>
        <w:t>ระบบต้องมีกลไกรับข้อมูลป้อนกลับ (</w:t>
      </w:r>
      <w:r w:rsidRPr="00D551E5">
        <w:t xml:space="preserve">Feedback Loop) </w:t>
      </w:r>
      <w:r w:rsidRPr="00D551E5">
        <w:rPr>
          <w:cs/>
        </w:rPr>
        <w:t>สำหรับจัดเก็บข้อความที่ระบบจำแนกผิดพลาด เพื่อนำไปพัฒนาความแม่นยำในระยะยาว</w:t>
      </w:r>
      <w:r w:rsidRPr="00D551E5">
        <w:t xml:space="preserve"> </w:t>
      </w:r>
    </w:p>
    <w:p w14:paraId="235AE8FE" w14:textId="77777777" w:rsidR="009D087B" w:rsidRPr="00D43500" w:rsidRDefault="009D087B" w:rsidP="00897759">
      <w:pPr>
        <w:pStyle w:val="ListParagraph"/>
        <w:ind w:left="1800" w:firstLine="0"/>
      </w:pPr>
    </w:p>
    <w:p w14:paraId="16415700" w14:textId="474467CC" w:rsidR="009D087B" w:rsidRDefault="0053397C" w:rsidP="00897759">
      <w:pPr>
        <w:pStyle w:val="Heading3"/>
      </w:pPr>
      <w:bookmarkStart w:id="70" w:name="_Toc228114130"/>
      <w:r w:rsidRPr="0053397C">
        <w:rPr>
          <w:cs/>
        </w:rPr>
        <w:t>ความต้องการด้านคุณภาพและความปลอดภัย (</w:t>
      </w:r>
      <w:r w:rsidRPr="0053397C">
        <w:t>Non-functional Requirements)</w:t>
      </w:r>
      <w:bookmarkEnd w:id="70"/>
    </w:p>
    <w:p w14:paraId="620D840E" w14:textId="71B2FB3F" w:rsidR="00074A51" w:rsidRPr="002364A7" w:rsidRDefault="00074A51" w:rsidP="00897759">
      <w:pPr>
        <w:pStyle w:val="ListParagraph"/>
        <w:numPr>
          <w:ilvl w:val="0"/>
          <w:numId w:val="20"/>
        </w:numPr>
      </w:pPr>
      <w:r w:rsidRPr="002364A7">
        <w:rPr>
          <w:cs/>
        </w:rPr>
        <w:t>ความเป็นส่วนตัว (</w:t>
      </w:r>
      <w:r w:rsidRPr="002364A7">
        <w:t xml:space="preserve">Data Privacy): </w:t>
      </w:r>
      <w:r w:rsidRPr="002364A7">
        <w:rPr>
          <w:cs/>
        </w:rPr>
        <w:t xml:space="preserve">ระบบต้องทำงานภายใต้หลักการ </w:t>
      </w:r>
      <w:r w:rsidRPr="002364A7">
        <w:t xml:space="preserve">Zero-Data Leakage </w:t>
      </w:r>
      <w:r w:rsidRPr="002364A7">
        <w:rPr>
          <w:cs/>
        </w:rPr>
        <w:t>โดยต้องไม่มีการส่งข้อความของผู้ใช้ไปยังเซิร์ฟเวอร์ภายนอกในระหว่างการประมวลผล</w:t>
      </w:r>
      <w:r w:rsidRPr="002364A7">
        <w:t xml:space="preserve"> </w:t>
      </w:r>
    </w:p>
    <w:p w14:paraId="3B9004BF" w14:textId="505B293D" w:rsidR="00074A51" w:rsidRPr="002364A7" w:rsidRDefault="00074A51" w:rsidP="00897759">
      <w:pPr>
        <w:pStyle w:val="ListParagraph"/>
        <w:numPr>
          <w:ilvl w:val="0"/>
          <w:numId w:val="20"/>
        </w:numPr>
      </w:pPr>
      <w:r w:rsidRPr="002364A7">
        <w:rPr>
          <w:cs/>
        </w:rPr>
        <w:t>ประสิทธิภาพ (</w:t>
      </w:r>
      <w:r w:rsidRPr="002364A7">
        <w:t xml:space="preserve">Performance): </w:t>
      </w:r>
      <w:r w:rsidRPr="002364A7">
        <w:rPr>
          <w:cs/>
        </w:rPr>
        <w:t>ระบบต้องมีความเร็วในการอนุมานผล (</w:t>
      </w:r>
      <w:r w:rsidRPr="002364A7">
        <w:t xml:space="preserve">Inference) </w:t>
      </w:r>
      <w:r w:rsidRPr="002364A7">
        <w:rPr>
          <w:cs/>
        </w:rPr>
        <w:t>ที่เหมาะสมกับการใช้งานบนเว็บเบราว์เซอร์ โดยไม่ทำให้ทรัพยากรของเครื่องผู้ใช้ทำงานหนักเกินไป</w:t>
      </w:r>
      <w:r w:rsidRPr="002364A7">
        <w:t xml:space="preserve"> </w:t>
      </w:r>
    </w:p>
    <w:p w14:paraId="795A9B57" w14:textId="54619798" w:rsidR="00D43500" w:rsidRPr="002364A7" w:rsidRDefault="00074A51" w:rsidP="00897759">
      <w:pPr>
        <w:pStyle w:val="ListParagraph"/>
        <w:numPr>
          <w:ilvl w:val="0"/>
          <w:numId w:val="20"/>
        </w:numPr>
      </w:pPr>
      <w:r w:rsidRPr="002364A7">
        <w:rPr>
          <w:cs/>
        </w:rPr>
        <w:t>การเข้าถึงได้ (</w:t>
      </w:r>
      <w:r w:rsidRPr="002364A7">
        <w:t xml:space="preserve">Accessibility): </w:t>
      </w:r>
      <w:r w:rsidRPr="002364A7">
        <w:rPr>
          <w:cs/>
        </w:rPr>
        <w:t>ส่วนติดต่อผู้ใช้งาน (</w:t>
      </w:r>
      <w:r w:rsidRPr="002364A7">
        <w:t xml:space="preserve">UI) </w:t>
      </w:r>
      <w:r w:rsidRPr="002364A7">
        <w:rPr>
          <w:cs/>
        </w:rPr>
        <w:t>ต้องมีความเรียบง่าย ไม่ซับซ้อน และสามารถใช้งานผ่านเบราว์เซอร์มาตรฐานได้ทันทีโดยไม่ต้องติดตั้งซอฟต์แวร์เพิ่มเติม</w:t>
      </w:r>
    </w:p>
    <w:p w14:paraId="448BD6EC" w14:textId="77777777" w:rsidR="009743B4" w:rsidRDefault="009743B4" w:rsidP="00897759"/>
    <w:p w14:paraId="27F930B5" w14:textId="0BF21DD7" w:rsidR="002C71B6" w:rsidRDefault="002C71B6" w:rsidP="00897759">
      <w:pPr>
        <w:pStyle w:val="Heading3"/>
      </w:pPr>
      <w:bookmarkStart w:id="71" w:name="_Toc228114131"/>
      <w:r w:rsidRPr="002C71B6">
        <w:rPr>
          <w:cs/>
        </w:rPr>
        <w:t>ความต้องการด้านสภาพแวดล้อมทางเทคนิค (</w:t>
      </w:r>
      <w:r w:rsidRPr="002C71B6">
        <w:t>Technical Requirements)</w:t>
      </w:r>
      <w:bookmarkEnd w:id="71"/>
    </w:p>
    <w:p w14:paraId="5A8E2A81" w14:textId="7809D98B" w:rsidR="003B0CE7" w:rsidRPr="00D551E5" w:rsidRDefault="003B0CE7" w:rsidP="00897759">
      <w:pPr>
        <w:pStyle w:val="ListParagraph"/>
        <w:numPr>
          <w:ilvl w:val="0"/>
          <w:numId w:val="21"/>
        </w:numPr>
      </w:pPr>
      <w:r w:rsidRPr="00D551E5">
        <w:rPr>
          <w:cs/>
        </w:rPr>
        <w:t xml:space="preserve">ระบบต้องพัฒนาด้วยภาษา </w:t>
      </w:r>
      <w:r w:rsidRPr="00D551E5">
        <w:t xml:space="preserve">JavaScript </w:t>
      </w:r>
      <w:r w:rsidRPr="00D551E5">
        <w:rPr>
          <w:cs/>
        </w:rPr>
        <w:t xml:space="preserve">หรือ </w:t>
      </w:r>
      <w:r w:rsidRPr="00D551E5">
        <w:t xml:space="preserve">TypeScript </w:t>
      </w:r>
      <w:r w:rsidRPr="00D551E5">
        <w:rPr>
          <w:cs/>
        </w:rPr>
        <w:t xml:space="preserve">เพื่อให้ทำงานร่วมกับเทคโนโลยี </w:t>
      </w:r>
      <w:r w:rsidRPr="00D551E5">
        <w:t xml:space="preserve">ONNX Runtime Web </w:t>
      </w:r>
      <w:r w:rsidRPr="00D551E5">
        <w:rPr>
          <w:cs/>
        </w:rPr>
        <w:t xml:space="preserve">และ </w:t>
      </w:r>
      <w:r w:rsidRPr="00D551E5">
        <w:t xml:space="preserve">Tesseract.js </w:t>
      </w:r>
      <w:r w:rsidRPr="00D551E5">
        <w:rPr>
          <w:cs/>
        </w:rPr>
        <w:t>ได้อย่างราบรื่น</w:t>
      </w:r>
      <w:r w:rsidRPr="00D551E5">
        <w:t xml:space="preserve"> </w:t>
      </w:r>
    </w:p>
    <w:p w14:paraId="1B017BCB" w14:textId="4082822A" w:rsidR="003B0CE7" w:rsidRPr="00D551E5" w:rsidRDefault="003B0CE7" w:rsidP="00897759">
      <w:pPr>
        <w:pStyle w:val="ListParagraph"/>
        <w:numPr>
          <w:ilvl w:val="0"/>
          <w:numId w:val="21"/>
        </w:numPr>
      </w:pPr>
      <w:r w:rsidRPr="00D551E5">
        <w:rPr>
          <w:cs/>
        </w:rPr>
        <w:t>แบบจำลองภาษา (</w:t>
      </w:r>
      <w:r w:rsidRPr="00D551E5">
        <w:t xml:space="preserve">Model) </w:t>
      </w:r>
      <w:r w:rsidRPr="00D551E5">
        <w:rPr>
          <w:cs/>
        </w:rPr>
        <w:t>จะต้องถูกบีบอัดให้อยู่ในรูปแบบที่เบราว์เซอร์สามารถดาวน์โหลดมาประมวลผลได้ในระยะเวลาอันสั้น</w:t>
      </w:r>
    </w:p>
    <w:p w14:paraId="50E16230" w14:textId="77777777" w:rsidR="00057821" w:rsidRDefault="00057821" w:rsidP="00897759">
      <w:pPr>
        <w:pStyle w:val="ListParagraph"/>
        <w:ind w:left="1800" w:firstLine="0"/>
      </w:pPr>
    </w:p>
    <w:p w14:paraId="185F60B2" w14:textId="455E6123" w:rsidR="00057821" w:rsidRDefault="008105F2" w:rsidP="00897759">
      <w:pPr>
        <w:pStyle w:val="Heading3"/>
      </w:pPr>
      <w:bookmarkStart w:id="72" w:name="_Toc228114132"/>
      <w:r w:rsidRPr="008105F2">
        <w:rPr>
          <w:cs/>
        </w:rPr>
        <w:t>การรวบรวมและจัดเตรียมชุดข้อมูล (</w:t>
      </w:r>
      <w:r w:rsidRPr="008105F2">
        <w:t>Data Preparation)</w:t>
      </w:r>
      <w:bookmarkEnd w:id="72"/>
    </w:p>
    <w:p w14:paraId="382E862D" w14:textId="530F4494" w:rsidR="00B10A57" w:rsidRPr="002F7CBD" w:rsidRDefault="008105F2" w:rsidP="00B10A57">
      <w:r w:rsidRPr="002F7CBD">
        <w:rPr>
          <w:cs/>
        </w:rPr>
        <w:t xml:space="preserve">ผู้วิจัยได้พัฒนาสคริปต์ </w:t>
      </w:r>
      <w:r w:rsidRPr="002F7CBD">
        <w:t xml:space="preserve">Python </w:t>
      </w:r>
      <w:r w:rsidRPr="002F7CBD">
        <w:rPr>
          <w:cs/>
        </w:rPr>
        <w:t xml:space="preserve">สำหรับรวบรวมข้อความจาก </w:t>
      </w:r>
      <w:r w:rsidRPr="002F7CBD">
        <w:t xml:space="preserve">Pantip.com </w:t>
      </w:r>
      <w:r w:rsidRPr="002F7CBD">
        <w:rPr>
          <w:cs/>
        </w:rPr>
        <w:t xml:space="preserve">ผ่านคำสำคัญที่ครอบคลุมหลากหลายหมวดหมู่ เพื่อให้ได้ข้อมูลที่มีลักษณะ </w:t>
      </w:r>
      <w:r w:rsidRPr="002F7CBD">
        <w:t xml:space="preserve">Code-switching </w:t>
      </w:r>
      <w:r w:rsidRPr="002F7CBD">
        <w:rPr>
          <w:cs/>
        </w:rPr>
        <w:t xml:space="preserve">ที่เป็นธรรมชาติ โดยมีการตรวจสอบข้อมูลซ้ำและคัดกรองข้อความที่มีความยาวมากกว่า </w:t>
      </w:r>
      <w:r w:rsidRPr="002F7CBD">
        <w:t xml:space="preserve">200 </w:t>
      </w:r>
      <w:r w:rsidR="00A53E60">
        <w:rPr>
          <w:rFonts w:hint="cs"/>
          <w:cs/>
        </w:rPr>
        <w:t>ตัวอักษร</w:t>
      </w:r>
      <w:r w:rsidRPr="002F7CBD">
        <w:rPr>
          <w:cs/>
        </w:rPr>
        <w:t xml:space="preserve"> เพื่อคุณภาพในการเรียนรู้ของโมเด</w:t>
      </w:r>
      <w:r w:rsidR="00D3568E" w:rsidRPr="002F7CBD">
        <w:rPr>
          <w:rFonts w:hint="cs"/>
          <w:cs/>
        </w:rPr>
        <w:t>ล</w:t>
      </w:r>
      <w:r w:rsidR="00B10A57" w:rsidRPr="002F7CBD">
        <w:rPr>
          <w:rFonts w:hint="cs"/>
          <w:cs/>
        </w:rPr>
        <w:t xml:space="preserve"> </w:t>
      </w:r>
      <w:r w:rsidR="00B10A57" w:rsidRPr="002F7CBD">
        <w:rPr>
          <w:cs/>
        </w:rPr>
        <w:t>เกณฑ์ดังกล่าวส่งผลให้ข้อความที่ผ่านการคัด</w:t>
      </w:r>
      <w:r w:rsidR="00B10A57" w:rsidRPr="002F7CBD">
        <w:rPr>
          <w:cs/>
        </w:rPr>
        <w:lastRenderedPageBreak/>
        <w:t xml:space="preserve">กรองมีความยาวเฉลี่ย </w:t>
      </w:r>
      <w:r w:rsidR="00786EE9">
        <w:t>969</w:t>
      </w:r>
      <w:r w:rsidR="00B10A57" w:rsidRPr="002F7CBD">
        <w:t xml:space="preserve">–1,893 </w:t>
      </w:r>
      <w:r w:rsidR="00B10A57" w:rsidRPr="002F7CBD">
        <w:rPr>
          <w:cs/>
        </w:rPr>
        <w:t xml:space="preserve">ตัวอักษร (ตารางที่ </w:t>
      </w:r>
      <w:r w:rsidR="00B10A57" w:rsidRPr="002F7CBD">
        <w:t xml:space="preserve">3.1) </w:t>
      </w:r>
      <w:r w:rsidR="00B10A57" w:rsidRPr="002F7CBD">
        <w:rPr>
          <w:cs/>
        </w:rPr>
        <w:t xml:space="preserve">ซึ่งเพียงพอต่อการดึงคุณลักษณะ </w:t>
      </w:r>
      <w:r w:rsidR="00B10A57" w:rsidRPr="002F7CBD">
        <w:t xml:space="preserve">Stylometry </w:t>
      </w:r>
      <w:r w:rsidR="00B10A57" w:rsidRPr="002F7CBD">
        <w:rPr>
          <w:cs/>
        </w:rPr>
        <w:t>ของแบบจำลอง</w:t>
      </w:r>
    </w:p>
    <w:p w14:paraId="18976CC2" w14:textId="77777777" w:rsidR="00B10A57" w:rsidRDefault="00B10A57" w:rsidP="00B10A57"/>
    <w:tbl>
      <w:tblPr>
        <w:tblStyle w:val="TableGrid"/>
        <w:tblpPr w:leftFromText="180" w:rightFromText="180" w:vertAnchor="page" w:horzAnchor="margin" w:tblpY="4333"/>
        <w:tblW w:w="5000" w:type="pct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B10A57" w14:paraId="4C71D990" w14:textId="77777777" w:rsidTr="00B10A57">
        <w:trPr>
          <w:trHeight w:val="520"/>
        </w:trPr>
        <w:tc>
          <w:tcPr>
            <w:tcW w:w="1250" w:type="pct"/>
            <w:vAlign w:val="center"/>
          </w:tcPr>
          <w:p w14:paraId="29116858" w14:textId="77777777" w:rsidR="00B10A57" w:rsidRDefault="00B10A57" w:rsidP="00B10A57">
            <w:pPr>
              <w:pStyle w:val="ListParagraph"/>
              <w:ind w:left="0" w:firstLine="0"/>
            </w:pPr>
            <w:r w:rsidRPr="00806669">
              <w:rPr>
                <w:cs/>
              </w:rPr>
              <w:t>รายละเอียด</w:t>
            </w:r>
          </w:p>
        </w:tc>
        <w:tc>
          <w:tcPr>
            <w:tcW w:w="1250" w:type="pct"/>
            <w:vAlign w:val="center"/>
          </w:tcPr>
          <w:p w14:paraId="1BDCC4D9" w14:textId="77777777" w:rsidR="00B10A57" w:rsidRDefault="00B10A57" w:rsidP="00B10A57">
            <w:pPr>
              <w:pStyle w:val="ListParagraph"/>
              <w:ind w:left="0" w:firstLine="0"/>
            </w:pPr>
            <w:r w:rsidRPr="00806669">
              <w:t>Human (Pantip)</w:t>
            </w:r>
          </w:p>
        </w:tc>
        <w:tc>
          <w:tcPr>
            <w:tcW w:w="1250" w:type="pct"/>
            <w:vAlign w:val="center"/>
          </w:tcPr>
          <w:p w14:paraId="7F787A3E" w14:textId="77777777" w:rsidR="00B10A57" w:rsidRDefault="00B10A57" w:rsidP="00B10A57">
            <w:pPr>
              <w:pStyle w:val="ListParagraph"/>
              <w:ind w:left="0" w:firstLine="0"/>
            </w:pPr>
            <w:r w:rsidRPr="00806669">
              <w:t>AI (Llama 3)</w:t>
            </w:r>
          </w:p>
        </w:tc>
        <w:tc>
          <w:tcPr>
            <w:tcW w:w="1250" w:type="pct"/>
            <w:vAlign w:val="center"/>
          </w:tcPr>
          <w:p w14:paraId="4BF68C51" w14:textId="77777777" w:rsidR="00B10A57" w:rsidRDefault="00B10A57" w:rsidP="00B10A57">
            <w:pPr>
              <w:pStyle w:val="ListParagraph"/>
              <w:ind w:left="0" w:firstLine="0"/>
            </w:pPr>
            <w:r w:rsidRPr="00806669">
              <w:rPr>
                <w:cs/>
              </w:rPr>
              <w:t>รวม</w:t>
            </w:r>
          </w:p>
        </w:tc>
      </w:tr>
      <w:tr w:rsidR="00B10A57" w14:paraId="50211495" w14:textId="77777777" w:rsidTr="00B10A57">
        <w:trPr>
          <w:trHeight w:val="520"/>
        </w:trPr>
        <w:tc>
          <w:tcPr>
            <w:tcW w:w="1250" w:type="pct"/>
            <w:vAlign w:val="center"/>
          </w:tcPr>
          <w:p w14:paraId="46B456DC" w14:textId="77777777" w:rsidR="00B10A57" w:rsidRDefault="00B10A57" w:rsidP="00B10A57">
            <w:pPr>
              <w:pStyle w:val="ListParagraph"/>
              <w:ind w:left="0" w:firstLine="0"/>
            </w:pPr>
            <w:r w:rsidRPr="00806669">
              <w:rPr>
                <w:cs/>
              </w:rPr>
              <w:t>จำนวนตัวอย่าง (</w:t>
            </w:r>
            <w:r w:rsidRPr="00806669">
              <w:t>Samples)</w:t>
            </w:r>
          </w:p>
        </w:tc>
        <w:tc>
          <w:tcPr>
            <w:tcW w:w="1250" w:type="pct"/>
            <w:vAlign w:val="center"/>
          </w:tcPr>
          <w:p w14:paraId="0F74FED5" w14:textId="77777777" w:rsidR="00B10A57" w:rsidRDefault="00B10A57" w:rsidP="00B10A57">
            <w:pPr>
              <w:pStyle w:val="ListParagraph"/>
              <w:ind w:left="0" w:firstLine="0"/>
            </w:pPr>
            <w:r w:rsidRPr="00806669">
              <w:t>335</w:t>
            </w:r>
          </w:p>
        </w:tc>
        <w:tc>
          <w:tcPr>
            <w:tcW w:w="1250" w:type="pct"/>
            <w:vAlign w:val="center"/>
          </w:tcPr>
          <w:p w14:paraId="1660DABE" w14:textId="77777777" w:rsidR="00B10A57" w:rsidRDefault="00B10A57" w:rsidP="00B10A57">
            <w:pPr>
              <w:pStyle w:val="ListParagraph"/>
              <w:ind w:left="0" w:firstLine="0"/>
            </w:pPr>
            <w:r w:rsidRPr="00806669">
              <w:t>335</w:t>
            </w:r>
          </w:p>
        </w:tc>
        <w:tc>
          <w:tcPr>
            <w:tcW w:w="1250" w:type="pct"/>
            <w:vAlign w:val="center"/>
          </w:tcPr>
          <w:p w14:paraId="1CB468B1" w14:textId="77777777" w:rsidR="00B10A57" w:rsidRDefault="00B10A57" w:rsidP="00B10A57">
            <w:pPr>
              <w:pStyle w:val="ListParagraph"/>
              <w:ind w:left="0" w:firstLine="0"/>
            </w:pPr>
            <w:r w:rsidRPr="00806669">
              <w:t>670</w:t>
            </w:r>
          </w:p>
        </w:tc>
      </w:tr>
      <w:tr w:rsidR="00B10A57" w14:paraId="01C137A0" w14:textId="77777777" w:rsidTr="00B10A57">
        <w:trPr>
          <w:trHeight w:val="520"/>
        </w:trPr>
        <w:tc>
          <w:tcPr>
            <w:tcW w:w="1250" w:type="pct"/>
            <w:vAlign w:val="center"/>
          </w:tcPr>
          <w:p w14:paraId="201F8082" w14:textId="77777777" w:rsidR="00B10A57" w:rsidRDefault="00B10A57" w:rsidP="00B10A57">
            <w:pPr>
              <w:pStyle w:val="ListParagraph"/>
              <w:ind w:left="0" w:firstLine="0"/>
            </w:pPr>
            <w:r w:rsidRPr="00806669">
              <w:rPr>
                <w:cs/>
              </w:rPr>
              <w:t>ความยาวเฉลี่ย (</w:t>
            </w:r>
            <w:r w:rsidRPr="00806669">
              <w:t>Avg. Characters)</w:t>
            </w:r>
          </w:p>
        </w:tc>
        <w:tc>
          <w:tcPr>
            <w:tcW w:w="1250" w:type="pct"/>
            <w:vAlign w:val="center"/>
          </w:tcPr>
          <w:p w14:paraId="7391AFAC" w14:textId="77777777" w:rsidR="00B10A57" w:rsidRDefault="00B10A57" w:rsidP="00B10A57">
            <w:pPr>
              <w:pStyle w:val="ListParagraph"/>
              <w:ind w:left="0" w:firstLine="0"/>
            </w:pPr>
            <w:r w:rsidRPr="00806669">
              <w:t>1,893</w:t>
            </w:r>
          </w:p>
        </w:tc>
        <w:tc>
          <w:tcPr>
            <w:tcW w:w="1250" w:type="pct"/>
            <w:vAlign w:val="center"/>
          </w:tcPr>
          <w:p w14:paraId="370D5F62" w14:textId="77777777" w:rsidR="00B10A57" w:rsidRDefault="00B10A57" w:rsidP="00B10A57">
            <w:pPr>
              <w:pStyle w:val="ListParagraph"/>
              <w:ind w:left="0" w:firstLine="0"/>
            </w:pPr>
            <w:r w:rsidRPr="00806669">
              <w:t>969</w:t>
            </w:r>
          </w:p>
        </w:tc>
        <w:tc>
          <w:tcPr>
            <w:tcW w:w="1250" w:type="pct"/>
            <w:vAlign w:val="center"/>
          </w:tcPr>
          <w:p w14:paraId="1710FCDC" w14:textId="77777777" w:rsidR="00B10A57" w:rsidRDefault="00B10A57" w:rsidP="00B10A57">
            <w:pPr>
              <w:pStyle w:val="ListParagraph"/>
              <w:ind w:left="0" w:firstLine="0"/>
            </w:pPr>
            <w:r w:rsidRPr="00806669">
              <w:t>-</w:t>
            </w:r>
          </w:p>
        </w:tc>
      </w:tr>
      <w:tr w:rsidR="00B10A57" w14:paraId="752C3558" w14:textId="77777777" w:rsidTr="00B10A57">
        <w:trPr>
          <w:trHeight w:val="520"/>
        </w:trPr>
        <w:tc>
          <w:tcPr>
            <w:tcW w:w="1250" w:type="pct"/>
            <w:vAlign w:val="center"/>
          </w:tcPr>
          <w:p w14:paraId="6C7FB556" w14:textId="77777777" w:rsidR="00B10A57" w:rsidRDefault="00B10A57" w:rsidP="00B10A57">
            <w:pPr>
              <w:pStyle w:val="ListParagraph"/>
              <w:ind w:left="0" w:firstLine="0"/>
            </w:pPr>
            <w:r w:rsidRPr="00806669">
              <w:rPr>
                <w:cs/>
              </w:rPr>
              <w:t>สัดส่วนภาษาผสม (</w:t>
            </w:r>
            <w:r w:rsidRPr="00806669">
              <w:t>CS Ratio %)</w:t>
            </w:r>
          </w:p>
        </w:tc>
        <w:tc>
          <w:tcPr>
            <w:tcW w:w="1250" w:type="pct"/>
            <w:vAlign w:val="center"/>
          </w:tcPr>
          <w:p w14:paraId="7A5C97A2" w14:textId="77777777" w:rsidR="00B10A57" w:rsidRDefault="00B10A57" w:rsidP="00B10A57">
            <w:pPr>
              <w:pStyle w:val="ListParagraph"/>
              <w:ind w:left="0" w:firstLine="0"/>
            </w:pPr>
            <w:r w:rsidRPr="00806669">
              <w:t>5.31%</w:t>
            </w:r>
          </w:p>
        </w:tc>
        <w:tc>
          <w:tcPr>
            <w:tcW w:w="1250" w:type="pct"/>
            <w:vAlign w:val="center"/>
          </w:tcPr>
          <w:p w14:paraId="4D320847" w14:textId="77777777" w:rsidR="00B10A57" w:rsidRDefault="00B10A57" w:rsidP="00B10A57">
            <w:pPr>
              <w:pStyle w:val="ListParagraph"/>
              <w:ind w:left="0" w:firstLine="0"/>
            </w:pPr>
            <w:r w:rsidRPr="00806669">
              <w:t>4.99%</w:t>
            </w:r>
          </w:p>
        </w:tc>
        <w:tc>
          <w:tcPr>
            <w:tcW w:w="1250" w:type="pct"/>
            <w:vAlign w:val="center"/>
          </w:tcPr>
          <w:p w14:paraId="13747153" w14:textId="77777777" w:rsidR="00B10A57" w:rsidRDefault="00B10A57" w:rsidP="00B10A57">
            <w:pPr>
              <w:pStyle w:val="ListParagraph"/>
              <w:ind w:left="0" w:firstLine="0"/>
            </w:pPr>
            <w:r w:rsidRPr="00806669">
              <w:t>-</w:t>
            </w:r>
          </w:p>
        </w:tc>
      </w:tr>
      <w:tr w:rsidR="00B10A57" w14:paraId="0DDFFD5E" w14:textId="77777777" w:rsidTr="00B10A57">
        <w:trPr>
          <w:trHeight w:val="520"/>
        </w:trPr>
        <w:tc>
          <w:tcPr>
            <w:tcW w:w="1250" w:type="pct"/>
            <w:vAlign w:val="center"/>
          </w:tcPr>
          <w:p w14:paraId="3C077A03" w14:textId="77777777" w:rsidR="00B10A57" w:rsidRDefault="00B10A57" w:rsidP="00B10A57">
            <w:pPr>
              <w:pStyle w:val="ListParagraph"/>
              <w:ind w:left="0" w:firstLine="0"/>
            </w:pPr>
            <w:r w:rsidRPr="00806669">
              <w:rPr>
                <w:cs/>
              </w:rPr>
              <w:t>การแบ่งข้อมูล (</w:t>
            </w:r>
            <w:r w:rsidRPr="00806669">
              <w:t>Train : Val : Test)</w:t>
            </w:r>
          </w:p>
        </w:tc>
        <w:tc>
          <w:tcPr>
            <w:tcW w:w="1250" w:type="pct"/>
            <w:vAlign w:val="center"/>
          </w:tcPr>
          <w:p w14:paraId="05E0A779" w14:textId="1A6F71B1" w:rsidR="00B10A57" w:rsidRDefault="00D335E0" w:rsidP="00B10A57">
            <w:pPr>
              <w:pStyle w:val="ListParagraph"/>
              <w:ind w:left="0" w:firstLine="0"/>
            </w:pPr>
            <w:r>
              <w:rPr>
                <w:rFonts w:hint="cs"/>
                <w:cs/>
              </w:rPr>
              <w:t>-</w:t>
            </w:r>
          </w:p>
        </w:tc>
        <w:tc>
          <w:tcPr>
            <w:tcW w:w="1250" w:type="pct"/>
            <w:vAlign w:val="center"/>
          </w:tcPr>
          <w:p w14:paraId="16859364" w14:textId="26509DFA" w:rsidR="00B10A57" w:rsidRDefault="00D335E0" w:rsidP="00B10A57">
            <w:pPr>
              <w:pStyle w:val="ListParagraph"/>
              <w:ind w:left="0" w:firstLine="0"/>
            </w:pPr>
            <w:r>
              <w:rPr>
                <w:rFonts w:hint="cs"/>
                <w:cs/>
              </w:rPr>
              <w:t>-</w:t>
            </w:r>
          </w:p>
        </w:tc>
        <w:tc>
          <w:tcPr>
            <w:tcW w:w="1250" w:type="pct"/>
            <w:vAlign w:val="center"/>
          </w:tcPr>
          <w:p w14:paraId="1D743347" w14:textId="6DE49AEC" w:rsidR="00B10A57" w:rsidRPr="00027D21" w:rsidRDefault="00027D21" w:rsidP="00B10A57">
            <w:pPr>
              <w:pStyle w:val="ListParagraph"/>
              <w:ind w:left="0" w:firstLine="0"/>
            </w:pPr>
            <w:r w:rsidRPr="00027D21">
              <w:t>469 / 100 / 101</w:t>
            </w:r>
          </w:p>
        </w:tc>
      </w:tr>
    </w:tbl>
    <w:p w14:paraId="59F03630" w14:textId="37633809" w:rsidR="00027D21" w:rsidRPr="007C6AF5" w:rsidRDefault="006F0A00" w:rsidP="007C6AF5">
      <w:pPr>
        <w:pStyle w:val="Caption"/>
        <w:rPr>
          <w:b w:val="0"/>
          <w:bCs w:val="0"/>
        </w:rPr>
      </w:pPr>
      <w:bookmarkStart w:id="73" w:name="_Toc228114157"/>
      <w:r w:rsidRPr="007C6AF5">
        <w:rPr>
          <w:b w:val="0"/>
          <w:bCs w:val="0"/>
          <w:cs/>
        </w:rPr>
        <w:t xml:space="preserve">ตารางที่ </w:t>
      </w:r>
      <w:r w:rsidRPr="007C6AF5">
        <w:rPr>
          <w:b w:val="0"/>
          <w:bCs w:val="0"/>
          <w:noProof/>
        </w:rPr>
        <w:fldChar w:fldCharType="begin"/>
      </w:r>
      <w:r w:rsidRPr="007C6AF5">
        <w:rPr>
          <w:b w:val="0"/>
          <w:bCs w:val="0"/>
          <w:noProof/>
        </w:rPr>
        <w:instrText xml:space="preserve"> STYLEREF 1 \s </w:instrText>
      </w:r>
      <w:r w:rsidRPr="007C6AF5">
        <w:rPr>
          <w:b w:val="0"/>
          <w:bCs w:val="0"/>
          <w:noProof/>
        </w:rPr>
        <w:fldChar w:fldCharType="separate"/>
      </w:r>
      <w:r w:rsidR="001445B0">
        <w:rPr>
          <w:b w:val="0"/>
          <w:bCs w:val="0"/>
          <w:noProof/>
        </w:rPr>
        <w:t>3</w:t>
      </w:r>
      <w:r w:rsidRPr="007C6AF5">
        <w:rPr>
          <w:b w:val="0"/>
          <w:bCs w:val="0"/>
          <w:noProof/>
        </w:rPr>
        <w:fldChar w:fldCharType="end"/>
      </w:r>
      <w:r w:rsidRPr="007C6AF5">
        <w:rPr>
          <w:b w:val="0"/>
          <w:bCs w:val="0"/>
          <w:cs/>
        </w:rPr>
        <w:t>.</w:t>
      </w:r>
      <w:r w:rsidRPr="007C6AF5">
        <w:rPr>
          <w:b w:val="0"/>
          <w:bCs w:val="0"/>
          <w:noProof/>
        </w:rPr>
        <w:fldChar w:fldCharType="begin"/>
      </w:r>
      <w:r w:rsidRPr="007C6AF5">
        <w:rPr>
          <w:b w:val="0"/>
          <w:bCs w:val="0"/>
          <w:noProof/>
        </w:rPr>
        <w:instrText xml:space="preserve"> SEQ </w:instrText>
      </w:r>
      <w:r w:rsidRPr="007C6AF5">
        <w:rPr>
          <w:b w:val="0"/>
          <w:bCs w:val="0"/>
          <w:noProof/>
          <w:cs/>
        </w:rPr>
        <w:instrText xml:space="preserve">ตารางที่ </w:instrText>
      </w:r>
      <w:r w:rsidRPr="007C6AF5">
        <w:rPr>
          <w:b w:val="0"/>
          <w:bCs w:val="0"/>
          <w:noProof/>
        </w:rPr>
        <w:instrText xml:space="preserve">\* ARABIC \s 1 </w:instrText>
      </w:r>
      <w:r w:rsidRPr="007C6AF5">
        <w:rPr>
          <w:b w:val="0"/>
          <w:bCs w:val="0"/>
          <w:noProof/>
        </w:rPr>
        <w:fldChar w:fldCharType="separate"/>
      </w:r>
      <w:r w:rsidR="001445B0">
        <w:rPr>
          <w:b w:val="0"/>
          <w:bCs w:val="0"/>
          <w:noProof/>
        </w:rPr>
        <w:t>1</w:t>
      </w:r>
      <w:r w:rsidRPr="007C6AF5">
        <w:rPr>
          <w:b w:val="0"/>
          <w:bCs w:val="0"/>
          <w:noProof/>
        </w:rPr>
        <w:fldChar w:fldCharType="end"/>
      </w:r>
      <w:r w:rsidRPr="007C6AF5">
        <w:rPr>
          <w:rFonts w:hint="cs"/>
          <w:b w:val="0"/>
          <w:bCs w:val="0"/>
          <w:cs/>
        </w:rPr>
        <w:t xml:space="preserve"> </w:t>
      </w:r>
      <w:r w:rsidR="00B25DB7" w:rsidRPr="007C6AF5">
        <w:rPr>
          <w:b w:val="0"/>
          <w:bCs w:val="0"/>
          <w:cs/>
        </w:rPr>
        <w:t>สรุปรายละเอียดสถิติของชุดข้อมูล</w:t>
      </w:r>
      <w:bookmarkEnd w:id="73"/>
      <w:r w:rsidR="00B25DB7" w:rsidRPr="007C6AF5">
        <w:rPr>
          <w:b w:val="0"/>
          <w:bCs w:val="0"/>
          <w:cs/>
        </w:rPr>
        <w:t xml:space="preserve"> </w:t>
      </w:r>
    </w:p>
    <w:p w14:paraId="64B0FE04" w14:textId="43728687" w:rsidR="006F0A00" w:rsidRPr="007C6AF5" w:rsidRDefault="00027D21" w:rsidP="00027D21">
      <w:pPr>
        <w:ind w:firstLine="0"/>
        <w:rPr>
          <w:sz w:val="28"/>
          <w:szCs w:val="28"/>
        </w:rPr>
      </w:pPr>
      <w:r w:rsidRPr="007C6AF5">
        <w:rPr>
          <w:b/>
          <w:bCs/>
          <w:sz w:val="28"/>
          <w:szCs w:val="28"/>
          <w:cs/>
        </w:rPr>
        <w:t>หมายเหตุ:</w:t>
      </w:r>
      <w:r w:rsidRPr="007C6AF5">
        <w:rPr>
          <w:sz w:val="28"/>
          <w:szCs w:val="28"/>
        </w:rPr>
        <w:t xml:space="preserve"> </w:t>
      </w:r>
      <w:r w:rsidRPr="007C6AF5">
        <w:rPr>
          <w:sz w:val="28"/>
          <w:szCs w:val="28"/>
          <w:cs/>
        </w:rPr>
        <w:t xml:space="preserve">ข้อมูลทั้งหมด </w:t>
      </w:r>
      <w:r w:rsidRPr="007C6AF5">
        <w:rPr>
          <w:sz w:val="28"/>
          <w:szCs w:val="28"/>
        </w:rPr>
        <w:t xml:space="preserve">670 </w:t>
      </w:r>
      <w:r w:rsidRPr="007C6AF5">
        <w:rPr>
          <w:sz w:val="28"/>
          <w:szCs w:val="28"/>
          <w:cs/>
        </w:rPr>
        <w:t>ชุด ถูกแบ่งออกเป็นชุดฝึกสอน (</w:t>
      </w:r>
      <w:r w:rsidRPr="007C6AF5">
        <w:rPr>
          <w:sz w:val="28"/>
          <w:szCs w:val="28"/>
        </w:rPr>
        <w:t xml:space="preserve">Training Set) 469 </w:t>
      </w:r>
      <w:r w:rsidRPr="007C6AF5">
        <w:rPr>
          <w:sz w:val="28"/>
          <w:szCs w:val="28"/>
          <w:cs/>
        </w:rPr>
        <w:t>ชุด (</w:t>
      </w:r>
      <w:r w:rsidRPr="007C6AF5">
        <w:rPr>
          <w:sz w:val="28"/>
          <w:szCs w:val="28"/>
        </w:rPr>
        <w:t xml:space="preserve">70%), </w:t>
      </w:r>
      <w:r w:rsidRPr="007C6AF5">
        <w:rPr>
          <w:sz w:val="28"/>
          <w:szCs w:val="28"/>
          <w:cs/>
        </w:rPr>
        <w:t>ชุดทวนสอบ (</w:t>
      </w:r>
      <w:r w:rsidRPr="007C6AF5">
        <w:rPr>
          <w:sz w:val="28"/>
          <w:szCs w:val="28"/>
        </w:rPr>
        <w:t xml:space="preserve">Validation Set) 100 </w:t>
      </w:r>
      <w:r w:rsidRPr="007C6AF5">
        <w:rPr>
          <w:sz w:val="28"/>
          <w:szCs w:val="28"/>
          <w:cs/>
        </w:rPr>
        <w:t>ชุด (</w:t>
      </w:r>
      <w:r w:rsidRPr="007C6AF5">
        <w:rPr>
          <w:sz w:val="28"/>
          <w:szCs w:val="28"/>
        </w:rPr>
        <w:t xml:space="preserve">15%) </w:t>
      </w:r>
      <w:r w:rsidRPr="007C6AF5">
        <w:rPr>
          <w:sz w:val="28"/>
          <w:szCs w:val="28"/>
          <w:cs/>
        </w:rPr>
        <w:t>และชุดทดสอบ (</w:t>
      </w:r>
      <w:r w:rsidRPr="007C6AF5">
        <w:rPr>
          <w:sz w:val="28"/>
          <w:szCs w:val="28"/>
        </w:rPr>
        <w:t xml:space="preserve">Test Set) 101 </w:t>
      </w:r>
      <w:r w:rsidRPr="007C6AF5">
        <w:rPr>
          <w:sz w:val="28"/>
          <w:szCs w:val="28"/>
          <w:cs/>
        </w:rPr>
        <w:t>ชุด (</w:t>
      </w:r>
      <w:r w:rsidRPr="007C6AF5">
        <w:rPr>
          <w:sz w:val="28"/>
          <w:szCs w:val="28"/>
        </w:rPr>
        <w:t>15%)</w:t>
      </w:r>
    </w:p>
    <w:p w14:paraId="193B3DD1" w14:textId="77777777" w:rsidR="007C6AF5" w:rsidRPr="003B0CE7" w:rsidRDefault="007C6AF5" w:rsidP="00027D21">
      <w:pPr>
        <w:ind w:firstLine="0"/>
      </w:pPr>
    </w:p>
    <w:p w14:paraId="603B5165" w14:textId="53B023FF" w:rsidR="00170DCF" w:rsidRPr="002B0A37" w:rsidRDefault="003C72CB" w:rsidP="00170DCF">
      <w:r w:rsidRPr="003C72CB">
        <w:rPr>
          <w:cs/>
        </w:rPr>
        <w:t xml:space="preserve">จากการวิเคราะห์สถิติพบว่าข้อความจากมนุษย์มีความยาวเฉลี่ยมากกว่า </w:t>
      </w:r>
      <w:r w:rsidRPr="003C72CB">
        <w:t xml:space="preserve">AI </w:t>
      </w:r>
      <w:r w:rsidRPr="003C72CB">
        <w:rPr>
          <w:cs/>
        </w:rPr>
        <w:t xml:space="preserve">เกือบ </w:t>
      </w:r>
      <w:r w:rsidRPr="003C72CB">
        <w:t xml:space="preserve">2 </w:t>
      </w:r>
      <w:r w:rsidRPr="003C72CB">
        <w:rPr>
          <w:cs/>
        </w:rPr>
        <w:t>เท่า (</w:t>
      </w:r>
      <w:r w:rsidRPr="003C72CB">
        <w:t xml:space="preserve">1,893 </w:t>
      </w:r>
      <w:r w:rsidRPr="003C72CB">
        <w:rPr>
          <w:cs/>
        </w:rPr>
        <w:t xml:space="preserve">ต่อ </w:t>
      </w:r>
      <w:r w:rsidRPr="003C72CB">
        <w:t xml:space="preserve">969 </w:t>
      </w:r>
      <w:r w:rsidRPr="003C72CB">
        <w:rPr>
          <w:cs/>
        </w:rPr>
        <w:t>ตัวอักษร) ในขณะที่ระดับความเข้มข้นของภาษาผสม (</w:t>
      </w:r>
      <w:r w:rsidRPr="003C72CB">
        <w:t xml:space="preserve">CS Ratio) </w:t>
      </w:r>
      <w:r w:rsidRPr="003C72CB">
        <w:rPr>
          <w:cs/>
        </w:rPr>
        <w:t xml:space="preserve">มีความใกล้เคียงกันที่ประมาณ </w:t>
      </w:r>
      <w:r w:rsidRPr="003C72CB">
        <w:t xml:space="preserve">5% </w:t>
      </w:r>
      <w:r w:rsidRPr="003C72CB">
        <w:rPr>
          <w:cs/>
        </w:rPr>
        <w:t>ซึ่งเป็นระดับที่ท้าทายในการจำแนก</w:t>
      </w:r>
    </w:p>
    <w:p w14:paraId="07642557" w14:textId="22F6E7ED" w:rsidR="002C71B6" w:rsidRDefault="002C71B6" w:rsidP="003B0CE7">
      <w:pPr>
        <w:pStyle w:val="ListParagraph"/>
        <w:ind w:left="1800" w:firstLine="0"/>
      </w:pPr>
    </w:p>
    <w:p w14:paraId="2362626B" w14:textId="4CD16880" w:rsidR="00897593" w:rsidRDefault="00FC3A2F" w:rsidP="00FC3A2F">
      <w:r>
        <w:rPr>
          <w:rFonts w:hint="cs"/>
          <w:cs/>
        </w:rPr>
        <w:t>ใ</w:t>
      </w:r>
      <w:r w:rsidRPr="00FC3A2F">
        <w:rPr>
          <w:cs/>
        </w:rPr>
        <w:t>นการจัดเตรียมชุดข้อมูล ผู้วิจัยได้ดำเนินการทำความสะอาดข้อมูลเพื่อลดอคติ (</w:t>
      </w:r>
      <w:r w:rsidRPr="00FC3A2F">
        <w:t xml:space="preserve">Bias) </w:t>
      </w:r>
      <w:r w:rsidRPr="00FC3A2F">
        <w:rPr>
          <w:cs/>
        </w:rPr>
        <w:t xml:space="preserve">จากรูปแบบการสร้างข้อความของปัญญาประดิษฐ์ ดังตัวอย่างในตารางที่ </w:t>
      </w:r>
      <w:r w:rsidRPr="00FC3A2F">
        <w:t>3.</w:t>
      </w:r>
      <w:r w:rsidR="002B5D2A">
        <w:rPr>
          <w:rFonts w:hint="cs"/>
          <w:cs/>
        </w:rPr>
        <w:t>2</w:t>
      </w:r>
    </w:p>
    <w:p w14:paraId="3D2D8F53" w14:textId="77777777" w:rsidR="008551C7" w:rsidRDefault="008551C7" w:rsidP="00FC3A2F"/>
    <w:p w14:paraId="428BFD4A" w14:textId="77777777" w:rsidR="003868A6" w:rsidRDefault="003868A6" w:rsidP="00FC3A2F"/>
    <w:p w14:paraId="5D1957C9" w14:textId="77777777" w:rsidR="003868A6" w:rsidRDefault="003868A6" w:rsidP="00FC3A2F"/>
    <w:p w14:paraId="546678B0" w14:textId="77777777" w:rsidR="003868A6" w:rsidRDefault="003868A6" w:rsidP="00FC3A2F"/>
    <w:p w14:paraId="1D290B9C" w14:textId="77777777" w:rsidR="003868A6" w:rsidRDefault="003868A6" w:rsidP="00FC3A2F">
      <w:pPr>
        <w:rPr>
          <w:cs/>
        </w:rPr>
      </w:pPr>
    </w:p>
    <w:p w14:paraId="03D9FFB9" w14:textId="47223CD6" w:rsidR="00E02FF1" w:rsidRPr="007C6AF5" w:rsidRDefault="00E02FF1" w:rsidP="00E02FF1">
      <w:pPr>
        <w:pStyle w:val="Caption"/>
        <w:rPr>
          <w:b w:val="0"/>
          <w:bCs w:val="0"/>
        </w:rPr>
      </w:pPr>
      <w:bookmarkStart w:id="74" w:name="_Toc228114158"/>
      <w:r w:rsidRPr="007C6AF5">
        <w:rPr>
          <w:b w:val="0"/>
          <w:bCs w:val="0"/>
          <w:cs/>
        </w:rPr>
        <w:lastRenderedPageBreak/>
        <w:t xml:space="preserve">ตารางที่ </w:t>
      </w:r>
      <w:r w:rsidRPr="007C6AF5">
        <w:rPr>
          <w:b w:val="0"/>
          <w:bCs w:val="0"/>
          <w:noProof/>
        </w:rPr>
        <w:fldChar w:fldCharType="begin"/>
      </w:r>
      <w:r w:rsidRPr="007C6AF5">
        <w:rPr>
          <w:b w:val="0"/>
          <w:bCs w:val="0"/>
          <w:noProof/>
        </w:rPr>
        <w:instrText xml:space="preserve"> STYLEREF 1 \s </w:instrText>
      </w:r>
      <w:r w:rsidRPr="007C6AF5">
        <w:rPr>
          <w:b w:val="0"/>
          <w:bCs w:val="0"/>
          <w:noProof/>
        </w:rPr>
        <w:fldChar w:fldCharType="separate"/>
      </w:r>
      <w:r w:rsidR="001445B0">
        <w:rPr>
          <w:b w:val="0"/>
          <w:bCs w:val="0"/>
          <w:noProof/>
        </w:rPr>
        <w:t>3</w:t>
      </w:r>
      <w:r w:rsidRPr="007C6AF5">
        <w:rPr>
          <w:b w:val="0"/>
          <w:bCs w:val="0"/>
          <w:noProof/>
        </w:rPr>
        <w:fldChar w:fldCharType="end"/>
      </w:r>
      <w:r w:rsidRPr="007C6AF5">
        <w:rPr>
          <w:b w:val="0"/>
          <w:bCs w:val="0"/>
          <w:cs/>
        </w:rPr>
        <w:t>.</w:t>
      </w:r>
      <w:r w:rsidRPr="007C6AF5">
        <w:rPr>
          <w:b w:val="0"/>
          <w:bCs w:val="0"/>
          <w:noProof/>
        </w:rPr>
        <w:fldChar w:fldCharType="begin"/>
      </w:r>
      <w:r w:rsidRPr="007C6AF5">
        <w:rPr>
          <w:b w:val="0"/>
          <w:bCs w:val="0"/>
          <w:noProof/>
        </w:rPr>
        <w:instrText xml:space="preserve"> SEQ </w:instrText>
      </w:r>
      <w:r w:rsidRPr="007C6AF5">
        <w:rPr>
          <w:b w:val="0"/>
          <w:bCs w:val="0"/>
          <w:noProof/>
          <w:cs/>
        </w:rPr>
        <w:instrText xml:space="preserve">ตารางที่ </w:instrText>
      </w:r>
      <w:r w:rsidRPr="007C6AF5">
        <w:rPr>
          <w:b w:val="0"/>
          <w:bCs w:val="0"/>
          <w:noProof/>
        </w:rPr>
        <w:instrText xml:space="preserve">\* ARABIC \s 1 </w:instrText>
      </w:r>
      <w:r w:rsidRPr="007C6AF5">
        <w:rPr>
          <w:b w:val="0"/>
          <w:bCs w:val="0"/>
          <w:noProof/>
        </w:rPr>
        <w:fldChar w:fldCharType="separate"/>
      </w:r>
      <w:r w:rsidR="001445B0">
        <w:rPr>
          <w:b w:val="0"/>
          <w:bCs w:val="0"/>
          <w:noProof/>
        </w:rPr>
        <w:t>2</w:t>
      </w:r>
      <w:r w:rsidRPr="007C6AF5">
        <w:rPr>
          <w:b w:val="0"/>
          <w:bCs w:val="0"/>
          <w:noProof/>
        </w:rPr>
        <w:fldChar w:fldCharType="end"/>
      </w:r>
      <w:r w:rsidRPr="007C6AF5">
        <w:rPr>
          <w:rFonts w:hint="cs"/>
          <w:b w:val="0"/>
          <w:bCs w:val="0"/>
          <w:cs/>
        </w:rPr>
        <w:t xml:space="preserve"> </w:t>
      </w:r>
      <w:r w:rsidR="00B440FA" w:rsidRPr="007C6AF5">
        <w:rPr>
          <w:b w:val="0"/>
          <w:bCs w:val="0"/>
          <w:cs/>
        </w:rPr>
        <w:t>ตัวอย่างการประมวลผลข้อมูลเพื่อขจัดสิ่งเจือปน (</w:t>
      </w:r>
      <w:r w:rsidR="00B440FA" w:rsidRPr="007C6AF5">
        <w:rPr>
          <w:b w:val="0"/>
          <w:bCs w:val="0"/>
        </w:rPr>
        <w:t>Data Cleaning Examples)</w:t>
      </w:r>
      <w:bookmarkEnd w:id="74"/>
    </w:p>
    <w:tbl>
      <w:tblPr>
        <w:tblStyle w:val="TableGrid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1129"/>
        <w:gridCol w:w="3119"/>
        <w:gridCol w:w="1843"/>
        <w:gridCol w:w="2205"/>
      </w:tblGrid>
      <w:tr w:rsidR="00FC3A2F" w14:paraId="4C52A608" w14:textId="77777777" w:rsidTr="00C45D8C">
        <w:trPr>
          <w:jc w:val="center"/>
        </w:trPr>
        <w:tc>
          <w:tcPr>
            <w:tcW w:w="680" w:type="pct"/>
          </w:tcPr>
          <w:p w14:paraId="0161C193" w14:textId="488D62D9" w:rsidR="00FC3A2F" w:rsidRPr="007C6AF5" w:rsidRDefault="00FC3A2F" w:rsidP="00446D08">
            <w:pPr>
              <w:pStyle w:val="ListParagraph"/>
              <w:ind w:left="0" w:firstLine="0"/>
              <w:rPr>
                <w:sz w:val="30"/>
                <w:szCs w:val="30"/>
                <w:cs/>
              </w:rPr>
            </w:pPr>
            <w:r w:rsidRPr="007C6AF5">
              <w:rPr>
                <w:rFonts w:hint="cs"/>
                <w:sz w:val="30"/>
                <w:szCs w:val="30"/>
                <w:cs/>
              </w:rPr>
              <w:t>ตัวอย่างที่</w:t>
            </w:r>
          </w:p>
        </w:tc>
        <w:tc>
          <w:tcPr>
            <w:tcW w:w="1880" w:type="pct"/>
            <w:vAlign w:val="center"/>
          </w:tcPr>
          <w:p w14:paraId="5BE554E2" w14:textId="6F9D520D" w:rsidR="00FC3A2F" w:rsidRPr="007C6AF5" w:rsidRDefault="00FC3A2F" w:rsidP="00446D08">
            <w:pPr>
              <w:pStyle w:val="ListParagraph"/>
              <w:ind w:left="0" w:firstLine="0"/>
              <w:rPr>
                <w:sz w:val="30"/>
                <w:szCs w:val="30"/>
              </w:rPr>
            </w:pPr>
            <w:r w:rsidRPr="007C6AF5">
              <w:rPr>
                <w:sz w:val="30"/>
                <w:szCs w:val="30"/>
                <w:cs/>
              </w:rPr>
              <w:t>ข้อความเริ่มต้น (</w:t>
            </w:r>
            <w:r w:rsidRPr="007C6AF5">
              <w:rPr>
                <w:sz w:val="30"/>
                <w:szCs w:val="30"/>
              </w:rPr>
              <w:t>Raw Text)</w:t>
            </w:r>
          </w:p>
        </w:tc>
        <w:tc>
          <w:tcPr>
            <w:tcW w:w="1111" w:type="pct"/>
            <w:vAlign w:val="center"/>
          </w:tcPr>
          <w:p w14:paraId="07F6393F" w14:textId="72C2B481" w:rsidR="00FC3A2F" w:rsidRPr="007C6AF5" w:rsidRDefault="00FC3A2F" w:rsidP="00446D08">
            <w:pPr>
              <w:pStyle w:val="ListParagraph"/>
              <w:ind w:left="0" w:firstLine="0"/>
              <w:rPr>
                <w:sz w:val="30"/>
                <w:szCs w:val="30"/>
              </w:rPr>
            </w:pPr>
            <w:r w:rsidRPr="007C6AF5">
              <w:rPr>
                <w:sz w:val="30"/>
                <w:szCs w:val="30"/>
                <w:cs/>
              </w:rPr>
              <w:t>ข้อความหลังการประมวลผล (</w:t>
            </w:r>
            <w:r w:rsidRPr="007C6AF5">
              <w:rPr>
                <w:sz w:val="30"/>
                <w:szCs w:val="30"/>
              </w:rPr>
              <w:t>Cleaned Text)</w:t>
            </w:r>
          </w:p>
        </w:tc>
        <w:tc>
          <w:tcPr>
            <w:tcW w:w="1329" w:type="pct"/>
            <w:vAlign w:val="center"/>
          </w:tcPr>
          <w:p w14:paraId="0BFEE2E2" w14:textId="3C390705" w:rsidR="00FC3A2F" w:rsidRPr="007C6AF5" w:rsidRDefault="00FC3A2F" w:rsidP="00446D08">
            <w:pPr>
              <w:pStyle w:val="ListParagraph"/>
              <w:ind w:left="0" w:firstLine="0"/>
              <w:rPr>
                <w:sz w:val="30"/>
                <w:szCs w:val="30"/>
              </w:rPr>
            </w:pPr>
            <w:r w:rsidRPr="007C6AF5">
              <w:rPr>
                <w:rStyle w:val="Strong"/>
                <w:b w:val="0"/>
                <w:bCs w:val="0"/>
                <w:sz w:val="30"/>
                <w:szCs w:val="30"/>
                <w:cs/>
              </w:rPr>
              <w:t>สิ่งที่ถูกลบออก (</w:t>
            </w:r>
            <w:r w:rsidRPr="007C6AF5">
              <w:rPr>
                <w:rStyle w:val="Strong"/>
                <w:b w:val="0"/>
                <w:bCs w:val="0"/>
                <w:sz w:val="30"/>
                <w:szCs w:val="30"/>
              </w:rPr>
              <w:t>Noise/Artifacts)</w:t>
            </w:r>
          </w:p>
        </w:tc>
      </w:tr>
      <w:tr w:rsidR="00FC3A2F" w14:paraId="64DCAD38" w14:textId="77777777" w:rsidTr="00C45D8C">
        <w:trPr>
          <w:jc w:val="center"/>
        </w:trPr>
        <w:tc>
          <w:tcPr>
            <w:tcW w:w="680" w:type="pct"/>
          </w:tcPr>
          <w:p w14:paraId="003C9C75" w14:textId="7315F991" w:rsidR="00FC3A2F" w:rsidRPr="007C6AF5" w:rsidRDefault="00FC3A2F" w:rsidP="00446D08">
            <w:pPr>
              <w:pStyle w:val="ListParagraph"/>
              <w:ind w:left="0" w:firstLine="0"/>
              <w:rPr>
                <w:sz w:val="30"/>
                <w:szCs w:val="30"/>
              </w:rPr>
            </w:pPr>
            <w:r w:rsidRPr="007C6AF5">
              <w:rPr>
                <w:rFonts w:hint="cs"/>
                <w:sz w:val="30"/>
                <w:szCs w:val="30"/>
                <w:cs/>
              </w:rPr>
              <w:t>1</w:t>
            </w:r>
          </w:p>
        </w:tc>
        <w:tc>
          <w:tcPr>
            <w:tcW w:w="1880" w:type="pct"/>
            <w:vAlign w:val="center"/>
          </w:tcPr>
          <w:p w14:paraId="19B86803" w14:textId="46C7F631" w:rsidR="00FC3A2F" w:rsidRPr="007C6AF5" w:rsidRDefault="00FC3A2F" w:rsidP="00446D08">
            <w:pPr>
              <w:pStyle w:val="ListParagraph"/>
              <w:ind w:left="0" w:firstLine="0"/>
              <w:rPr>
                <w:sz w:val="30"/>
                <w:szCs w:val="30"/>
              </w:rPr>
            </w:pPr>
            <w:r w:rsidRPr="007C6AF5">
              <w:rPr>
                <w:sz w:val="30"/>
                <w:szCs w:val="30"/>
              </w:rPr>
              <w:t xml:space="preserve">"Hey fans! </w:t>
            </w:r>
            <w:r w:rsidRPr="007C6AF5">
              <w:rPr>
                <w:sz w:val="30"/>
                <w:szCs w:val="30"/>
                <w:cs/>
              </w:rPr>
              <w:t xml:space="preserve">มาสนใจโปรเจ็กต์พิเศษดี๊ดีจาก </w:t>
            </w:r>
            <w:r w:rsidRPr="007C6AF5">
              <w:rPr>
                <w:sz w:val="30"/>
                <w:szCs w:val="30"/>
              </w:rPr>
              <w:t xml:space="preserve">BNK48 &amp; CGM48 </w:t>
            </w:r>
            <w:r w:rsidRPr="007C6AF5">
              <w:rPr>
                <w:sz w:val="30"/>
                <w:szCs w:val="30"/>
                <w:cs/>
              </w:rPr>
              <w:t xml:space="preserve">กัน! ... หลังจากสิ้นสุดการโหวต </w:t>
            </w:r>
            <w:r w:rsidRPr="007C6AF5">
              <w:rPr>
                <w:sz w:val="30"/>
                <w:szCs w:val="30"/>
              </w:rPr>
              <w:t xml:space="preserve">BNK Token </w:t>
            </w:r>
            <w:r w:rsidRPr="007C6AF5">
              <w:rPr>
                <w:sz w:val="30"/>
                <w:szCs w:val="30"/>
                <w:cs/>
              </w:rPr>
              <w:t xml:space="preserve">ของคุณจะถูก </w:t>
            </w:r>
            <w:r w:rsidRPr="007C6AF5">
              <w:rPr>
                <w:sz w:val="30"/>
                <w:szCs w:val="30"/>
              </w:rPr>
              <w:t xml:space="preserve">Burn </w:t>
            </w:r>
            <w:r w:rsidRPr="007C6AF5">
              <w:rPr>
                <w:sz w:val="30"/>
                <w:szCs w:val="30"/>
                <w:cs/>
              </w:rPr>
              <w:t>ทิ้ง</w:t>
            </w:r>
            <w:r w:rsidRPr="007C6AF5">
              <w:rPr>
                <w:sz w:val="30"/>
                <w:szCs w:val="30"/>
              </w:rPr>
              <w:t xml:space="preserve"> Don't miss out this opportunity to show your love and support for these talented girls!"</w:t>
            </w:r>
          </w:p>
        </w:tc>
        <w:tc>
          <w:tcPr>
            <w:tcW w:w="1111" w:type="pct"/>
            <w:vAlign w:val="center"/>
          </w:tcPr>
          <w:p w14:paraId="527AEC2B" w14:textId="119B0A38" w:rsidR="00FC3A2F" w:rsidRPr="007C6AF5" w:rsidRDefault="00FC3A2F" w:rsidP="00446D08">
            <w:pPr>
              <w:pStyle w:val="ListParagraph"/>
              <w:ind w:left="0" w:firstLine="0"/>
              <w:rPr>
                <w:sz w:val="30"/>
                <w:szCs w:val="30"/>
              </w:rPr>
            </w:pPr>
            <w:r w:rsidRPr="007C6AF5">
              <w:rPr>
                <w:sz w:val="30"/>
                <w:szCs w:val="30"/>
              </w:rPr>
              <w:t>"</w:t>
            </w:r>
            <w:r w:rsidRPr="007C6AF5">
              <w:rPr>
                <w:sz w:val="30"/>
                <w:szCs w:val="30"/>
                <w:cs/>
              </w:rPr>
              <w:t xml:space="preserve">มาสนใจโปรเจ็กต์พิเศษจาก </w:t>
            </w:r>
            <w:r w:rsidRPr="007C6AF5">
              <w:rPr>
                <w:sz w:val="30"/>
                <w:szCs w:val="30"/>
              </w:rPr>
              <w:t xml:space="preserve">BNK48 &amp; CGM48 </w:t>
            </w:r>
            <w:r w:rsidRPr="007C6AF5">
              <w:rPr>
                <w:sz w:val="30"/>
                <w:szCs w:val="30"/>
                <w:cs/>
              </w:rPr>
              <w:t xml:space="preserve">กัน! ... หลังจากสิ้นสุดการโหวต </w:t>
            </w:r>
            <w:r w:rsidRPr="007C6AF5">
              <w:rPr>
                <w:sz w:val="30"/>
                <w:szCs w:val="30"/>
              </w:rPr>
              <w:t xml:space="preserve">BNK Token </w:t>
            </w:r>
            <w:r w:rsidRPr="007C6AF5">
              <w:rPr>
                <w:sz w:val="30"/>
                <w:szCs w:val="30"/>
                <w:cs/>
              </w:rPr>
              <w:t xml:space="preserve">ของคุณจะถูก </w:t>
            </w:r>
            <w:r w:rsidRPr="007C6AF5">
              <w:rPr>
                <w:sz w:val="30"/>
                <w:szCs w:val="30"/>
              </w:rPr>
              <w:t xml:space="preserve">Burn </w:t>
            </w:r>
            <w:r w:rsidRPr="007C6AF5">
              <w:rPr>
                <w:sz w:val="30"/>
                <w:szCs w:val="30"/>
                <w:cs/>
              </w:rPr>
              <w:t>ทิ้ง"</w:t>
            </w:r>
          </w:p>
        </w:tc>
        <w:tc>
          <w:tcPr>
            <w:tcW w:w="1329" w:type="pct"/>
            <w:vAlign w:val="center"/>
          </w:tcPr>
          <w:p w14:paraId="5619B3E5" w14:textId="2A2F9A18" w:rsidR="00FC3A2F" w:rsidRPr="007C6AF5" w:rsidRDefault="00FC3A2F" w:rsidP="00446D08">
            <w:pPr>
              <w:pStyle w:val="NormalWeb"/>
              <w:spacing w:before="0"/>
              <w:ind w:firstLine="0"/>
              <w:rPr>
                <w:rFonts w:ascii="TH Sarabun New" w:hAnsi="TH Sarabun New" w:cs="TH Sarabun New"/>
                <w:sz w:val="30"/>
              </w:rPr>
            </w:pPr>
            <w:r w:rsidRPr="007C6AF5">
              <w:rPr>
                <w:rFonts w:ascii="TH Sarabun New" w:hAnsi="TH Sarabun New" w:cs="TH Sarabun New"/>
                <w:sz w:val="30"/>
              </w:rPr>
              <w:t xml:space="preserve">1. </w:t>
            </w:r>
            <w:r w:rsidRPr="007C6AF5">
              <w:rPr>
                <w:rFonts w:ascii="TH Sarabun New" w:hAnsi="TH Sarabun New" w:cs="TH Sarabun New"/>
                <w:sz w:val="30"/>
                <w:cs/>
              </w:rPr>
              <w:t>คำเกริ่นนำ (</w:t>
            </w:r>
            <w:r w:rsidRPr="007C6AF5">
              <w:rPr>
                <w:rFonts w:ascii="TH Sarabun New" w:hAnsi="TH Sarabun New" w:cs="TH Sarabun New"/>
                <w:sz w:val="30"/>
              </w:rPr>
              <w:t>Greeting): "Hey fans!"</w:t>
            </w:r>
          </w:p>
          <w:p w14:paraId="1D26403A" w14:textId="188FF919" w:rsidR="00FC3A2F" w:rsidRPr="007C6AF5" w:rsidRDefault="00FC3A2F" w:rsidP="00446D08">
            <w:pPr>
              <w:pStyle w:val="NormalWeb"/>
              <w:spacing w:before="0"/>
              <w:ind w:firstLine="0"/>
              <w:rPr>
                <w:rFonts w:ascii="TH Sarabun New" w:hAnsi="TH Sarabun New" w:cs="TH Sarabun New"/>
                <w:sz w:val="30"/>
              </w:rPr>
            </w:pPr>
            <w:r w:rsidRPr="007C6AF5">
              <w:rPr>
                <w:rFonts w:ascii="TH Sarabun New" w:hAnsi="TH Sarabun New" w:cs="TH Sarabun New"/>
                <w:sz w:val="30"/>
              </w:rPr>
              <w:t xml:space="preserve">2. </w:t>
            </w:r>
            <w:r w:rsidRPr="007C6AF5">
              <w:rPr>
                <w:rFonts w:ascii="TH Sarabun New" w:hAnsi="TH Sarabun New" w:cs="TH Sarabun New"/>
                <w:sz w:val="30"/>
                <w:cs/>
              </w:rPr>
              <w:t xml:space="preserve">คำสร้อย </w:t>
            </w:r>
            <w:r w:rsidRPr="007C6AF5">
              <w:rPr>
                <w:rFonts w:ascii="TH Sarabun New" w:hAnsi="TH Sarabun New" w:cs="TH Sarabun New"/>
                <w:sz w:val="30"/>
              </w:rPr>
              <w:t>AI: "</w:t>
            </w:r>
            <w:r w:rsidRPr="007C6AF5">
              <w:rPr>
                <w:rFonts w:ascii="TH Sarabun New" w:hAnsi="TH Sarabun New" w:cs="TH Sarabun New"/>
                <w:sz w:val="30"/>
                <w:cs/>
              </w:rPr>
              <w:t>ดี๊ดี"</w:t>
            </w:r>
          </w:p>
          <w:p w14:paraId="50C3067C" w14:textId="5F7AA704" w:rsidR="00FC3A2F" w:rsidRPr="007C6AF5" w:rsidRDefault="00FC3A2F" w:rsidP="00446D08">
            <w:pPr>
              <w:pStyle w:val="ListParagraph"/>
              <w:ind w:left="0" w:firstLine="0"/>
              <w:rPr>
                <w:sz w:val="30"/>
                <w:szCs w:val="30"/>
              </w:rPr>
            </w:pPr>
            <w:r w:rsidRPr="007C6AF5">
              <w:rPr>
                <w:sz w:val="30"/>
                <w:szCs w:val="30"/>
              </w:rPr>
              <w:t xml:space="preserve">3. </w:t>
            </w:r>
            <w:r w:rsidRPr="007C6AF5">
              <w:rPr>
                <w:sz w:val="30"/>
                <w:szCs w:val="30"/>
                <w:cs/>
              </w:rPr>
              <w:t>ประโยคปิดท้ายภาษาอังกฤษ:</w:t>
            </w:r>
            <w:r w:rsidRPr="007C6AF5">
              <w:rPr>
                <w:sz w:val="30"/>
                <w:szCs w:val="30"/>
              </w:rPr>
              <w:t xml:space="preserve"> "Don't miss out..."</w:t>
            </w:r>
          </w:p>
        </w:tc>
      </w:tr>
      <w:tr w:rsidR="00FC3A2F" w:rsidRPr="00966CF6" w14:paraId="36672AEE" w14:textId="77777777" w:rsidTr="00C45D8C">
        <w:trPr>
          <w:jc w:val="center"/>
        </w:trPr>
        <w:tc>
          <w:tcPr>
            <w:tcW w:w="680" w:type="pct"/>
          </w:tcPr>
          <w:p w14:paraId="45A852DB" w14:textId="58A10193" w:rsidR="00FC3A2F" w:rsidRPr="007C6AF5" w:rsidRDefault="00FC3A2F" w:rsidP="00446D08">
            <w:pPr>
              <w:pStyle w:val="ListParagraph"/>
              <w:ind w:left="0" w:firstLine="0"/>
              <w:rPr>
                <w:sz w:val="30"/>
                <w:szCs w:val="30"/>
              </w:rPr>
            </w:pPr>
            <w:r w:rsidRPr="007C6AF5">
              <w:rPr>
                <w:rFonts w:hint="cs"/>
                <w:sz w:val="30"/>
                <w:szCs w:val="30"/>
                <w:cs/>
              </w:rPr>
              <w:t>2</w:t>
            </w:r>
          </w:p>
        </w:tc>
        <w:tc>
          <w:tcPr>
            <w:tcW w:w="1880" w:type="pct"/>
            <w:vAlign w:val="center"/>
          </w:tcPr>
          <w:p w14:paraId="00EE25F3" w14:textId="6FB9CADC" w:rsidR="00FC3A2F" w:rsidRPr="007C6AF5" w:rsidRDefault="00FC3A2F" w:rsidP="00446D08">
            <w:pPr>
              <w:pStyle w:val="ListParagraph"/>
              <w:ind w:left="0" w:firstLine="0"/>
              <w:rPr>
                <w:sz w:val="30"/>
                <w:szCs w:val="30"/>
              </w:rPr>
            </w:pPr>
            <w:r w:rsidRPr="007C6AF5">
              <w:rPr>
                <w:sz w:val="30"/>
                <w:szCs w:val="30"/>
              </w:rPr>
              <w:t>"</w:t>
            </w:r>
            <w:r w:rsidRPr="007C6AF5">
              <w:rPr>
                <w:sz w:val="30"/>
                <w:szCs w:val="30"/>
                <w:cs/>
              </w:rPr>
              <w:t xml:space="preserve">สวัสดี </w:t>
            </w:r>
            <w:r w:rsidRPr="007C6AF5">
              <w:rPr>
                <w:sz w:val="30"/>
                <w:szCs w:val="30"/>
              </w:rPr>
              <w:t xml:space="preserve">gang! </w:t>
            </w:r>
            <w:r w:rsidRPr="007C6AF5">
              <w:rPr>
                <w:sz w:val="30"/>
                <w:szCs w:val="30"/>
                <w:cs/>
              </w:rPr>
              <w:t xml:space="preserve">วันนี้ผมมาแชร์ประสบการณ์ตั้ง </w:t>
            </w:r>
            <w:r w:rsidRPr="007C6AF5">
              <w:rPr>
                <w:sz w:val="30"/>
                <w:szCs w:val="30"/>
              </w:rPr>
              <w:t xml:space="preserve">Azure Cosmos DB </w:t>
            </w:r>
            <w:r w:rsidRPr="007C6AF5">
              <w:rPr>
                <w:sz w:val="30"/>
                <w:szCs w:val="30"/>
                <w:cs/>
              </w:rPr>
              <w:t>กันครับ ... [</w:t>
            </w:r>
            <w:r w:rsidRPr="007C6AF5">
              <w:rPr>
                <w:sz w:val="30"/>
                <w:szCs w:val="30"/>
              </w:rPr>
              <w:t xml:space="preserve">connection refused calling hello ... </w:t>
            </w:r>
            <w:r w:rsidRPr="007C6AF5">
              <w:rPr>
                <w:sz w:val="30"/>
                <w:szCs w:val="30"/>
                <w:cs/>
              </w:rPr>
              <w:t xml:space="preserve">สงสัยมันเพราะ </w:t>
            </w:r>
            <w:r w:rsidRPr="007C6AF5">
              <w:rPr>
                <w:sz w:val="30"/>
                <w:szCs w:val="30"/>
              </w:rPr>
              <w:t xml:space="preserve">Network Settings </w:t>
            </w:r>
            <w:r w:rsidRPr="007C6AF5">
              <w:rPr>
                <w:sz w:val="30"/>
                <w:szCs w:val="30"/>
                <w:cs/>
              </w:rPr>
              <w:t>ไม่ถูกต้องใช่ไหมคะ</w:t>
            </w:r>
            <w:r w:rsidRPr="007C6AF5">
              <w:rPr>
                <w:sz w:val="30"/>
                <w:szCs w:val="30"/>
              </w:rPr>
              <w:t>?"</w:t>
            </w:r>
          </w:p>
        </w:tc>
        <w:tc>
          <w:tcPr>
            <w:tcW w:w="1111" w:type="pct"/>
            <w:vAlign w:val="center"/>
          </w:tcPr>
          <w:p w14:paraId="4B327E45" w14:textId="205A292E" w:rsidR="00FC3A2F" w:rsidRPr="007C6AF5" w:rsidRDefault="00FC3A2F" w:rsidP="00446D08">
            <w:pPr>
              <w:pStyle w:val="ListParagraph"/>
              <w:ind w:left="0" w:firstLine="0"/>
              <w:rPr>
                <w:sz w:val="30"/>
                <w:szCs w:val="30"/>
              </w:rPr>
            </w:pPr>
            <w:r w:rsidRPr="007C6AF5">
              <w:rPr>
                <w:sz w:val="30"/>
                <w:szCs w:val="30"/>
              </w:rPr>
              <w:t>"</w:t>
            </w:r>
            <w:r w:rsidRPr="007C6AF5">
              <w:rPr>
                <w:sz w:val="30"/>
                <w:szCs w:val="30"/>
                <w:cs/>
              </w:rPr>
              <w:t xml:space="preserve">วันนี้ผมมาแชร์ประสบการณ์ตั้ง </w:t>
            </w:r>
            <w:r w:rsidRPr="007C6AF5">
              <w:rPr>
                <w:sz w:val="30"/>
                <w:szCs w:val="30"/>
              </w:rPr>
              <w:t xml:space="preserve">Azure Cosmos DB </w:t>
            </w:r>
            <w:r w:rsidRPr="007C6AF5">
              <w:rPr>
                <w:sz w:val="30"/>
                <w:szCs w:val="30"/>
                <w:cs/>
              </w:rPr>
              <w:t>กันครับ ... [</w:t>
            </w:r>
            <w:r w:rsidRPr="007C6AF5">
              <w:rPr>
                <w:sz w:val="30"/>
                <w:szCs w:val="30"/>
              </w:rPr>
              <w:t xml:space="preserve">connection refused calling hello ... </w:t>
            </w:r>
            <w:r w:rsidRPr="007C6AF5">
              <w:rPr>
                <w:sz w:val="30"/>
                <w:szCs w:val="30"/>
                <w:cs/>
              </w:rPr>
              <w:t xml:space="preserve">สงสัยมันเพราะ </w:t>
            </w:r>
            <w:r w:rsidRPr="007C6AF5">
              <w:rPr>
                <w:sz w:val="30"/>
                <w:szCs w:val="30"/>
              </w:rPr>
              <w:t xml:space="preserve">Network Settings </w:t>
            </w:r>
            <w:r w:rsidRPr="007C6AF5">
              <w:rPr>
                <w:sz w:val="30"/>
                <w:szCs w:val="30"/>
                <w:cs/>
              </w:rPr>
              <w:t>ไม่ถูกต้องใช่ไหมคะ</w:t>
            </w:r>
            <w:r w:rsidRPr="007C6AF5">
              <w:rPr>
                <w:sz w:val="30"/>
                <w:szCs w:val="30"/>
              </w:rPr>
              <w:t>?"</w:t>
            </w:r>
          </w:p>
        </w:tc>
        <w:tc>
          <w:tcPr>
            <w:tcW w:w="1329" w:type="pct"/>
            <w:vAlign w:val="center"/>
          </w:tcPr>
          <w:p w14:paraId="6B22F03C" w14:textId="3DEA7BEA" w:rsidR="00FC3A2F" w:rsidRPr="007C6AF5" w:rsidRDefault="00FC3A2F" w:rsidP="00446D08">
            <w:pPr>
              <w:pStyle w:val="ListParagraph"/>
              <w:ind w:left="0" w:firstLine="0"/>
              <w:rPr>
                <w:sz w:val="30"/>
                <w:szCs w:val="30"/>
              </w:rPr>
            </w:pPr>
            <w:r w:rsidRPr="007C6AF5">
              <w:rPr>
                <w:sz w:val="30"/>
                <w:szCs w:val="30"/>
                <w:cs/>
              </w:rPr>
              <w:t xml:space="preserve">คำเกริ่นนำที่แสดงลักษณะของ </w:t>
            </w:r>
            <w:r w:rsidRPr="007C6AF5">
              <w:rPr>
                <w:sz w:val="30"/>
                <w:szCs w:val="30"/>
              </w:rPr>
              <w:t>AI Chatbot: "</w:t>
            </w:r>
            <w:r w:rsidRPr="007C6AF5">
              <w:rPr>
                <w:sz w:val="30"/>
                <w:szCs w:val="30"/>
                <w:cs/>
              </w:rPr>
              <w:t xml:space="preserve">สวัสดี </w:t>
            </w:r>
            <w:r w:rsidRPr="007C6AF5">
              <w:rPr>
                <w:sz w:val="30"/>
                <w:szCs w:val="30"/>
              </w:rPr>
              <w:t>gang!"</w:t>
            </w:r>
          </w:p>
        </w:tc>
      </w:tr>
      <w:tr w:rsidR="00FC3A2F" w14:paraId="44E8FEF9" w14:textId="77777777" w:rsidTr="00C45D8C">
        <w:trPr>
          <w:jc w:val="center"/>
        </w:trPr>
        <w:tc>
          <w:tcPr>
            <w:tcW w:w="680" w:type="pct"/>
          </w:tcPr>
          <w:p w14:paraId="12AFC870" w14:textId="44503A43" w:rsidR="00FC3A2F" w:rsidRPr="007C6AF5" w:rsidRDefault="00966CF6" w:rsidP="00446D08">
            <w:pPr>
              <w:pStyle w:val="ListParagraph"/>
              <w:ind w:left="0" w:firstLine="0"/>
              <w:rPr>
                <w:sz w:val="30"/>
                <w:szCs w:val="30"/>
              </w:rPr>
            </w:pPr>
            <w:r w:rsidRPr="007C6AF5">
              <w:rPr>
                <w:rFonts w:hint="cs"/>
                <w:sz w:val="30"/>
                <w:szCs w:val="30"/>
                <w:cs/>
              </w:rPr>
              <w:t>3</w:t>
            </w:r>
          </w:p>
        </w:tc>
        <w:tc>
          <w:tcPr>
            <w:tcW w:w="1880" w:type="pct"/>
            <w:vAlign w:val="center"/>
          </w:tcPr>
          <w:p w14:paraId="2EE6AD20" w14:textId="1DE26E57" w:rsidR="00FC3A2F" w:rsidRPr="007C6AF5" w:rsidRDefault="00FC3A2F" w:rsidP="00446D08">
            <w:pPr>
              <w:pStyle w:val="ListParagraph"/>
              <w:ind w:left="0" w:firstLine="0"/>
              <w:rPr>
                <w:sz w:val="30"/>
                <w:szCs w:val="30"/>
              </w:rPr>
            </w:pPr>
            <w:r w:rsidRPr="007C6AF5">
              <w:rPr>
                <w:sz w:val="30"/>
                <w:szCs w:val="30"/>
              </w:rPr>
              <w:t>"</w:t>
            </w:r>
            <w:r w:rsidRPr="007C6AF5">
              <w:rPr>
                <w:sz w:val="30"/>
                <w:szCs w:val="30"/>
                <w:cs/>
              </w:rPr>
              <w:t xml:space="preserve">มาแล้วจ้า </w:t>
            </w:r>
            <w:r w:rsidRPr="007C6AF5">
              <w:rPr>
                <w:sz w:val="30"/>
                <w:szCs w:val="30"/>
              </w:rPr>
              <w:t xml:space="preserve">MV </w:t>
            </w:r>
            <w:r w:rsidRPr="007C6AF5">
              <w:rPr>
                <w:sz w:val="30"/>
                <w:szCs w:val="30"/>
                <w:cs/>
              </w:rPr>
              <w:t xml:space="preserve">เพลงรอง ... เป็น </w:t>
            </w:r>
            <w:r w:rsidRPr="007C6AF5">
              <w:rPr>
                <w:sz w:val="30"/>
                <w:szCs w:val="30"/>
              </w:rPr>
              <w:t xml:space="preserve">MV </w:t>
            </w:r>
            <w:r w:rsidRPr="007C6AF5">
              <w:rPr>
                <w:sz w:val="30"/>
                <w:szCs w:val="30"/>
                <w:cs/>
              </w:rPr>
              <w:t xml:space="preserve">ที่ดูแล้วอยากดูซ้ำทันที เอาไป </w:t>
            </w:r>
            <w:r w:rsidRPr="007C6AF5">
              <w:rPr>
                <w:sz w:val="30"/>
                <w:szCs w:val="30"/>
              </w:rPr>
              <w:t>10/10 This MV got me hook! The energy is high and the vibe is so cool! Can't help but wanna rewatch it over and over again."</w:t>
            </w:r>
          </w:p>
        </w:tc>
        <w:tc>
          <w:tcPr>
            <w:tcW w:w="1111" w:type="pct"/>
            <w:vAlign w:val="center"/>
          </w:tcPr>
          <w:p w14:paraId="628C7519" w14:textId="740DDA16" w:rsidR="00FC3A2F" w:rsidRPr="007C6AF5" w:rsidRDefault="00FC3A2F" w:rsidP="00446D08">
            <w:pPr>
              <w:pStyle w:val="ListParagraph"/>
              <w:ind w:left="0" w:firstLine="0"/>
              <w:rPr>
                <w:sz w:val="30"/>
                <w:szCs w:val="30"/>
              </w:rPr>
            </w:pPr>
            <w:r w:rsidRPr="007C6AF5">
              <w:rPr>
                <w:sz w:val="30"/>
                <w:szCs w:val="30"/>
              </w:rPr>
              <w:t>"</w:t>
            </w:r>
            <w:r w:rsidRPr="007C6AF5">
              <w:rPr>
                <w:sz w:val="30"/>
                <w:szCs w:val="30"/>
                <w:cs/>
              </w:rPr>
              <w:t xml:space="preserve">มาแล้วจ้า </w:t>
            </w:r>
            <w:r w:rsidRPr="007C6AF5">
              <w:rPr>
                <w:sz w:val="30"/>
                <w:szCs w:val="30"/>
              </w:rPr>
              <w:t xml:space="preserve">MV </w:t>
            </w:r>
            <w:r w:rsidRPr="007C6AF5">
              <w:rPr>
                <w:sz w:val="30"/>
                <w:szCs w:val="30"/>
                <w:cs/>
              </w:rPr>
              <w:t xml:space="preserve">เพลงรอง ... เป็น </w:t>
            </w:r>
            <w:r w:rsidRPr="007C6AF5">
              <w:rPr>
                <w:sz w:val="30"/>
                <w:szCs w:val="30"/>
              </w:rPr>
              <w:t xml:space="preserve">MV </w:t>
            </w:r>
            <w:r w:rsidRPr="007C6AF5">
              <w:rPr>
                <w:sz w:val="30"/>
                <w:szCs w:val="30"/>
                <w:cs/>
              </w:rPr>
              <w:t xml:space="preserve">ที่ดูแล้วอยากดูซ้ำทันที เอาไป </w:t>
            </w:r>
            <w:r w:rsidRPr="007C6AF5">
              <w:rPr>
                <w:sz w:val="30"/>
                <w:szCs w:val="30"/>
              </w:rPr>
              <w:t>10/10"</w:t>
            </w:r>
          </w:p>
        </w:tc>
        <w:tc>
          <w:tcPr>
            <w:tcW w:w="1329" w:type="pct"/>
            <w:vAlign w:val="center"/>
          </w:tcPr>
          <w:p w14:paraId="41751D11" w14:textId="5274859D" w:rsidR="00FC3A2F" w:rsidRPr="007C6AF5" w:rsidRDefault="00FC3A2F" w:rsidP="00446D08">
            <w:pPr>
              <w:pStyle w:val="ListParagraph"/>
              <w:ind w:left="0" w:firstLine="0"/>
              <w:rPr>
                <w:sz w:val="30"/>
                <w:szCs w:val="30"/>
              </w:rPr>
            </w:pPr>
            <w:r w:rsidRPr="007C6AF5">
              <w:rPr>
                <w:sz w:val="30"/>
                <w:szCs w:val="30"/>
                <w:cs/>
              </w:rPr>
              <w:t>ส่วนสรุปเนื้อหาเป็นภาษาอังกฤษ (</w:t>
            </w:r>
            <w:r w:rsidRPr="007C6AF5">
              <w:rPr>
                <w:sz w:val="30"/>
                <w:szCs w:val="30"/>
              </w:rPr>
              <w:t xml:space="preserve">Translation/Summary) </w:t>
            </w:r>
            <w:r w:rsidRPr="007C6AF5">
              <w:rPr>
                <w:sz w:val="30"/>
                <w:szCs w:val="30"/>
                <w:cs/>
              </w:rPr>
              <w:t xml:space="preserve">ที่ </w:t>
            </w:r>
            <w:r w:rsidRPr="007C6AF5">
              <w:rPr>
                <w:sz w:val="30"/>
                <w:szCs w:val="30"/>
              </w:rPr>
              <w:t xml:space="preserve">AI </w:t>
            </w:r>
            <w:r w:rsidRPr="007C6AF5">
              <w:rPr>
                <w:sz w:val="30"/>
                <w:szCs w:val="30"/>
                <w:cs/>
              </w:rPr>
              <w:t>มักสร้างต่อท้ายข้อความภาษาไทย</w:t>
            </w:r>
          </w:p>
        </w:tc>
      </w:tr>
    </w:tbl>
    <w:p w14:paraId="646709C8" w14:textId="77777777" w:rsidR="00E02FF1" w:rsidRDefault="00E02FF1" w:rsidP="003B0CE7">
      <w:pPr>
        <w:pStyle w:val="ListParagraph"/>
        <w:ind w:left="1800" w:firstLine="0"/>
      </w:pPr>
    </w:p>
    <w:p w14:paraId="6B80FDBC" w14:textId="79A46C79" w:rsidR="00115E79" w:rsidRPr="002F7CBD" w:rsidRDefault="00923BF1" w:rsidP="00115E79">
      <w:pPr>
        <w:rPr>
          <w:cs/>
        </w:rPr>
      </w:pPr>
      <w:r w:rsidRPr="002F7CBD">
        <w:rPr>
          <w:cs/>
        </w:rPr>
        <w:t>จากการทำความสะอาดข้อมูล</w:t>
      </w:r>
      <w:r w:rsidRPr="002F7CBD">
        <w:t xml:space="preserve"> </w:t>
      </w:r>
      <w:r w:rsidRPr="002F7CBD">
        <w:rPr>
          <w:cs/>
        </w:rPr>
        <w:t>พบว่าปัญญาประดิษฐ์ (</w:t>
      </w:r>
      <w:r w:rsidRPr="002F7CBD">
        <w:t xml:space="preserve">Llama 3) </w:t>
      </w:r>
      <w:r w:rsidRPr="002F7CBD">
        <w:rPr>
          <w:cs/>
        </w:rPr>
        <w:t>มักแทรกคำเกริ่นนำ และประโยคปิด</w:t>
      </w:r>
      <w:r w:rsidRPr="002F7CBD">
        <w:t xml:space="preserve"> </w:t>
      </w:r>
      <w:r w:rsidRPr="002F7CBD">
        <w:rPr>
          <w:cs/>
        </w:rPr>
        <w:t xml:space="preserve">เป็นภาษาอังกฤษที่อยู่นอกเหนือจากเนื้อหาหลัก ผู้วิจัยจึงใช้สคริปต์ </w:t>
      </w:r>
      <w:r w:rsidRPr="002F7CBD">
        <w:t xml:space="preserve">Python </w:t>
      </w:r>
      <w:r w:rsidRPr="002F7CBD">
        <w:rPr>
          <w:cs/>
        </w:rPr>
        <w:t xml:space="preserve">ในการขจัดสิ่งเจือปนเหล่านี้ออก เพื่อให้แบบจำลอง </w:t>
      </w:r>
      <w:r w:rsidRPr="002F7CBD">
        <w:t xml:space="preserve">WangchanBERTa </w:t>
      </w:r>
      <w:r w:rsidRPr="002F7CBD">
        <w:rPr>
          <w:cs/>
        </w:rPr>
        <w:t>สามารถเรียนรู้เฉพาะโครงสร้างภาษาผสม (</w:t>
      </w:r>
      <w:r w:rsidRPr="002F7CBD">
        <w:t xml:space="preserve">Code-switching) </w:t>
      </w:r>
      <w:r w:rsidRPr="002F7CBD">
        <w:rPr>
          <w:cs/>
        </w:rPr>
        <w:t>ที่เป็นเนื้อหาสำคัญจริง ๆ ซึ่งจะช่วยเพิ่มความแม่นยำในการจำแนกแหล่งที่มาของข้อความ</w:t>
      </w:r>
    </w:p>
    <w:p w14:paraId="77B4BB43" w14:textId="77777777" w:rsidR="00115E79" w:rsidRPr="00A6393C" w:rsidRDefault="00115E79" w:rsidP="003B0CE7">
      <w:pPr>
        <w:pStyle w:val="ListParagraph"/>
        <w:ind w:left="1800" w:firstLine="0"/>
        <w:rPr>
          <w:cs/>
        </w:rPr>
      </w:pPr>
    </w:p>
    <w:p w14:paraId="5F2FBF09" w14:textId="77777777" w:rsidR="00703952" w:rsidRPr="0034018B" w:rsidRDefault="000F1EF6" w:rsidP="00703952">
      <w:pPr>
        <w:pStyle w:val="Heading2"/>
      </w:pPr>
      <w:bookmarkStart w:id="75" w:name="_Toc228114133"/>
      <w:r>
        <w:rPr>
          <w:rFonts w:hint="cs"/>
          <w:cs/>
        </w:rPr>
        <w:t>ประเด็นที่น่าสนใจและสิ่งที่ท้าทาย</w:t>
      </w:r>
      <w:bookmarkEnd w:id="75"/>
    </w:p>
    <w:p w14:paraId="45C097FB" w14:textId="77777777" w:rsidR="00703952" w:rsidRDefault="00703952" w:rsidP="00703952">
      <w:pPr>
        <w:spacing w:before="0"/>
      </w:pPr>
    </w:p>
    <w:p w14:paraId="2B95E822" w14:textId="6F1CA019" w:rsidR="000854FE" w:rsidRDefault="00A12E61" w:rsidP="000854FE">
      <w:pPr>
        <w:pStyle w:val="Heading3"/>
      </w:pPr>
      <w:bookmarkStart w:id="76" w:name="_Toc228114134"/>
      <w:r w:rsidRPr="00A12E61">
        <w:rPr>
          <w:cs/>
        </w:rPr>
        <w:t>การรักษาสมดุลระหว่างขนาดและความแม่นยำ (</w:t>
      </w:r>
      <w:r w:rsidRPr="00A12E61">
        <w:t>Size vs. Accuracy Trade-off)</w:t>
      </w:r>
      <w:bookmarkEnd w:id="76"/>
    </w:p>
    <w:p w14:paraId="662B4037" w14:textId="6C3D2D17" w:rsidR="00D1223F" w:rsidRPr="002F7CBD" w:rsidRDefault="002B0A37" w:rsidP="00D1223F">
      <w:r w:rsidRPr="002F7CBD">
        <w:rPr>
          <w:cs/>
        </w:rPr>
        <w:t xml:space="preserve">เนื่องจากโครงงานนี้เลือกใช้แบบจำลอง </w:t>
      </w:r>
      <w:r w:rsidRPr="002F7CBD">
        <w:t xml:space="preserve">WangchanBERTa </w:t>
      </w:r>
      <w:r w:rsidRPr="002F7CBD">
        <w:rPr>
          <w:cs/>
        </w:rPr>
        <w:t>ซึ่งมีพารามิเตอร์จำนวนมาก</w:t>
      </w:r>
      <w:r w:rsidRPr="002F7CBD">
        <w:t xml:space="preserve"> </w:t>
      </w:r>
      <w:r w:rsidRPr="002F7CBD">
        <w:rPr>
          <w:cs/>
        </w:rPr>
        <w:t xml:space="preserve">การจะทำให้เบราว์เซอร์รันโมเดลนี้ได้จริงจึงต้องใช้เทคนิค </w:t>
      </w:r>
      <w:r w:rsidRPr="002F7CBD">
        <w:t xml:space="preserve">Quantization </w:t>
      </w:r>
      <w:r w:rsidRPr="002F7CBD">
        <w:rPr>
          <w:cs/>
        </w:rPr>
        <w:t>เพื่อลดขนาดไฟล์</w:t>
      </w:r>
      <w:r w:rsidRPr="002F7CBD">
        <w:t xml:space="preserve"> </w:t>
      </w:r>
      <w:r w:rsidRPr="002F7CBD">
        <w:rPr>
          <w:cs/>
        </w:rPr>
        <w:t>อย่างไรก็ตาม การบีบอัดข้อมูลน้ำหนักโมเดลอาจส่งผลให้ความแม่นยำลดลงเล็กน้อย ผู้จัดทำจึงต้องทำการทดสอบเปรียบเทียบค่าความผิดพลาดเพื่อให้แน่ใจว่าผลลัพธ์ที่ได้ยังอยู่ในเกณฑ์ที่ยอมรับได้</w:t>
      </w:r>
    </w:p>
    <w:p w14:paraId="2BF627B0" w14:textId="77777777" w:rsidR="002B0A37" w:rsidRPr="00D1223F" w:rsidRDefault="002B0A37" w:rsidP="00D1223F"/>
    <w:p w14:paraId="5C182762" w14:textId="758C570F" w:rsidR="002B0A37" w:rsidRDefault="00BC41D3" w:rsidP="002B0A37">
      <w:pPr>
        <w:pStyle w:val="Heading3"/>
      </w:pPr>
      <w:bookmarkStart w:id="77" w:name="_Toc228114135"/>
      <w:r w:rsidRPr="00BC41D3">
        <w:rPr>
          <w:cs/>
        </w:rPr>
        <w:t>ความซับซ้อนของภาษาผสม (</w:t>
      </w:r>
      <w:r w:rsidRPr="00BC41D3">
        <w:t>Tokenization Challenges)</w:t>
      </w:r>
      <w:bookmarkEnd w:id="77"/>
    </w:p>
    <w:p w14:paraId="48DC50A7" w14:textId="594763C0" w:rsidR="00A12E61" w:rsidRPr="00A12E61" w:rsidRDefault="002B0A37" w:rsidP="002B0A37">
      <w:r w:rsidRPr="002B0A37">
        <w:rPr>
          <w:cs/>
        </w:rPr>
        <w:t>การตัดคำ (</w:t>
      </w:r>
      <w:r w:rsidRPr="002B0A37">
        <w:t xml:space="preserve">Tokenization) </w:t>
      </w:r>
      <w:r w:rsidRPr="002B0A37">
        <w:rPr>
          <w:cs/>
        </w:rPr>
        <w:t>ในประโยคที่มีการสลับภาษาไปมาเป็นเรื่องที่ซับซ้อน</w:t>
      </w:r>
      <w:r w:rsidRPr="002B0A37">
        <w:t xml:space="preserve"> </w:t>
      </w:r>
      <w:r w:rsidRPr="002B0A37">
        <w:rPr>
          <w:cs/>
        </w:rPr>
        <w:t>หากตัวตัดคำบนเบราว์เซอร์ทำได้ไม่ดีพอ จะทำให้ความหมายเชิงอรรถศาสตร์ (</w:t>
      </w:r>
      <w:r w:rsidRPr="002B0A37">
        <w:t xml:space="preserve">Semantics) </w:t>
      </w:r>
      <w:r w:rsidRPr="002B0A37">
        <w:rPr>
          <w:cs/>
        </w:rPr>
        <w:t>ผิดเพี้ยนไป โครงงานนี้จึงต้องให้ความสำคัญกับการจัดการชุดข้อมูลฝึกฝนให้ครอบคลุมบริบทการสื่อสารในรูปแบบนี้โดยเฉพาะ</w:t>
      </w:r>
    </w:p>
    <w:p w14:paraId="49390587" w14:textId="77777777" w:rsidR="000854FE" w:rsidRPr="000854FE" w:rsidRDefault="000854FE" w:rsidP="00703952">
      <w:pPr>
        <w:spacing w:before="0"/>
      </w:pPr>
    </w:p>
    <w:p w14:paraId="13E80597" w14:textId="77777777" w:rsidR="00303A3E" w:rsidRDefault="00DE6D58" w:rsidP="00DE6D58">
      <w:pPr>
        <w:pStyle w:val="Heading2"/>
      </w:pPr>
      <w:bookmarkStart w:id="78" w:name="_Toc228114136"/>
      <w:r>
        <w:rPr>
          <w:rFonts w:hint="cs"/>
          <w:cs/>
        </w:rPr>
        <w:t>ผลลัพธ์ที่คาดหวัง</w:t>
      </w:r>
      <w:bookmarkEnd w:id="78"/>
    </w:p>
    <w:p w14:paraId="7B29FC11" w14:textId="389C4F8E" w:rsidR="00494829" w:rsidRDefault="00565C5F" w:rsidP="00494829">
      <w:r w:rsidRPr="00565C5F">
        <w:rPr>
          <w:cs/>
        </w:rPr>
        <w:t>ผู้จัดทำคาดหวังว่าระบบต้นแบบ</w:t>
      </w:r>
      <w:r w:rsidRPr="00565C5F">
        <w:t xml:space="preserve"> </w:t>
      </w:r>
      <w:r w:rsidRPr="00565C5F">
        <w:rPr>
          <w:cs/>
        </w:rPr>
        <w:t>จะเป็นเครื่องมือที่มีประสิทธิภาพในการระบุแหล่งที่มาของข้อความภาษาผสม โดยสร้างความเชื่อมั่นให้กับผู้ใช้งานในด้านความปลอดภัยของข้อมูลส่วนตัว และเป็นแนวทางในการนำโมเดลภาษาขนาดใหญ่มาประยุกต์ใช้งานบนอุปกรณ์ปลายทางในอนาคต</w:t>
      </w:r>
    </w:p>
    <w:p w14:paraId="661CAE4D" w14:textId="77777777" w:rsidR="00494829" w:rsidRPr="00494829" w:rsidRDefault="00494829" w:rsidP="00494829"/>
    <w:p w14:paraId="472B34D7" w14:textId="77777777" w:rsidR="00DE6D58" w:rsidRPr="00DE6D58" w:rsidRDefault="00DE6D58" w:rsidP="00DE6D58">
      <w:pPr>
        <w:pStyle w:val="Heading2"/>
        <w:rPr>
          <w:cs/>
        </w:rPr>
      </w:pPr>
      <w:bookmarkStart w:id="79" w:name="_Toc228114137"/>
      <w:r>
        <w:rPr>
          <w:rFonts w:hint="cs"/>
          <w:cs/>
        </w:rPr>
        <w:t>ระบบต้นแบบและผลลัพธ์เบื้องต้น</w:t>
      </w:r>
      <w:bookmarkEnd w:id="79"/>
    </w:p>
    <w:p w14:paraId="29500011" w14:textId="78F34B9B" w:rsidR="0025560E" w:rsidRDefault="00DE6D58" w:rsidP="0025560E">
      <w:pPr>
        <w:pStyle w:val="Heading3"/>
      </w:pPr>
      <w:r>
        <w:rPr>
          <w:cs/>
        </w:rPr>
        <w:br w:type="page"/>
      </w:r>
      <w:bookmarkStart w:id="80" w:name="_Toc228114138"/>
      <w:r w:rsidR="0025560E">
        <w:rPr>
          <w:rFonts w:hint="cs"/>
          <w:cs/>
        </w:rPr>
        <w:lastRenderedPageBreak/>
        <w:t>ตัวอย่างภาพรวมของระบบ</w:t>
      </w:r>
      <w:bookmarkEnd w:id="80"/>
    </w:p>
    <w:p w14:paraId="0FEDDAA3" w14:textId="77777777" w:rsidR="00C36F28" w:rsidRDefault="00C36F28" w:rsidP="00C36F28">
      <w:pPr>
        <w:ind w:firstLine="0"/>
      </w:pPr>
      <w:r>
        <w:rPr>
          <w:noProof/>
        </w:rPr>
        <w:drawing>
          <wp:inline distT="0" distB="0" distL="0" distR="0" wp14:anchorId="31940B2E" wp14:editId="08CBAC1C">
            <wp:extent cx="5274310" cy="2817495"/>
            <wp:effectExtent l="0" t="0" r="2540" b="1905"/>
            <wp:docPr id="12577665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66567" name="Picture 125776656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67270D" wp14:editId="0FE2BF25">
            <wp:extent cx="5274310" cy="2825750"/>
            <wp:effectExtent l="0" t="0" r="2540" b="0"/>
            <wp:docPr id="9793777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77783" name="Picture 97937778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6263" w14:textId="6164EC9D" w:rsidR="00C36F28" w:rsidRDefault="00C36F28" w:rsidP="00C36F28">
      <w:pPr>
        <w:pStyle w:val="Caption"/>
        <w:rPr>
          <w:b w:val="0"/>
          <w:bCs w:val="0"/>
        </w:rPr>
      </w:pPr>
      <w:bookmarkStart w:id="81" w:name="_Toc228114166"/>
      <w:r w:rsidRPr="000557DB">
        <w:rPr>
          <w:b w:val="0"/>
          <w:bCs w:val="0"/>
          <w:cs/>
        </w:rPr>
        <w:t xml:space="preserve">ภาพที่  </w:t>
      </w:r>
      <w:r w:rsidRPr="000557DB">
        <w:rPr>
          <w:b w:val="0"/>
          <w:bCs w:val="0"/>
          <w:noProof/>
        </w:rPr>
        <w:fldChar w:fldCharType="begin"/>
      </w:r>
      <w:r w:rsidRPr="000557DB">
        <w:rPr>
          <w:b w:val="0"/>
          <w:bCs w:val="0"/>
          <w:noProof/>
        </w:rPr>
        <w:instrText xml:space="preserve"> STYLEREF 1 \s </w:instrText>
      </w:r>
      <w:r w:rsidRPr="000557DB">
        <w:rPr>
          <w:b w:val="0"/>
          <w:bCs w:val="0"/>
          <w:noProof/>
        </w:rPr>
        <w:fldChar w:fldCharType="separate"/>
      </w:r>
      <w:r w:rsidR="001445B0">
        <w:rPr>
          <w:b w:val="0"/>
          <w:bCs w:val="0"/>
          <w:noProof/>
        </w:rPr>
        <w:t>3</w:t>
      </w:r>
      <w:r w:rsidRPr="000557DB">
        <w:rPr>
          <w:b w:val="0"/>
          <w:bCs w:val="0"/>
          <w:noProof/>
        </w:rPr>
        <w:fldChar w:fldCharType="end"/>
      </w:r>
      <w:r w:rsidRPr="000557DB">
        <w:rPr>
          <w:b w:val="0"/>
          <w:bCs w:val="0"/>
          <w:cs/>
        </w:rPr>
        <w:t>.</w:t>
      </w:r>
      <w:r w:rsidRPr="000557DB">
        <w:rPr>
          <w:b w:val="0"/>
          <w:bCs w:val="0"/>
          <w:noProof/>
        </w:rPr>
        <w:fldChar w:fldCharType="begin"/>
      </w:r>
      <w:r w:rsidRPr="000557DB">
        <w:rPr>
          <w:b w:val="0"/>
          <w:bCs w:val="0"/>
          <w:noProof/>
        </w:rPr>
        <w:instrText xml:space="preserve"> SEQ </w:instrText>
      </w:r>
      <w:r w:rsidRPr="000557DB">
        <w:rPr>
          <w:b w:val="0"/>
          <w:bCs w:val="0"/>
          <w:noProof/>
          <w:cs/>
        </w:rPr>
        <w:instrText>ภาพที่</w:instrText>
      </w:r>
      <w:r w:rsidRPr="000557DB">
        <w:rPr>
          <w:b w:val="0"/>
          <w:bCs w:val="0"/>
          <w:noProof/>
        </w:rPr>
        <w:instrText xml:space="preserve">_ \* ARABIC \s 1 </w:instrText>
      </w:r>
      <w:r w:rsidRPr="000557DB">
        <w:rPr>
          <w:b w:val="0"/>
          <w:bCs w:val="0"/>
          <w:noProof/>
        </w:rPr>
        <w:fldChar w:fldCharType="separate"/>
      </w:r>
      <w:r w:rsidR="001445B0">
        <w:rPr>
          <w:b w:val="0"/>
          <w:bCs w:val="0"/>
          <w:noProof/>
        </w:rPr>
        <w:t>3</w:t>
      </w:r>
      <w:r w:rsidRPr="000557DB">
        <w:rPr>
          <w:b w:val="0"/>
          <w:bCs w:val="0"/>
          <w:noProof/>
        </w:rPr>
        <w:fldChar w:fldCharType="end"/>
      </w:r>
      <w:r w:rsidRPr="000557DB">
        <w:rPr>
          <w:rFonts w:hint="cs"/>
          <w:b w:val="0"/>
          <w:bCs w:val="0"/>
          <w:cs/>
        </w:rPr>
        <w:t xml:space="preserve"> </w:t>
      </w:r>
      <w:r w:rsidR="00AF7D41" w:rsidRPr="00AF7D41">
        <w:rPr>
          <w:b w:val="0"/>
          <w:bCs w:val="0"/>
          <w:cs/>
        </w:rPr>
        <w:t>แสดงหน้าต่างขอความยินยอมในการจัดการข้อมูล (</w:t>
      </w:r>
      <w:r w:rsidR="00AF7D41" w:rsidRPr="00AF7D41">
        <w:rPr>
          <w:b w:val="0"/>
          <w:bCs w:val="0"/>
        </w:rPr>
        <w:t xml:space="preserve">Privacy Consensus) </w:t>
      </w:r>
      <w:r w:rsidR="00AF7D41" w:rsidRPr="00AF7D41">
        <w:rPr>
          <w:b w:val="0"/>
          <w:bCs w:val="0"/>
          <w:cs/>
        </w:rPr>
        <w:t>ในโหมดสว่างและโหมดมืด</w:t>
      </w:r>
      <w:bookmarkEnd w:id="81"/>
    </w:p>
    <w:p w14:paraId="35C237FB" w14:textId="77777777" w:rsidR="00A6409C" w:rsidRPr="00A6409C" w:rsidRDefault="00A6409C" w:rsidP="00A6409C">
      <w:pPr>
        <w:rPr>
          <w:cs/>
        </w:rPr>
      </w:pPr>
    </w:p>
    <w:p w14:paraId="50E8C877" w14:textId="2047F368" w:rsidR="00C36F28" w:rsidRPr="00BB50D4" w:rsidRDefault="00AF5037" w:rsidP="00E76CA3">
      <w:r w:rsidRPr="00BB50D4">
        <w:rPr>
          <w:cs/>
        </w:rPr>
        <w:t>แสดง</w:t>
      </w:r>
      <w:r w:rsidR="00BB50D4" w:rsidRPr="00BB50D4">
        <w:rPr>
          <w:cs/>
        </w:rPr>
        <w:t>หน้าต่างแจ้งนโยบายความเป็นส่วนตัวเพื่อให้ผู้ใช้รับทราบถึงขอบเขตการทำงานของระบบ โดยการยืนยันตัวตนนี้เป็นส่วนหนึ่งของสถาปัตยกรรมแบบ</w:t>
      </w:r>
      <w:r w:rsidR="00BB50D4" w:rsidRPr="00BB50D4">
        <w:t xml:space="preserve"> Privacy-by-Design </w:t>
      </w:r>
      <w:r w:rsidR="00BB50D4" w:rsidRPr="00BB50D4">
        <w:rPr>
          <w:cs/>
        </w:rPr>
        <w:t>ที่เน้นย้ำถึงการจัดการข้อมูลตามหลักมาตรฐานสากลก่อนเริ่มกระบวนการประมวลผล</w:t>
      </w:r>
    </w:p>
    <w:p w14:paraId="3F9CEE71" w14:textId="1F9A2E6A" w:rsidR="0025560E" w:rsidRPr="0025560E" w:rsidRDefault="0025560E" w:rsidP="003F0AEF">
      <w:pPr>
        <w:ind w:firstLine="0"/>
      </w:pPr>
      <w:r>
        <w:rPr>
          <w:rFonts w:hint="cs"/>
          <w:noProof/>
        </w:rPr>
        <w:lastRenderedPageBreak/>
        <w:drawing>
          <wp:inline distT="0" distB="0" distL="0" distR="0" wp14:anchorId="69B8F048" wp14:editId="7F89D1F6">
            <wp:extent cx="5274310" cy="2820670"/>
            <wp:effectExtent l="0" t="0" r="2540" b="0"/>
            <wp:docPr id="9969089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08909" name="Picture 1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</w:rPr>
        <w:drawing>
          <wp:inline distT="0" distB="0" distL="0" distR="0" wp14:anchorId="6323512D" wp14:editId="12774A74">
            <wp:extent cx="5274310" cy="2821940"/>
            <wp:effectExtent l="0" t="0" r="2540" b="0"/>
            <wp:docPr id="4707297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29726" name="Picture 1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AD6A3" w14:textId="4B05F11D" w:rsidR="00C36F28" w:rsidRPr="00C36F28" w:rsidRDefault="000557DB" w:rsidP="00C36F28">
      <w:pPr>
        <w:pStyle w:val="Caption"/>
        <w:rPr>
          <w:b w:val="0"/>
          <w:bCs w:val="0"/>
        </w:rPr>
      </w:pPr>
      <w:bookmarkStart w:id="82" w:name="_Toc228114167"/>
      <w:r w:rsidRPr="000557DB">
        <w:rPr>
          <w:b w:val="0"/>
          <w:bCs w:val="0"/>
          <w:cs/>
        </w:rPr>
        <w:t xml:space="preserve">ภาพที่  </w:t>
      </w:r>
      <w:r w:rsidRPr="000557DB">
        <w:rPr>
          <w:b w:val="0"/>
          <w:bCs w:val="0"/>
          <w:noProof/>
        </w:rPr>
        <w:fldChar w:fldCharType="begin"/>
      </w:r>
      <w:r w:rsidRPr="000557DB">
        <w:rPr>
          <w:b w:val="0"/>
          <w:bCs w:val="0"/>
          <w:noProof/>
        </w:rPr>
        <w:instrText xml:space="preserve"> STYLEREF 1 \s </w:instrText>
      </w:r>
      <w:r w:rsidRPr="000557DB">
        <w:rPr>
          <w:b w:val="0"/>
          <w:bCs w:val="0"/>
          <w:noProof/>
        </w:rPr>
        <w:fldChar w:fldCharType="separate"/>
      </w:r>
      <w:r w:rsidR="001445B0">
        <w:rPr>
          <w:b w:val="0"/>
          <w:bCs w:val="0"/>
          <w:noProof/>
        </w:rPr>
        <w:t>3</w:t>
      </w:r>
      <w:r w:rsidRPr="000557DB">
        <w:rPr>
          <w:b w:val="0"/>
          <w:bCs w:val="0"/>
          <w:noProof/>
        </w:rPr>
        <w:fldChar w:fldCharType="end"/>
      </w:r>
      <w:r w:rsidRPr="000557DB">
        <w:rPr>
          <w:b w:val="0"/>
          <w:bCs w:val="0"/>
          <w:cs/>
        </w:rPr>
        <w:t>.</w:t>
      </w:r>
      <w:r w:rsidRPr="000557DB">
        <w:rPr>
          <w:b w:val="0"/>
          <w:bCs w:val="0"/>
          <w:noProof/>
        </w:rPr>
        <w:fldChar w:fldCharType="begin"/>
      </w:r>
      <w:r w:rsidRPr="000557DB">
        <w:rPr>
          <w:b w:val="0"/>
          <w:bCs w:val="0"/>
          <w:noProof/>
        </w:rPr>
        <w:instrText xml:space="preserve"> SEQ </w:instrText>
      </w:r>
      <w:r w:rsidRPr="000557DB">
        <w:rPr>
          <w:b w:val="0"/>
          <w:bCs w:val="0"/>
          <w:noProof/>
          <w:cs/>
        </w:rPr>
        <w:instrText>ภาพที่</w:instrText>
      </w:r>
      <w:r w:rsidRPr="000557DB">
        <w:rPr>
          <w:b w:val="0"/>
          <w:bCs w:val="0"/>
          <w:noProof/>
        </w:rPr>
        <w:instrText xml:space="preserve">_ \* ARABIC \s 1 </w:instrText>
      </w:r>
      <w:r w:rsidRPr="000557DB">
        <w:rPr>
          <w:b w:val="0"/>
          <w:bCs w:val="0"/>
          <w:noProof/>
        </w:rPr>
        <w:fldChar w:fldCharType="separate"/>
      </w:r>
      <w:r w:rsidR="001445B0">
        <w:rPr>
          <w:b w:val="0"/>
          <w:bCs w:val="0"/>
          <w:noProof/>
        </w:rPr>
        <w:t>4</w:t>
      </w:r>
      <w:r w:rsidRPr="000557DB">
        <w:rPr>
          <w:b w:val="0"/>
          <w:bCs w:val="0"/>
          <w:noProof/>
        </w:rPr>
        <w:fldChar w:fldCharType="end"/>
      </w:r>
      <w:r w:rsidRPr="000557DB">
        <w:rPr>
          <w:rFonts w:hint="cs"/>
          <w:b w:val="0"/>
          <w:bCs w:val="0"/>
          <w:cs/>
        </w:rPr>
        <w:t xml:space="preserve"> </w:t>
      </w:r>
      <w:r w:rsidR="00E76CA3" w:rsidRPr="00E76CA3">
        <w:rPr>
          <w:b w:val="0"/>
          <w:bCs w:val="0"/>
          <w:cs/>
        </w:rPr>
        <w:t>แสดงหน้าหลักของระบบ (</w:t>
      </w:r>
      <w:r w:rsidR="00E76CA3" w:rsidRPr="00E76CA3">
        <w:rPr>
          <w:b w:val="0"/>
          <w:bCs w:val="0"/>
        </w:rPr>
        <w:t xml:space="preserve">Homepage) </w:t>
      </w:r>
      <w:r w:rsidR="00E76CA3" w:rsidRPr="00E76CA3">
        <w:rPr>
          <w:b w:val="0"/>
          <w:bCs w:val="0"/>
          <w:cs/>
        </w:rPr>
        <w:t>ในโหมดสว่างและโหมดมืด</w:t>
      </w:r>
      <w:bookmarkEnd w:id="82"/>
    </w:p>
    <w:p w14:paraId="7E5838E3" w14:textId="77777777" w:rsidR="00C36F28" w:rsidRDefault="00C36F28" w:rsidP="00B86380"/>
    <w:p w14:paraId="6544D1B0" w14:textId="16187A76" w:rsidR="00E76CA3" w:rsidRPr="00FB6BF2" w:rsidRDefault="00740993" w:rsidP="00243664">
      <w:r w:rsidRPr="00FB6BF2">
        <w:rPr>
          <w:cs/>
        </w:rPr>
        <w:t>แสดง</w:t>
      </w:r>
      <w:r w:rsidR="00FB6BF2" w:rsidRPr="00FB6BF2">
        <w:rPr>
          <w:cs/>
        </w:rPr>
        <w:t>ส่วนติดต่อผู้ใช้งานหลักที่รองรับทั้งโหมดสว่างและโหมดมืด เพื่อส่งเสริมประสบการณ์ผู้ใช้งาน (</w:t>
      </w:r>
      <w:r w:rsidR="00FB6BF2" w:rsidRPr="00FB6BF2">
        <w:t xml:space="preserve">UX) </w:t>
      </w:r>
      <w:r w:rsidR="00FB6BF2" w:rsidRPr="00FB6BF2">
        <w:rPr>
          <w:cs/>
        </w:rPr>
        <w:t>และลดอุปสรรคในการเข้าถึงข้อมูลผ่านหน้าเว็บแอปพลิเคชันที่ประมวลผลแบบเบราว์เซอร์เบส</w:t>
      </w:r>
    </w:p>
    <w:p w14:paraId="0E3ABAD4" w14:textId="77777777" w:rsidR="00E76CA3" w:rsidRDefault="00E76CA3" w:rsidP="00E76CA3"/>
    <w:p w14:paraId="0B082B4F" w14:textId="06FAFE2F" w:rsidR="00243664" w:rsidRDefault="0044581B" w:rsidP="0044581B">
      <w:pPr>
        <w:pStyle w:val="Heading3"/>
      </w:pPr>
      <w:bookmarkStart w:id="83" w:name="_Toc228114139"/>
      <w:r w:rsidRPr="0044581B">
        <w:rPr>
          <w:cs/>
        </w:rPr>
        <w:lastRenderedPageBreak/>
        <w:t>หน้าแสดงผลตัวอย่างการจำแนกข้อความ</w:t>
      </w:r>
      <w:bookmarkEnd w:id="83"/>
    </w:p>
    <w:p w14:paraId="61193AF8" w14:textId="118658EE" w:rsidR="0044581B" w:rsidRPr="0044581B" w:rsidRDefault="0044581B" w:rsidP="0044581B">
      <w:pPr>
        <w:ind w:firstLine="0"/>
      </w:pPr>
      <w:r>
        <w:rPr>
          <w:noProof/>
        </w:rPr>
        <w:drawing>
          <wp:inline distT="0" distB="0" distL="0" distR="0" wp14:anchorId="55DAA97C" wp14:editId="2F66AC8B">
            <wp:extent cx="5274310" cy="2737485"/>
            <wp:effectExtent l="0" t="0" r="2540" b="5715"/>
            <wp:docPr id="599406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0628" name="Picture 5994062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0E527D" wp14:editId="687A1AE5">
            <wp:extent cx="5274310" cy="2738755"/>
            <wp:effectExtent l="0" t="0" r="2540" b="4445"/>
            <wp:docPr id="5611594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59465" name="Picture 56115946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74738" w14:textId="04167AED" w:rsidR="0044581B" w:rsidRDefault="0044581B" w:rsidP="0044581B">
      <w:pPr>
        <w:pStyle w:val="Caption"/>
        <w:rPr>
          <w:b w:val="0"/>
          <w:bCs w:val="0"/>
        </w:rPr>
      </w:pPr>
      <w:bookmarkStart w:id="84" w:name="_Toc228114168"/>
      <w:r w:rsidRPr="000557DB">
        <w:rPr>
          <w:b w:val="0"/>
          <w:bCs w:val="0"/>
          <w:cs/>
        </w:rPr>
        <w:t xml:space="preserve">ภาพที่  </w:t>
      </w:r>
      <w:r w:rsidRPr="000557DB">
        <w:rPr>
          <w:b w:val="0"/>
          <w:bCs w:val="0"/>
          <w:noProof/>
        </w:rPr>
        <w:fldChar w:fldCharType="begin"/>
      </w:r>
      <w:r w:rsidRPr="000557DB">
        <w:rPr>
          <w:b w:val="0"/>
          <w:bCs w:val="0"/>
          <w:noProof/>
        </w:rPr>
        <w:instrText xml:space="preserve"> STYLEREF 1 \s </w:instrText>
      </w:r>
      <w:r w:rsidRPr="000557DB">
        <w:rPr>
          <w:b w:val="0"/>
          <w:bCs w:val="0"/>
          <w:noProof/>
        </w:rPr>
        <w:fldChar w:fldCharType="separate"/>
      </w:r>
      <w:r w:rsidR="001445B0">
        <w:rPr>
          <w:b w:val="0"/>
          <w:bCs w:val="0"/>
          <w:noProof/>
        </w:rPr>
        <w:t>3</w:t>
      </w:r>
      <w:r w:rsidRPr="000557DB">
        <w:rPr>
          <w:b w:val="0"/>
          <w:bCs w:val="0"/>
          <w:noProof/>
        </w:rPr>
        <w:fldChar w:fldCharType="end"/>
      </w:r>
      <w:r w:rsidRPr="000557DB">
        <w:rPr>
          <w:b w:val="0"/>
          <w:bCs w:val="0"/>
          <w:cs/>
        </w:rPr>
        <w:t>.</w:t>
      </w:r>
      <w:r w:rsidRPr="000557DB">
        <w:rPr>
          <w:b w:val="0"/>
          <w:bCs w:val="0"/>
          <w:noProof/>
        </w:rPr>
        <w:fldChar w:fldCharType="begin"/>
      </w:r>
      <w:r w:rsidRPr="000557DB">
        <w:rPr>
          <w:b w:val="0"/>
          <w:bCs w:val="0"/>
          <w:noProof/>
        </w:rPr>
        <w:instrText xml:space="preserve"> SEQ </w:instrText>
      </w:r>
      <w:r w:rsidRPr="000557DB">
        <w:rPr>
          <w:b w:val="0"/>
          <w:bCs w:val="0"/>
          <w:noProof/>
          <w:cs/>
        </w:rPr>
        <w:instrText>ภาพที่</w:instrText>
      </w:r>
      <w:r w:rsidRPr="000557DB">
        <w:rPr>
          <w:b w:val="0"/>
          <w:bCs w:val="0"/>
          <w:noProof/>
        </w:rPr>
        <w:instrText xml:space="preserve">_ \* ARABIC \s 1 </w:instrText>
      </w:r>
      <w:r w:rsidRPr="000557DB">
        <w:rPr>
          <w:b w:val="0"/>
          <w:bCs w:val="0"/>
          <w:noProof/>
        </w:rPr>
        <w:fldChar w:fldCharType="separate"/>
      </w:r>
      <w:r w:rsidR="001445B0">
        <w:rPr>
          <w:b w:val="0"/>
          <w:bCs w:val="0"/>
          <w:noProof/>
        </w:rPr>
        <w:t>5</w:t>
      </w:r>
      <w:r w:rsidRPr="000557DB">
        <w:rPr>
          <w:b w:val="0"/>
          <w:bCs w:val="0"/>
          <w:noProof/>
        </w:rPr>
        <w:fldChar w:fldCharType="end"/>
      </w:r>
      <w:r w:rsidRPr="000557DB">
        <w:rPr>
          <w:rFonts w:hint="cs"/>
          <w:b w:val="0"/>
          <w:bCs w:val="0"/>
          <w:cs/>
        </w:rPr>
        <w:t xml:space="preserve"> </w:t>
      </w:r>
      <w:r w:rsidR="00C34845" w:rsidRPr="00C34845">
        <w:rPr>
          <w:b w:val="0"/>
          <w:bCs w:val="0"/>
          <w:cs/>
        </w:rPr>
        <w:t>แสดงผลการทดสอบข้อความที่สร้างโดยปัญญาประดิษฐ์ (</w:t>
      </w:r>
      <w:r w:rsidR="00C34845" w:rsidRPr="00C34845">
        <w:rPr>
          <w:b w:val="0"/>
          <w:bCs w:val="0"/>
        </w:rPr>
        <w:t xml:space="preserve">AI Text) </w:t>
      </w:r>
      <w:r w:rsidR="00C34845" w:rsidRPr="00C34845">
        <w:rPr>
          <w:b w:val="0"/>
          <w:bCs w:val="0"/>
          <w:cs/>
        </w:rPr>
        <w:t>ในโหมดสว่างและโหมดมืด</w:t>
      </w:r>
      <w:bookmarkEnd w:id="84"/>
    </w:p>
    <w:p w14:paraId="29285CA9" w14:textId="3A7A521A" w:rsidR="00C34845" w:rsidRPr="00FB6BF2" w:rsidRDefault="00C34845" w:rsidP="00C34845">
      <w:r w:rsidRPr="00FB6BF2">
        <w:rPr>
          <w:cs/>
        </w:rPr>
        <w:t>แสดง</w:t>
      </w:r>
      <w:r w:rsidR="00FB6BF2" w:rsidRPr="00FB6BF2">
        <w:rPr>
          <w:cs/>
        </w:rPr>
        <w:t>ผลการวิเคราะห์แหล่งที่มาพร้อมค่า</w:t>
      </w:r>
      <w:r w:rsidR="00FB6BF2" w:rsidRPr="00FB6BF2">
        <w:t xml:space="preserve"> Confidence Score </w:t>
      </w:r>
      <w:r w:rsidR="00FB6BF2" w:rsidRPr="00FB6BF2">
        <w:rPr>
          <w:cs/>
        </w:rPr>
        <w:t>ซึ่งเป็นผลลัพธ์ที่ได้จากการทำ</w:t>
      </w:r>
      <w:r w:rsidR="00FB6BF2" w:rsidRPr="00FB6BF2">
        <w:t xml:space="preserve"> Inference </w:t>
      </w:r>
      <w:r w:rsidR="00FB6BF2" w:rsidRPr="00FB6BF2">
        <w:rPr>
          <w:cs/>
        </w:rPr>
        <w:t xml:space="preserve">ผ่านแบบจำลอง </w:t>
      </w:r>
      <w:r w:rsidR="00FB6BF2" w:rsidRPr="00FB6BF2">
        <w:t xml:space="preserve">WangchanBERTa </w:t>
      </w:r>
      <w:r w:rsidR="00FB6BF2" w:rsidRPr="00FB6BF2">
        <w:rPr>
          <w:cs/>
        </w:rPr>
        <w:t>บน</w:t>
      </w:r>
      <w:r w:rsidR="00FB6BF2" w:rsidRPr="00FB6BF2">
        <w:t xml:space="preserve"> ONNX Runtime Web </w:t>
      </w:r>
      <w:r w:rsidR="00FB6BF2" w:rsidRPr="00FB6BF2">
        <w:rPr>
          <w:cs/>
        </w:rPr>
        <w:t>ภายในอุปกรณ์ของผู้ใช้งานโดยตรงโดยไม่ผ่านเซิร์ฟเวอร์ภายนอก</w:t>
      </w:r>
    </w:p>
    <w:p w14:paraId="4A03067A" w14:textId="1E160927" w:rsidR="00E76CA3" w:rsidRDefault="00C34845" w:rsidP="00243664">
      <w:pPr>
        <w:ind w:firstLine="0"/>
      </w:pPr>
      <w:r>
        <w:rPr>
          <w:noProof/>
        </w:rPr>
        <w:lastRenderedPageBreak/>
        <w:drawing>
          <wp:inline distT="0" distB="0" distL="0" distR="0" wp14:anchorId="66E6476F" wp14:editId="7D712608">
            <wp:extent cx="5274310" cy="2693670"/>
            <wp:effectExtent l="0" t="0" r="2540" b="0"/>
            <wp:docPr id="18478701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70123" name="Picture 184787012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69E0D4" wp14:editId="110EBCE4">
            <wp:extent cx="5274310" cy="2700020"/>
            <wp:effectExtent l="0" t="0" r="2540" b="5080"/>
            <wp:docPr id="19533042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04291" name="Picture 195330429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E70A" w14:textId="70E16C22" w:rsidR="00C34845" w:rsidRDefault="00C34845" w:rsidP="00C34845">
      <w:pPr>
        <w:pStyle w:val="Caption"/>
        <w:rPr>
          <w:b w:val="0"/>
          <w:bCs w:val="0"/>
        </w:rPr>
      </w:pPr>
      <w:bookmarkStart w:id="85" w:name="_Toc228114169"/>
      <w:r w:rsidRPr="000557DB">
        <w:rPr>
          <w:b w:val="0"/>
          <w:bCs w:val="0"/>
          <w:cs/>
        </w:rPr>
        <w:t xml:space="preserve">ภาพที่  </w:t>
      </w:r>
      <w:r w:rsidRPr="000557DB">
        <w:rPr>
          <w:b w:val="0"/>
          <w:bCs w:val="0"/>
          <w:noProof/>
        </w:rPr>
        <w:fldChar w:fldCharType="begin"/>
      </w:r>
      <w:r w:rsidRPr="000557DB">
        <w:rPr>
          <w:b w:val="0"/>
          <w:bCs w:val="0"/>
          <w:noProof/>
        </w:rPr>
        <w:instrText xml:space="preserve"> STYLEREF 1 \s </w:instrText>
      </w:r>
      <w:r w:rsidRPr="000557DB">
        <w:rPr>
          <w:b w:val="0"/>
          <w:bCs w:val="0"/>
          <w:noProof/>
        </w:rPr>
        <w:fldChar w:fldCharType="separate"/>
      </w:r>
      <w:r w:rsidR="001445B0">
        <w:rPr>
          <w:b w:val="0"/>
          <w:bCs w:val="0"/>
          <w:noProof/>
        </w:rPr>
        <w:t>3</w:t>
      </w:r>
      <w:r w:rsidRPr="000557DB">
        <w:rPr>
          <w:b w:val="0"/>
          <w:bCs w:val="0"/>
          <w:noProof/>
        </w:rPr>
        <w:fldChar w:fldCharType="end"/>
      </w:r>
      <w:r w:rsidRPr="000557DB">
        <w:rPr>
          <w:b w:val="0"/>
          <w:bCs w:val="0"/>
          <w:cs/>
        </w:rPr>
        <w:t>.</w:t>
      </w:r>
      <w:r w:rsidRPr="000557DB">
        <w:rPr>
          <w:b w:val="0"/>
          <w:bCs w:val="0"/>
          <w:noProof/>
        </w:rPr>
        <w:fldChar w:fldCharType="begin"/>
      </w:r>
      <w:r w:rsidRPr="000557DB">
        <w:rPr>
          <w:b w:val="0"/>
          <w:bCs w:val="0"/>
          <w:noProof/>
        </w:rPr>
        <w:instrText xml:space="preserve"> SEQ </w:instrText>
      </w:r>
      <w:r w:rsidRPr="000557DB">
        <w:rPr>
          <w:b w:val="0"/>
          <w:bCs w:val="0"/>
          <w:noProof/>
          <w:cs/>
        </w:rPr>
        <w:instrText>ภาพที่</w:instrText>
      </w:r>
      <w:r w:rsidRPr="000557DB">
        <w:rPr>
          <w:b w:val="0"/>
          <w:bCs w:val="0"/>
          <w:noProof/>
        </w:rPr>
        <w:instrText xml:space="preserve">_ \* ARABIC \s 1 </w:instrText>
      </w:r>
      <w:r w:rsidRPr="000557DB">
        <w:rPr>
          <w:b w:val="0"/>
          <w:bCs w:val="0"/>
          <w:noProof/>
        </w:rPr>
        <w:fldChar w:fldCharType="separate"/>
      </w:r>
      <w:r w:rsidR="001445B0">
        <w:rPr>
          <w:b w:val="0"/>
          <w:bCs w:val="0"/>
          <w:noProof/>
        </w:rPr>
        <w:t>6</w:t>
      </w:r>
      <w:r w:rsidRPr="000557DB">
        <w:rPr>
          <w:b w:val="0"/>
          <w:bCs w:val="0"/>
          <w:noProof/>
        </w:rPr>
        <w:fldChar w:fldCharType="end"/>
      </w:r>
      <w:r w:rsidRPr="000557DB">
        <w:rPr>
          <w:rFonts w:hint="cs"/>
          <w:b w:val="0"/>
          <w:bCs w:val="0"/>
          <w:cs/>
        </w:rPr>
        <w:t xml:space="preserve"> </w:t>
      </w:r>
      <w:r w:rsidR="00970CEF" w:rsidRPr="00970CEF">
        <w:rPr>
          <w:b w:val="0"/>
          <w:bCs w:val="0"/>
          <w:cs/>
        </w:rPr>
        <w:t>แสดงผลการทดสอบข้อความที่เขียนโดยมนุษย์ (</w:t>
      </w:r>
      <w:r w:rsidR="00970CEF" w:rsidRPr="00970CEF">
        <w:rPr>
          <w:b w:val="0"/>
          <w:bCs w:val="0"/>
        </w:rPr>
        <w:t xml:space="preserve">Human Text) </w:t>
      </w:r>
      <w:r w:rsidR="00970CEF" w:rsidRPr="00970CEF">
        <w:rPr>
          <w:b w:val="0"/>
          <w:bCs w:val="0"/>
          <w:cs/>
        </w:rPr>
        <w:t>ในโหมดสว่างและโหมดมืด</w:t>
      </w:r>
      <w:bookmarkEnd w:id="85"/>
    </w:p>
    <w:p w14:paraId="1DFBCCBD" w14:textId="68A68DF9" w:rsidR="0044581B" w:rsidRPr="00D33905" w:rsidRDefault="00970CEF" w:rsidP="00D33905">
      <w:pPr>
        <w:rPr>
          <w:cs/>
        </w:rPr>
      </w:pPr>
      <w:r w:rsidRPr="00D33905">
        <w:rPr>
          <w:cs/>
        </w:rPr>
        <w:t>แสดง</w:t>
      </w:r>
      <w:r w:rsidR="00D33905" w:rsidRPr="00D33905">
        <w:rPr>
          <w:cs/>
        </w:rPr>
        <w:t>ผลการจำแนกข้อความจากมนุษย์ที่ผ่านกระบวนการ</w:t>
      </w:r>
      <w:r w:rsidR="00D33905" w:rsidRPr="00D33905">
        <w:t xml:space="preserve"> Pre-processing </w:t>
      </w:r>
      <w:r w:rsidR="00D33905" w:rsidRPr="00D33905">
        <w:rPr>
          <w:cs/>
        </w:rPr>
        <w:t>เพื่อลดสัญญาณรบกวน (</w:t>
      </w:r>
      <w:r w:rsidR="00D33905" w:rsidRPr="00D33905">
        <w:t xml:space="preserve">Noise) </w:t>
      </w:r>
      <w:r w:rsidR="00D33905" w:rsidRPr="00D33905">
        <w:rPr>
          <w:cs/>
        </w:rPr>
        <w:t>ช่วยให้โมเดลสามารถดึงคุณลักษณะเด่นของภาษาผสมมาวิเคราะห์ได้อย่างแม่นยำตามเกณฑ์ที่กำหนดไว้</w:t>
      </w:r>
    </w:p>
    <w:p w14:paraId="5CD154A8" w14:textId="554EA4DA" w:rsidR="00FC142E" w:rsidRDefault="002D1C3D" w:rsidP="00FC142E">
      <w:pPr>
        <w:pStyle w:val="Heading3"/>
      </w:pPr>
      <w:bookmarkStart w:id="86" w:name="_Toc228114140"/>
      <w:r w:rsidRPr="002D1C3D">
        <w:rPr>
          <w:cs/>
        </w:rPr>
        <w:lastRenderedPageBreak/>
        <w:t>ระบบรับข้อมูลป้อนกลับและการรายงานผล</w:t>
      </w:r>
      <w:bookmarkEnd w:id="86"/>
    </w:p>
    <w:p w14:paraId="363792DA" w14:textId="22158097" w:rsidR="0044581B" w:rsidRDefault="002D1C3D" w:rsidP="00243664">
      <w:pPr>
        <w:ind w:firstLine="0"/>
      </w:pPr>
      <w:r>
        <w:rPr>
          <w:noProof/>
        </w:rPr>
        <w:drawing>
          <wp:inline distT="0" distB="0" distL="0" distR="0" wp14:anchorId="5E05263A" wp14:editId="6BE73431">
            <wp:extent cx="5274310" cy="2809240"/>
            <wp:effectExtent l="0" t="0" r="2540" b="0"/>
            <wp:docPr id="11986487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48705" name="Picture 119864870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F2D515" wp14:editId="2473072E">
            <wp:extent cx="5274310" cy="2790190"/>
            <wp:effectExtent l="0" t="0" r="2540" b="0"/>
            <wp:docPr id="131308654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86540" name="Picture 131308654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EDAF8" w14:textId="47A6657D" w:rsidR="002D1C3D" w:rsidRDefault="002D1C3D" w:rsidP="002D1C3D">
      <w:pPr>
        <w:pStyle w:val="Caption"/>
        <w:rPr>
          <w:b w:val="0"/>
          <w:bCs w:val="0"/>
        </w:rPr>
      </w:pPr>
      <w:bookmarkStart w:id="87" w:name="_Toc228114170"/>
      <w:r w:rsidRPr="000557DB">
        <w:rPr>
          <w:b w:val="0"/>
          <w:bCs w:val="0"/>
          <w:cs/>
        </w:rPr>
        <w:t xml:space="preserve">ภาพที่  </w:t>
      </w:r>
      <w:r w:rsidRPr="000557DB">
        <w:rPr>
          <w:b w:val="0"/>
          <w:bCs w:val="0"/>
          <w:noProof/>
        </w:rPr>
        <w:fldChar w:fldCharType="begin"/>
      </w:r>
      <w:r w:rsidRPr="000557DB">
        <w:rPr>
          <w:b w:val="0"/>
          <w:bCs w:val="0"/>
          <w:noProof/>
        </w:rPr>
        <w:instrText xml:space="preserve"> STYLEREF 1 \s </w:instrText>
      </w:r>
      <w:r w:rsidRPr="000557DB">
        <w:rPr>
          <w:b w:val="0"/>
          <w:bCs w:val="0"/>
          <w:noProof/>
        </w:rPr>
        <w:fldChar w:fldCharType="separate"/>
      </w:r>
      <w:r w:rsidR="001445B0">
        <w:rPr>
          <w:b w:val="0"/>
          <w:bCs w:val="0"/>
          <w:noProof/>
        </w:rPr>
        <w:t>3</w:t>
      </w:r>
      <w:r w:rsidRPr="000557DB">
        <w:rPr>
          <w:b w:val="0"/>
          <w:bCs w:val="0"/>
          <w:noProof/>
        </w:rPr>
        <w:fldChar w:fldCharType="end"/>
      </w:r>
      <w:r w:rsidRPr="000557DB">
        <w:rPr>
          <w:b w:val="0"/>
          <w:bCs w:val="0"/>
          <w:cs/>
        </w:rPr>
        <w:t>.</w:t>
      </w:r>
      <w:r w:rsidRPr="000557DB">
        <w:rPr>
          <w:b w:val="0"/>
          <w:bCs w:val="0"/>
          <w:noProof/>
        </w:rPr>
        <w:fldChar w:fldCharType="begin"/>
      </w:r>
      <w:r w:rsidRPr="000557DB">
        <w:rPr>
          <w:b w:val="0"/>
          <w:bCs w:val="0"/>
          <w:noProof/>
        </w:rPr>
        <w:instrText xml:space="preserve"> SEQ </w:instrText>
      </w:r>
      <w:r w:rsidRPr="000557DB">
        <w:rPr>
          <w:b w:val="0"/>
          <w:bCs w:val="0"/>
          <w:noProof/>
          <w:cs/>
        </w:rPr>
        <w:instrText>ภาพที่</w:instrText>
      </w:r>
      <w:r w:rsidRPr="000557DB">
        <w:rPr>
          <w:b w:val="0"/>
          <w:bCs w:val="0"/>
          <w:noProof/>
        </w:rPr>
        <w:instrText xml:space="preserve">_ \* ARABIC \s 1 </w:instrText>
      </w:r>
      <w:r w:rsidRPr="000557DB">
        <w:rPr>
          <w:b w:val="0"/>
          <w:bCs w:val="0"/>
          <w:noProof/>
        </w:rPr>
        <w:fldChar w:fldCharType="separate"/>
      </w:r>
      <w:r w:rsidR="001445B0">
        <w:rPr>
          <w:b w:val="0"/>
          <w:bCs w:val="0"/>
          <w:noProof/>
        </w:rPr>
        <w:t>7</w:t>
      </w:r>
      <w:r w:rsidRPr="000557DB">
        <w:rPr>
          <w:b w:val="0"/>
          <w:bCs w:val="0"/>
          <w:noProof/>
        </w:rPr>
        <w:fldChar w:fldCharType="end"/>
      </w:r>
      <w:r w:rsidRPr="000557DB">
        <w:rPr>
          <w:rFonts w:hint="cs"/>
          <w:b w:val="0"/>
          <w:bCs w:val="0"/>
          <w:cs/>
        </w:rPr>
        <w:t xml:space="preserve"> </w:t>
      </w:r>
      <w:r w:rsidR="00242965" w:rsidRPr="00242965">
        <w:rPr>
          <w:b w:val="0"/>
          <w:bCs w:val="0"/>
          <w:cs/>
        </w:rPr>
        <w:t>แสดง</w:t>
      </w:r>
      <w:r w:rsidR="004767F2">
        <w:rPr>
          <w:rFonts w:hint="cs"/>
          <w:b w:val="0"/>
          <w:bCs w:val="0"/>
          <w:cs/>
        </w:rPr>
        <w:t>หน้าเว็บ</w:t>
      </w:r>
      <w:r w:rsidR="00242965" w:rsidRPr="00242965">
        <w:rPr>
          <w:b w:val="0"/>
          <w:bCs w:val="0"/>
          <w:cs/>
        </w:rPr>
        <w:t>การกดปุ่มรายงานผล (</w:t>
      </w:r>
      <w:r w:rsidR="00242965" w:rsidRPr="00242965">
        <w:rPr>
          <w:b w:val="0"/>
          <w:bCs w:val="0"/>
        </w:rPr>
        <w:t xml:space="preserve">Press report button) </w:t>
      </w:r>
      <w:r w:rsidR="00242965" w:rsidRPr="00242965">
        <w:rPr>
          <w:b w:val="0"/>
          <w:bCs w:val="0"/>
          <w:cs/>
        </w:rPr>
        <w:t>ในโหมดสว่างและโหมดมืด</w:t>
      </w:r>
      <w:bookmarkEnd w:id="87"/>
    </w:p>
    <w:p w14:paraId="517580FF" w14:textId="0C67DAB9" w:rsidR="00242965" w:rsidRPr="002F7CBD" w:rsidRDefault="00242965" w:rsidP="00242965">
      <w:r w:rsidRPr="002F7CBD">
        <w:rPr>
          <w:cs/>
        </w:rPr>
        <w:t>แสดง</w:t>
      </w:r>
      <w:r w:rsidR="00D33905" w:rsidRPr="002F7CBD">
        <w:rPr>
          <w:cs/>
        </w:rPr>
        <w:t>ส่วนการเข้าถึงฟังก์ชันรายงานผล เพื่อสร้าง</w:t>
      </w:r>
      <w:r w:rsidR="00D33905" w:rsidRPr="002F7CBD">
        <w:t xml:space="preserve"> Active Learning Loop </w:t>
      </w:r>
      <w:r w:rsidR="00D33905" w:rsidRPr="002F7CBD">
        <w:rPr>
          <w:cs/>
        </w:rPr>
        <w:t>ในการรับข้อมูลจากผู้ใช้งานจริงมาช่วยตรวจสอบความถูกต้องของการทำนายผลในสภาพแวดล้อมที่หลากหลาย</w:t>
      </w:r>
    </w:p>
    <w:p w14:paraId="1191F396" w14:textId="04776C21" w:rsidR="0044581B" w:rsidRDefault="00242965" w:rsidP="00243664">
      <w:pPr>
        <w:ind w:firstLine="0"/>
      </w:pPr>
      <w:r>
        <w:rPr>
          <w:noProof/>
        </w:rPr>
        <w:lastRenderedPageBreak/>
        <w:drawing>
          <wp:inline distT="0" distB="0" distL="0" distR="0" wp14:anchorId="043C8CFF" wp14:editId="5CE6BB87">
            <wp:extent cx="5274310" cy="2792730"/>
            <wp:effectExtent l="0" t="0" r="2540" b="7620"/>
            <wp:docPr id="1395231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3157" name="Picture 139523157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7BCF7A" wp14:editId="20A10919">
            <wp:extent cx="5274310" cy="2798445"/>
            <wp:effectExtent l="0" t="0" r="2540" b="1905"/>
            <wp:docPr id="22872167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21675" name="Picture 22872167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C3B2A" w14:textId="5B76BBBB" w:rsidR="00A5484B" w:rsidRDefault="00A5484B" w:rsidP="00A5484B">
      <w:pPr>
        <w:pStyle w:val="Caption"/>
        <w:rPr>
          <w:b w:val="0"/>
          <w:bCs w:val="0"/>
        </w:rPr>
      </w:pPr>
      <w:bookmarkStart w:id="88" w:name="_Toc228114171"/>
      <w:r w:rsidRPr="000557DB">
        <w:rPr>
          <w:b w:val="0"/>
          <w:bCs w:val="0"/>
          <w:cs/>
        </w:rPr>
        <w:t xml:space="preserve">ภาพที่  </w:t>
      </w:r>
      <w:r w:rsidRPr="000557DB">
        <w:rPr>
          <w:b w:val="0"/>
          <w:bCs w:val="0"/>
          <w:noProof/>
        </w:rPr>
        <w:fldChar w:fldCharType="begin"/>
      </w:r>
      <w:r w:rsidRPr="000557DB">
        <w:rPr>
          <w:b w:val="0"/>
          <w:bCs w:val="0"/>
          <w:noProof/>
        </w:rPr>
        <w:instrText xml:space="preserve"> STYLEREF 1 \s </w:instrText>
      </w:r>
      <w:r w:rsidRPr="000557DB">
        <w:rPr>
          <w:b w:val="0"/>
          <w:bCs w:val="0"/>
          <w:noProof/>
        </w:rPr>
        <w:fldChar w:fldCharType="separate"/>
      </w:r>
      <w:r w:rsidR="001445B0">
        <w:rPr>
          <w:b w:val="0"/>
          <w:bCs w:val="0"/>
          <w:noProof/>
        </w:rPr>
        <w:t>3</w:t>
      </w:r>
      <w:r w:rsidRPr="000557DB">
        <w:rPr>
          <w:b w:val="0"/>
          <w:bCs w:val="0"/>
          <w:noProof/>
        </w:rPr>
        <w:fldChar w:fldCharType="end"/>
      </w:r>
      <w:r w:rsidRPr="000557DB">
        <w:rPr>
          <w:b w:val="0"/>
          <w:bCs w:val="0"/>
          <w:cs/>
        </w:rPr>
        <w:t>.</w:t>
      </w:r>
      <w:r w:rsidRPr="000557DB">
        <w:rPr>
          <w:b w:val="0"/>
          <w:bCs w:val="0"/>
          <w:noProof/>
        </w:rPr>
        <w:fldChar w:fldCharType="begin"/>
      </w:r>
      <w:r w:rsidRPr="000557DB">
        <w:rPr>
          <w:b w:val="0"/>
          <w:bCs w:val="0"/>
          <w:noProof/>
        </w:rPr>
        <w:instrText xml:space="preserve"> SEQ </w:instrText>
      </w:r>
      <w:r w:rsidRPr="000557DB">
        <w:rPr>
          <w:b w:val="0"/>
          <w:bCs w:val="0"/>
          <w:noProof/>
          <w:cs/>
        </w:rPr>
        <w:instrText>ภาพที่</w:instrText>
      </w:r>
      <w:r w:rsidRPr="000557DB">
        <w:rPr>
          <w:b w:val="0"/>
          <w:bCs w:val="0"/>
          <w:noProof/>
        </w:rPr>
        <w:instrText xml:space="preserve">_ \* ARABIC \s 1 </w:instrText>
      </w:r>
      <w:r w:rsidRPr="000557DB">
        <w:rPr>
          <w:b w:val="0"/>
          <w:bCs w:val="0"/>
          <w:noProof/>
        </w:rPr>
        <w:fldChar w:fldCharType="separate"/>
      </w:r>
      <w:r w:rsidR="001445B0">
        <w:rPr>
          <w:b w:val="0"/>
          <w:bCs w:val="0"/>
          <w:noProof/>
        </w:rPr>
        <w:t>8</w:t>
      </w:r>
      <w:r w:rsidRPr="000557DB">
        <w:rPr>
          <w:b w:val="0"/>
          <w:bCs w:val="0"/>
          <w:noProof/>
        </w:rPr>
        <w:fldChar w:fldCharType="end"/>
      </w:r>
      <w:r w:rsidRPr="000557DB">
        <w:rPr>
          <w:rFonts w:hint="cs"/>
          <w:b w:val="0"/>
          <w:bCs w:val="0"/>
          <w:cs/>
        </w:rPr>
        <w:t xml:space="preserve"> </w:t>
      </w:r>
      <w:r w:rsidRPr="00242965">
        <w:rPr>
          <w:b w:val="0"/>
          <w:bCs w:val="0"/>
          <w:cs/>
        </w:rPr>
        <w:t>แสดง</w:t>
      </w:r>
      <w:r w:rsidR="004767F2">
        <w:rPr>
          <w:rFonts w:hint="cs"/>
          <w:b w:val="0"/>
          <w:bCs w:val="0"/>
          <w:cs/>
        </w:rPr>
        <w:t>หน้าเว็บหลังจาก</w:t>
      </w:r>
      <w:r w:rsidRPr="00242965">
        <w:rPr>
          <w:b w:val="0"/>
          <w:bCs w:val="0"/>
          <w:cs/>
        </w:rPr>
        <w:t>กดปุ่มรายงานผล (</w:t>
      </w:r>
      <w:r w:rsidR="004767F2" w:rsidRPr="004767F2">
        <w:rPr>
          <w:b w:val="0"/>
          <w:bCs w:val="0"/>
        </w:rPr>
        <w:t>After press report button</w:t>
      </w:r>
      <w:r w:rsidRPr="00242965">
        <w:rPr>
          <w:b w:val="0"/>
          <w:bCs w:val="0"/>
        </w:rPr>
        <w:t xml:space="preserve">) </w:t>
      </w:r>
      <w:r w:rsidRPr="00242965">
        <w:rPr>
          <w:b w:val="0"/>
          <w:bCs w:val="0"/>
          <w:cs/>
        </w:rPr>
        <w:t>ในโหมดสว่างและโหมดมืด</w:t>
      </w:r>
      <w:bookmarkEnd w:id="88"/>
    </w:p>
    <w:p w14:paraId="2E6151A7" w14:textId="1BA1BD3A" w:rsidR="00A5484B" w:rsidRPr="00D33905" w:rsidRDefault="003708B9" w:rsidP="00A5484B">
      <w:r w:rsidRPr="00D33905">
        <w:rPr>
          <w:cs/>
        </w:rPr>
        <w:t>แสดง</w:t>
      </w:r>
      <w:r w:rsidR="00D33905" w:rsidRPr="00D33905">
        <w:rPr>
          <w:cs/>
        </w:rPr>
        <w:t>หน้าต่างรับข้อมูลป้อนกลับเชิงลึก เพื่อใช้เป็นชุดข้อมูลในการทำ</w:t>
      </w:r>
      <w:r w:rsidR="00D33905" w:rsidRPr="00D33905">
        <w:t xml:space="preserve"> Fine-tuning </w:t>
      </w:r>
      <w:r w:rsidR="00D33905" w:rsidRPr="00D33905">
        <w:rPr>
          <w:cs/>
        </w:rPr>
        <w:t>และปรับปรุงประสิทธิภาพของแบบจำลองให้สามารถจัดการกับรูปแบบประโยคที่ซับซ้อนในอนาคตได้ดียิ่งขึ้น</w:t>
      </w:r>
    </w:p>
    <w:p w14:paraId="40C0D377" w14:textId="77777777" w:rsidR="00A5484B" w:rsidRDefault="00A5484B" w:rsidP="00243664">
      <w:pPr>
        <w:ind w:firstLine="0"/>
      </w:pPr>
    </w:p>
    <w:p w14:paraId="16AC3472" w14:textId="5C630DC2" w:rsidR="0044581B" w:rsidRDefault="004105CC" w:rsidP="00243664">
      <w:pPr>
        <w:ind w:firstLine="0"/>
      </w:pPr>
      <w:r>
        <w:rPr>
          <w:noProof/>
        </w:rPr>
        <w:lastRenderedPageBreak/>
        <w:drawing>
          <wp:inline distT="0" distB="0" distL="0" distR="0" wp14:anchorId="69579158" wp14:editId="0EA97705">
            <wp:extent cx="5274310" cy="2819400"/>
            <wp:effectExtent l="0" t="0" r="2540" b="0"/>
            <wp:docPr id="202975709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57096" name="Picture 202975709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13A863" wp14:editId="1AFD9E2A">
            <wp:extent cx="5274310" cy="2819400"/>
            <wp:effectExtent l="0" t="0" r="2540" b="0"/>
            <wp:docPr id="138979744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97442" name="Picture 1389797442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E601" w14:textId="171605E1" w:rsidR="004105CC" w:rsidRDefault="004105CC" w:rsidP="004105CC">
      <w:pPr>
        <w:pStyle w:val="Caption"/>
        <w:rPr>
          <w:b w:val="0"/>
          <w:bCs w:val="0"/>
        </w:rPr>
      </w:pPr>
      <w:bookmarkStart w:id="89" w:name="_Toc228114172"/>
      <w:r w:rsidRPr="000557DB">
        <w:rPr>
          <w:b w:val="0"/>
          <w:bCs w:val="0"/>
          <w:cs/>
        </w:rPr>
        <w:t xml:space="preserve">ภาพที่  </w:t>
      </w:r>
      <w:r w:rsidRPr="000557DB">
        <w:rPr>
          <w:b w:val="0"/>
          <w:bCs w:val="0"/>
          <w:noProof/>
        </w:rPr>
        <w:fldChar w:fldCharType="begin"/>
      </w:r>
      <w:r w:rsidRPr="000557DB">
        <w:rPr>
          <w:b w:val="0"/>
          <w:bCs w:val="0"/>
          <w:noProof/>
        </w:rPr>
        <w:instrText xml:space="preserve"> STYLEREF 1 \s </w:instrText>
      </w:r>
      <w:r w:rsidRPr="000557DB">
        <w:rPr>
          <w:b w:val="0"/>
          <w:bCs w:val="0"/>
          <w:noProof/>
        </w:rPr>
        <w:fldChar w:fldCharType="separate"/>
      </w:r>
      <w:r w:rsidR="001445B0">
        <w:rPr>
          <w:b w:val="0"/>
          <w:bCs w:val="0"/>
          <w:noProof/>
        </w:rPr>
        <w:t>3</w:t>
      </w:r>
      <w:r w:rsidRPr="000557DB">
        <w:rPr>
          <w:b w:val="0"/>
          <w:bCs w:val="0"/>
          <w:noProof/>
        </w:rPr>
        <w:fldChar w:fldCharType="end"/>
      </w:r>
      <w:r w:rsidRPr="000557DB">
        <w:rPr>
          <w:b w:val="0"/>
          <w:bCs w:val="0"/>
          <w:cs/>
        </w:rPr>
        <w:t>.</w:t>
      </w:r>
      <w:r w:rsidRPr="000557DB">
        <w:rPr>
          <w:b w:val="0"/>
          <w:bCs w:val="0"/>
          <w:noProof/>
        </w:rPr>
        <w:fldChar w:fldCharType="begin"/>
      </w:r>
      <w:r w:rsidRPr="000557DB">
        <w:rPr>
          <w:b w:val="0"/>
          <w:bCs w:val="0"/>
          <w:noProof/>
        </w:rPr>
        <w:instrText xml:space="preserve"> SEQ </w:instrText>
      </w:r>
      <w:r w:rsidRPr="000557DB">
        <w:rPr>
          <w:b w:val="0"/>
          <w:bCs w:val="0"/>
          <w:noProof/>
          <w:cs/>
        </w:rPr>
        <w:instrText>ภาพที่</w:instrText>
      </w:r>
      <w:r w:rsidRPr="000557DB">
        <w:rPr>
          <w:b w:val="0"/>
          <w:bCs w:val="0"/>
          <w:noProof/>
        </w:rPr>
        <w:instrText xml:space="preserve">_ \* ARABIC \s 1 </w:instrText>
      </w:r>
      <w:r w:rsidRPr="000557DB">
        <w:rPr>
          <w:b w:val="0"/>
          <w:bCs w:val="0"/>
          <w:noProof/>
        </w:rPr>
        <w:fldChar w:fldCharType="separate"/>
      </w:r>
      <w:r w:rsidR="001445B0">
        <w:rPr>
          <w:b w:val="0"/>
          <w:bCs w:val="0"/>
          <w:noProof/>
        </w:rPr>
        <w:t>9</w:t>
      </w:r>
      <w:r w:rsidRPr="000557DB">
        <w:rPr>
          <w:b w:val="0"/>
          <w:bCs w:val="0"/>
          <w:noProof/>
        </w:rPr>
        <w:fldChar w:fldCharType="end"/>
      </w:r>
      <w:r w:rsidRPr="000557DB">
        <w:rPr>
          <w:rFonts w:hint="cs"/>
          <w:b w:val="0"/>
          <w:bCs w:val="0"/>
          <w:cs/>
        </w:rPr>
        <w:t xml:space="preserve"> </w:t>
      </w:r>
      <w:r w:rsidR="003B7068" w:rsidRPr="003B7068">
        <w:rPr>
          <w:b w:val="0"/>
          <w:bCs w:val="0"/>
          <w:cs/>
        </w:rPr>
        <w:t>แสดงการแจ้งเตือนเมื่อดำเนินการส่งข้อมูลสำเร็จ (</w:t>
      </w:r>
      <w:r w:rsidR="003B7068" w:rsidRPr="003B7068">
        <w:rPr>
          <w:b w:val="0"/>
          <w:bCs w:val="0"/>
        </w:rPr>
        <w:t xml:space="preserve">Thank you message) </w:t>
      </w:r>
      <w:r w:rsidR="003B7068" w:rsidRPr="003B7068">
        <w:rPr>
          <w:b w:val="0"/>
          <w:bCs w:val="0"/>
          <w:cs/>
        </w:rPr>
        <w:t>ในโหมดสว่างและโหมดมืด</w:t>
      </w:r>
      <w:bookmarkEnd w:id="89"/>
    </w:p>
    <w:p w14:paraId="0A95624E" w14:textId="26E7FEF7" w:rsidR="003B7068" w:rsidRPr="003B7068" w:rsidRDefault="003B7068" w:rsidP="003B7068">
      <w:r w:rsidRPr="003B7068">
        <w:rPr>
          <w:cs/>
        </w:rPr>
        <w:t>แสดง</w:t>
      </w:r>
      <w:r w:rsidR="00342C5C" w:rsidRPr="00342C5C">
        <w:rPr>
          <w:cs/>
        </w:rPr>
        <w:t>สถานะการบันทึกข้อมูลป้อนกลับสำเร็จ เพื่อยืนยันความสมบูรณ์ของกระบวนการส่งข้อมูลกลับมายังผู้พัฒนาสำหรับการตรวจสอบและปรับปรุงระบบในลำดับถัดไป</w:t>
      </w:r>
    </w:p>
    <w:p w14:paraId="1F76E89C" w14:textId="77777777" w:rsidR="003B7068" w:rsidRDefault="003B7068" w:rsidP="00243664">
      <w:pPr>
        <w:ind w:firstLine="0"/>
      </w:pPr>
    </w:p>
    <w:p w14:paraId="656B16F6" w14:textId="77777777" w:rsidR="003B7068" w:rsidRDefault="003B7068" w:rsidP="00243664">
      <w:pPr>
        <w:ind w:firstLine="0"/>
      </w:pPr>
    </w:p>
    <w:p w14:paraId="236B3311" w14:textId="77777777" w:rsidR="00B67239" w:rsidRPr="00B86380" w:rsidRDefault="00B67239" w:rsidP="00243664">
      <w:pPr>
        <w:ind w:firstLine="0"/>
      </w:pPr>
    </w:p>
    <w:p w14:paraId="3F9F3CFB" w14:textId="77777777" w:rsidR="00821170" w:rsidRPr="008B515D" w:rsidRDefault="00821170" w:rsidP="001B11A5">
      <w:pPr>
        <w:pStyle w:val="Heading1"/>
        <w:ind w:left="-426" w:firstLine="568"/>
      </w:pPr>
      <w:r w:rsidRPr="0037172E">
        <w:rPr>
          <w:cs/>
        </w:rPr>
        <w:lastRenderedPageBreak/>
        <w:br/>
      </w:r>
      <w:bookmarkStart w:id="90" w:name="_Toc228114141"/>
      <w:r w:rsidR="00953777">
        <w:rPr>
          <w:rFonts w:hint="cs"/>
          <w:cs/>
        </w:rPr>
        <w:t>ทรัพยากรและ</w:t>
      </w:r>
      <w:r w:rsidR="00303A3E">
        <w:rPr>
          <w:rFonts w:hint="cs"/>
          <w:cs/>
        </w:rPr>
        <w:t>แผนการดำเนินงาน</w:t>
      </w:r>
      <w:bookmarkEnd w:id="90"/>
    </w:p>
    <w:p w14:paraId="5AF3383B" w14:textId="77777777" w:rsidR="00821170" w:rsidRPr="008B515D" w:rsidRDefault="00821170" w:rsidP="00821170">
      <w:pPr>
        <w:spacing w:before="0"/>
        <w:rPr>
          <w:b/>
          <w:bCs/>
        </w:rPr>
      </w:pPr>
    </w:p>
    <w:p w14:paraId="3FC1217A" w14:textId="77777777" w:rsidR="00703952" w:rsidRPr="0034018B" w:rsidRDefault="00953777" w:rsidP="00703952">
      <w:pPr>
        <w:pStyle w:val="Heading2"/>
      </w:pPr>
      <w:bookmarkStart w:id="91" w:name="_Toc228114142"/>
      <w:r>
        <w:rPr>
          <w:rFonts w:hint="cs"/>
          <w:cs/>
        </w:rPr>
        <w:t>การจัดเตรียมฮาร์ดแวร์และซอฟต์แวร์</w:t>
      </w:r>
      <w:bookmarkEnd w:id="91"/>
    </w:p>
    <w:p w14:paraId="6F2E0A54" w14:textId="77777777" w:rsidR="00703952" w:rsidRPr="00C231C1" w:rsidRDefault="00703952" w:rsidP="00703952">
      <w:pPr>
        <w:spacing w:before="0"/>
      </w:pPr>
    </w:p>
    <w:p w14:paraId="544F1D85" w14:textId="6F224849" w:rsidR="00703952" w:rsidRDefault="004E3166" w:rsidP="00703952">
      <w:pPr>
        <w:pStyle w:val="Heading3"/>
      </w:pPr>
      <w:bookmarkStart w:id="92" w:name="_Toc228114143"/>
      <w:r>
        <w:rPr>
          <w:rFonts w:hint="cs"/>
          <w:cs/>
        </w:rPr>
        <w:t xml:space="preserve">ฮาร์ดแวร์ </w:t>
      </w:r>
      <w:r>
        <w:t>(Hardware)</w:t>
      </w:r>
      <w:bookmarkEnd w:id="92"/>
    </w:p>
    <w:p w14:paraId="7F2AE7F8" w14:textId="63EF4F7E" w:rsidR="004E3166" w:rsidRPr="00DF6C2A" w:rsidRDefault="004E3166" w:rsidP="004E3166">
      <w:pPr>
        <w:pStyle w:val="ListParagraph"/>
        <w:numPr>
          <w:ilvl w:val="0"/>
          <w:numId w:val="21"/>
        </w:numPr>
      </w:pPr>
      <w:r w:rsidRPr="00DF6C2A">
        <w:t>Acer Predator Helios Neo 16</w:t>
      </w:r>
      <w:r w:rsidR="005E4823" w:rsidRPr="00DF6C2A">
        <w:rPr>
          <w:rFonts w:eastAsiaTheme="minorHAnsi"/>
        </w:rPr>
        <w:t xml:space="preserve"> </w:t>
      </w:r>
      <w:r w:rsidR="005E4823" w:rsidRPr="00DF6C2A">
        <w:t xml:space="preserve">: </w:t>
      </w:r>
      <w:r w:rsidR="005E4823" w:rsidRPr="00DF6C2A">
        <w:rPr>
          <w:cs/>
        </w:rPr>
        <w:t xml:space="preserve">หน่วยประมวลผล </w:t>
      </w:r>
      <w:r w:rsidR="005E4823" w:rsidRPr="00DF6C2A">
        <w:t xml:space="preserve">Intel Core i7-13700HX, </w:t>
      </w:r>
      <w:r w:rsidR="005E4823" w:rsidRPr="00DF6C2A">
        <w:rPr>
          <w:cs/>
        </w:rPr>
        <w:t>หน่วยความจำ (</w:t>
      </w:r>
      <w:r w:rsidR="005E4823" w:rsidRPr="00DF6C2A">
        <w:t xml:space="preserve">RAM) </w:t>
      </w:r>
      <w:r w:rsidR="00EB59F2" w:rsidRPr="00DF6C2A">
        <w:rPr>
          <w:rFonts w:hint="cs"/>
          <w:cs/>
        </w:rPr>
        <w:t>32</w:t>
      </w:r>
      <w:r w:rsidR="005E4823" w:rsidRPr="00DF6C2A">
        <w:t xml:space="preserve">GB, </w:t>
      </w:r>
      <w:r w:rsidR="005E4823" w:rsidRPr="00DF6C2A">
        <w:rPr>
          <w:cs/>
        </w:rPr>
        <w:t xml:space="preserve">และหน่วยประมวลผลกราฟิก </w:t>
      </w:r>
      <w:r w:rsidR="005E4823" w:rsidRPr="00DF6C2A">
        <w:t>NVIDIA GeForce RTX 40</w:t>
      </w:r>
      <w:r w:rsidR="00EB59F2" w:rsidRPr="00DF6C2A">
        <w:rPr>
          <w:rFonts w:hint="cs"/>
          <w:cs/>
        </w:rPr>
        <w:t>5</w:t>
      </w:r>
      <w:r w:rsidR="005E4823" w:rsidRPr="00DF6C2A">
        <w:t xml:space="preserve">0 </w:t>
      </w:r>
      <w:r w:rsidR="005E4823" w:rsidRPr="00DF6C2A">
        <w:rPr>
          <w:cs/>
        </w:rPr>
        <w:t>สำหรับใช้ในการจัดเตรียมชุดข้อมูล ทดสอบการประมวลผลแบบจำลองภาษา และการพัฒนาส่วนติดต่อผู้ใช้งาน</w:t>
      </w:r>
    </w:p>
    <w:p w14:paraId="2D15C753" w14:textId="77777777" w:rsidR="00DC7F8E" w:rsidRDefault="00DC7F8E" w:rsidP="00DC7F8E">
      <w:pPr>
        <w:ind w:left="1440" w:firstLine="0"/>
      </w:pPr>
    </w:p>
    <w:p w14:paraId="618D525F" w14:textId="22F1DFA3" w:rsidR="00DC7F8E" w:rsidRDefault="00DC7F8E" w:rsidP="00DC7F8E">
      <w:pPr>
        <w:pStyle w:val="Heading3"/>
      </w:pPr>
      <w:bookmarkStart w:id="93" w:name="_Toc228114144"/>
      <w:r>
        <w:rPr>
          <w:rFonts w:hint="cs"/>
          <w:cs/>
        </w:rPr>
        <w:t xml:space="preserve">ซอฟต์แวร์ </w:t>
      </w:r>
      <w:r>
        <w:t>(software and tool)</w:t>
      </w:r>
      <w:bookmarkEnd w:id="93"/>
    </w:p>
    <w:p w14:paraId="072ED5FF" w14:textId="21DEFE45" w:rsidR="00865853" w:rsidRDefault="00865853" w:rsidP="00865853">
      <w:pPr>
        <w:pStyle w:val="ListParagraph"/>
        <w:numPr>
          <w:ilvl w:val="0"/>
          <w:numId w:val="21"/>
        </w:numPr>
      </w:pPr>
      <w:r>
        <w:t xml:space="preserve">Runtime: Node.js </w:t>
      </w:r>
      <w:r>
        <w:rPr>
          <w:cs/>
        </w:rPr>
        <w:t xml:space="preserve">เวอร์ชัน </w:t>
      </w:r>
      <w:r>
        <w:t>22.x LTS</w:t>
      </w:r>
      <w:r w:rsidR="00DF6C2A">
        <w:rPr>
          <w:rFonts w:hint="cs"/>
          <w:cs/>
        </w:rPr>
        <w:t xml:space="preserve"> </w:t>
      </w:r>
      <w:r w:rsidR="00DF6C2A" w:rsidRPr="00DF6C2A">
        <w:rPr>
          <w:cs/>
        </w:rPr>
        <w:t>สำหรับเป็นสภาพแวดล้อมในการรันแอปพลิเคชันฝั่งเครื่องผู้ใช้งาน</w:t>
      </w:r>
      <w:r>
        <w:t xml:space="preserve"> </w:t>
      </w:r>
    </w:p>
    <w:p w14:paraId="2AA647FD" w14:textId="28890753" w:rsidR="00865853" w:rsidRPr="00DF6C2A" w:rsidRDefault="00865853" w:rsidP="00865853">
      <w:pPr>
        <w:pStyle w:val="ListParagraph"/>
        <w:numPr>
          <w:ilvl w:val="0"/>
          <w:numId w:val="21"/>
        </w:numPr>
      </w:pPr>
      <w:r w:rsidRPr="00DF6C2A">
        <w:t xml:space="preserve">Frontend Framework: React </w:t>
      </w:r>
      <w:r w:rsidRPr="00DF6C2A">
        <w:rPr>
          <w:cs/>
        </w:rPr>
        <w:t xml:space="preserve">ร่วมกับ </w:t>
      </w:r>
      <w:r w:rsidRPr="00DF6C2A">
        <w:t>Vite</w:t>
      </w:r>
      <w:r w:rsidR="00DF6C2A" w:rsidRPr="00DF6C2A">
        <w:rPr>
          <w:rFonts w:hint="cs"/>
          <w:cs/>
        </w:rPr>
        <w:t xml:space="preserve"> </w:t>
      </w:r>
      <w:r w:rsidR="00DF6C2A" w:rsidRPr="00DF6C2A">
        <w:rPr>
          <w:cs/>
        </w:rPr>
        <w:t xml:space="preserve">เพื่อความรวดเร็วในการแสดงผลและการจัดการ </w:t>
      </w:r>
      <w:r w:rsidR="00DF6C2A" w:rsidRPr="00DF6C2A">
        <w:t xml:space="preserve">State </w:t>
      </w:r>
      <w:r w:rsidR="00DF6C2A" w:rsidRPr="00DF6C2A">
        <w:rPr>
          <w:cs/>
        </w:rPr>
        <w:t>ของแอปพลิเคชัน</w:t>
      </w:r>
      <w:r w:rsidRPr="00DF6C2A">
        <w:t xml:space="preserve"> </w:t>
      </w:r>
    </w:p>
    <w:p w14:paraId="3AF5CAE9" w14:textId="69CA02DA" w:rsidR="00865853" w:rsidRDefault="00865853" w:rsidP="00865853">
      <w:pPr>
        <w:pStyle w:val="ListParagraph"/>
        <w:numPr>
          <w:ilvl w:val="0"/>
          <w:numId w:val="21"/>
        </w:numPr>
      </w:pPr>
      <w:r>
        <w:t>Styling: Tailwind CSS v4</w:t>
      </w:r>
      <w:r w:rsidR="00DF6C2A">
        <w:rPr>
          <w:rFonts w:hint="cs"/>
          <w:cs/>
        </w:rPr>
        <w:t xml:space="preserve"> </w:t>
      </w:r>
      <w:r w:rsidR="00DF6C2A" w:rsidRPr="00DF6C2A">
        <w:rPr>
          <w:cs/>
        </w:rPr>
        <w:t>สำหรับการออกแบบส่วนติดต่อผู้ใช้งานที่รองรับทั้งโหมดสว่างและโหมดมืด (</w:t>
      </w:r>
      <w:r w:rsidR="00DF6C2A" w:rsidRPr="00DF6C2A">
        <w:t>Light/Dark Mode)</w:t>
      </w:r>
      <w:r w:rsidRPr="00DF6C2A">
        <w:rPr>
          <w:cs/>
        </w:rPr>
        <w:t xml:space="preserve"> </w:t>
      </w:r>
    </w:p>
    <w:p w14:paraId="4A693C65" w14:textId="6FD5E16B" w:rsidR="002C69D7" w:rsidRDefault="002C69D7" w:rsidP="00865853">
      <w:pPr>
        <w:pStyle w:val="ListParagraph"/>
        <w:numPr>
          <w:ilvl w:val="0"/>
          <w:numId w:val="21"/>
        </w:numPr>
      </w:pPr>
      <w:r w:rsidRPr="002C69D7">
        <w:t xml:space="preserve">Machine Learning Runtime: ONNX Runtime Web </w:t>
      </w:r>
      <w:r w:rsidRPr="002C69D7">
        <w:rPr>
          <w:cs/>
        </w:rPr>
        <w:t>สำหรับการนำแบบจำลองภาษามาประมวลผลบนเบราว์เซอร์ (</w:t>
      </w:r>
      <w:r w:rsidRPr="002C69D7">
        <w:t>Client-side Inference)</w:t>
      </w:r>
    </w:p>
    <w:p w14:paraId="48A19254" w14:textId="387954F4" w:rsidR="002312DF" w:rsidRDefault="002312DF" w:rsidP="00865853">
      <w:pPr>
        <w:pStyle w:val="ListParagraph"/>
        <w:numPr>
          <w:ilvl w:val="0"/>
          <w:numId w:val="21"/>
        </w:numPr>
      </w:pPr>
      <w:r w:rsidRPr="002312DF">
        <w:t xml:space="preserve">Programming Language: Python 3.11 </w:t>
      </w:r>
      <w:r w:rsidRPr="002312DF">
        <w:rPr>
          <w:cs/>
        </w:rPr>
        <w:t>สำหรับใช้ในกระบวนการฝึกฝนแบบจำลอง (</w:t>
      </w:r>
      <w:r w:rsidRPr="002312DF">
        <w:t xml:space="preserve">Fine-tuning) </w:t>
      </w:r>
      <w:r w:rsidRPr="002312DF">
        <w:rPr>
          <w:cs/>
        </w:rPr>
        <w:t>และการทำความสะอาดชุดข้อมูล (</w:t>
      </w:r>
      <w:r w:rsidRPr="002312DF">
        <w:t>Data Pre-processing)</w:t>
      </w:r>
    </w:p>
    <w:p w14:paraId="5FA59A0F" w14:textId="407129BD" w:rsidR="002312DF" w:rsidRPr="002312DF" w:rsidRDefault="002312DF" w:rsidP="00865853">
      <w:pPr>
        <w:pStyle w:val="ListParagraph"/>
        <w:numPr>
          <w:ilvl w:val="0"/>
          <w:numId w:val="21"/>
        </w:numPr>
      </w:pPr>
      <w:r w:rsidRPr="002312DF">
        <w:t xml:space="preserve">Database &amp; API: Supabase (PostgreSQL) </w:t>
      </w:r>
      <w:r w:rsidRPr="002312DF">
        <w:rPr>
          <w:cs/>
        </w:rPr>
        <w:t xml:space="preserve">สำหรับรองรับระบบฐานข้อมูลและการจัดการ </w:t>
      </w:r>
      <w:r w:rsidRPr="002312DF">
        <w:t xml:space="preserve">API </w:t>
      </w:r>
      <w:r w:rsidRPr="002312DF">
        <w:rPr>
          <w:cs/>
        </w:rPr>
        <w:t>ในส่วนของระบบแจ้งผลตอบรับ (</w:t>
      </w:r>
      <w:r w:rsidRPr="002312DF">
        <w:t>User Feedback Loop)</w:t>
      </w:r>
    </w:p>
    <w:p w14:paraId="4E9B0BB9" w14:textId="472A387A" w:rsidR="004E3166" w:rsidRDefault="00865853" w:rsidP="00624048">
      <w:pPr>
        <w:pStyle w:val="ListParagraph"/>
        <w:numPr>
          <w:ilvl w:val="0"/>
          <w:numId w:val="21"/>
        </w:numPr>
      </w:pPr>
      <w:r w:rsidRPr="002C69D7">
        <w:t>Version Control: GitHub</w:t>
      </w:r>
      <w:r w:rsidR="002C69D7" w:rsidRPr="002C69D7">
        <w:rPr>
          <w:rFonts w:hint="cs"/>
          <w:cs/>
        </w:rPr>
        <w:t xml:space="preserve"> </w:t>
      </w:r>
      <w:r w:rsidR="002C69D7" w:rsidRPr="002C69D7">
        <w:rPr>
          <w:cs/>
        </w:rPr>
        <w:t>สำหรับการบริหารจัดการเวอร์ชันของซอร์สโค้ดตลอดระยะเวลาการดำเนินงาน</w:t>
      </w:r>
      <w:r w:rsidRPr="002C69D7">
        <w:t xml:space="preserve"> </w:t>
      </w:r>
    </w:p>
    <w:p w14:paraId="684B244C" w14:textId="77777777" w:rsidR="00624048" w:rsidRPr="004E3166" w:rsidRDefault="00624048" w:rsidP="00624048">
      <w:pPr>
        <w:ind w:firstLine="0"/>
        <w:rPr>
          <w:rFonts w:hint="cs"/>
          <w:cs/>
        </w:rPr>
      </w:pPr>
    </w:p>
    <w:p w14:paraId="21C801B7" w14:textId="77777777" w:rsidR="00953777" w:rsidRPr="00953777" w:rsidRDefault="00953777" w:rsidP="00953777">
      <w:pPr>
        <w:pStyle w:val="Heading2"/>
      </w:pPr>
      <w:bookmarkStart w:id="94" w:name="_Toc228114145"/>
      <w:r>
        <w:rPr>
          <w:rFonts w:hint="cs"/>
          <w:cs/>
        </w:rPr>
        <w:lastRenderedPageBreak/>
        <w:t>แผนการดำเนินงาน</w:t>
      </w:r>
      <w:bookmarkEnd w:id="94"/>
    </w:p>
    <w:p w14:paraId="10F68C18" w14:textId="29B795E3" w:rsidR="00703952" w:rsidRDefault="00303A3E" w:rsidP="00663F9B">
      <w:pPr>
        <w:pStyle w:val="Caption"/>
        <w:rPr>
          <w:cs/>
        </w:rPr>
      </w:pPr>
      <w:bookmarkStart w:id="95" w:name="_Toc228114159"/>
      <w:r>
        <w:rPr>
          <w:cs/>
        </w:rPr>
        <w:t xml:space="preserve">ตารางที่ </w:t>
      </w:r>
      <w:r w:rsidR="00CC7C54">
        <w:rPr>
          <w:noProof/>
        </w:rPr>
        <w:fldChar w:fldCharType="begin"/>
      </w:r>
      <w:r w:rsidR="00CC7C54">
        <w:rPr>
          <w:noProof/>
        </w:rPr>
        <w:instrText xml:space="preserve"> STYLEREF 1 \s </w:instrText>
      </w:r>
      <w:r w:rsidR="00CC7C54">
        <w:rPr>
          <w:noProof/>
        </w:rPr>
        <w:fldChar w:fldCharType="separate"/>
      </w:r>
      <w:r w:rsidR="001445B0">
        <w:rPr>
          <w:noProof/>
        </w:rPr>
        <w:t>4</w:t>
      </w:r>
      <w:r w:rsidR="00CC7C54">
        <w:rPr>
          <w:noProof/>
        </w:rPr>
        <w:fldChar w:fldCharType="end"/>
      </w:r>
      <w:r w:rsidR="00E96332">
        <w:rPr>
          <w:cs/>
        </w:rPr>
        <w:t>.</w:t>
      </w:r>
      <w:r w:rsidR="00CC7C54">
        <w:rPr>
          <w:noProof/>
        </w:rPr>
        <w:fldChar w:fldCharType="begin"/>
      </w:r>
      <w:r w:rsidR="00CC7C54">
        <w:rPr>
          <w:noProof/>
        </w:rPr>
        <w:instrText xml:space="preserve"> SEQ </w:instrText>
      </w:r>
      <w:r w:rsidR="00CC7C54">
        <w:rPr>
          <w:noProof/>
          <w:cs/>
        </w:rPr>
        <w:instrText xml:space="preserve">ตารางที่ </w:instrText>
      </w:r>
      <w:r w:rsidR="00CC7C54">
        <w:rPr>
          <w:noProof/>
        </w:rPr>
        <w:instrText xml:space="preserve">\* ARABIC \s 1 </w:instrText>
      </w:r>
      <w:r w:rsidR="00CC7C54">
        <w:rPr>
          <w:noProof/>
        </w:rPr>
        <w:fldChar w:fldCharType="separate"/>
      </w:r>
      <w:r w:rsidR="001445B0">
        <w:rPr>
          <w:noProof/>
        </w:rPr>
        <w:t>1</w:t>
      </w:r>
      <w:r w:rsidR="00CC7C54">
        <w:rPr>
          <w:noProof/>
        </w:rPr>
        <w:fldChar w:fldCharType="end"/>
      </w:r>
      <w:r>
        <w:rPr>
          <w:rFonts w:hint="cs"/>
          <w:cs/>
        </w:rPr>
        <w:t xml:space="preserve"> </w:t>
      </w:r>
      <w:r w:rsidR="00E96332">
        <w:rPr>
          <w:rFonts w:hint="cs"/>
          <w:cs/>
        </w:rPr>
        <w:t>การดำเนินงานที่ผ่านมาจนถึงปัจจุบัน</w:t>
      </w:r>
      <w:bookmarkEnd w:id="95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274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</w:tblGrid>
      <w:tr w:rsidR="0092416B" w:rsidRPr="00E96332" w14:paraId="40967AF8" w14:textId="77777777" w:rsidTr="0092416B">
        <w:tc>
          <w:tcPr>
            <w:tcW w:w="1980" w:type="dxa"/>
            <w:vMerge w:val="restart"/>
            <w:vAlign w:val="center"/>
          </w:tcPr>
          <w:p w14:paraId="5D693A8D" w14:textId="77777777" w:rsidR="0092416B" w:rsidRPr="00E96332" w:rsidRDefault="0092416B" w:rsidP="0092416B">
            <w:pPr>
              <w:ind w:firstLine="0"/>
              <w:rPr>
                <w:sz w:val="28"/>
                <w:szCs w:val="28"/>
                <w:cs/>
              </w:rPr>
            </w:pPr>
            <w:r w:rsidRPr="00E96332">
              <w:rPr>
                <w:sz w:val="28"/>
                <w:szCs w:val="28"/>
                <w:cs/>
              </w:rPr>
              <w:t>ขั้นตอน</w:t>
            </w:r>
          </w:p>
        </w:tc>
        <w:tc>
          <w:tcPr>
            <w:tcW w:w="1228" w:type="dxa"/>
            <w:gridSpan w:val="4"/>
          </w:tcPr>
          <w:p w14:paraId="28F81827" w14:textId="7C11E370" w:rsidR="0092416B" w:rsidRPr="00E96332" w:rsidRDefault="00E72568" w:rsidP="00495250">
            <w:pPr>
              <w:ind w:firstLine="0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ม</w:t>
            </w:r>
            <w:r w:rsidR="0092416B">
              <w:rPr>
                <w:rFonts w:hint="cs"/>
                <w:sz w:val="28"/>
                <w:szCs w:val="28"/>
                <w:cs/>
              </w:rPr>
              <w:t>ค.</w:t>
            </w:r>
            <w:r w:rsidR="00485F18">
              <w:rPr>
                <w:sz w:val="28"/>
                <w:szCs w:val="28"/>
              </w:rPr>
              <w:t>6</w:t>
            </w:r>
            <w:r w:rsidR="00A22352">
              <w:rPr>
                <w:rFonts w:hint="cs"/>
                <w:sz w:val="28"/>
                <w:szCs w:val="28"/>
                <w:cs/>
              </w:rPr>
              <w:t>9</w:t>
            </w:r>
          </w:p>
        </w:tc>
        <w:tc>
          <w:tcPr>
            <w:tcW w:w="1272" w:type="dxa"/>
            <w:gridSpan w:val="4"/>
          </w:tcPr>
          <w:p w14:paraId="50C35D58" w14:textId="5DF68CB1" w:rsidR="0092416B" w:rsidRPr="00E96332" w:rsidRDefault="00721C7A" w:rsidP="00495250">
            <w:pPr>
              <w:ind w:firstLine="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กพ</w:t>
            </w:r>
            <w:r w:rsidR="0092416B">
              <w:rPr>
                <w:rFonts w:hint="cs"/>
                <w:sz w:val="28"/>
                <w:szCs w:val="28"/>
                <w:cs/>
              </w:rPr>
              <w:t>.</w:t>
            </w:r>
            <w:r w:rsidR="00485F18">
              <w:rPr>
                <w:sz w:val="28"/>
                <w:szCs w:val="28"/>
              </w:rPr>
              <w:t>6</w:t>
            </w:r>
            <w:r w:rsidR="00A22352">
              <w:rPr>
                <w:rFonts w:hint="cs"/>
                <w:sz w:val="28"/>
                <w:szCs w:val="28"/>
                <w:cs/>
              </w:rPr>
              <w:t>9</w:t>
            </w:r>
          </w:p>
        </w:tc>
        <w:tc>
          <w:tcPr>
            <w:tcW w:w="1272" w:type="dxa"/>
            <w:gridSpan w:val="4"/>
          </w:tcPr>
          <w:p w14:paraId="71E0D640" w14:textId="135BC28D" w:rsidR="0092416B" w:rsidRPr="00E96332" w:rsidRDefault="00721C7A" w:rsidP="00495250">
            <w:pPr>
              <w:ind w:firstLine="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มีค</w:t>
            </w:r>
            <w:r w:rsidR="0092416B">
              <w:rPr>
                <w:rFonts w:hint="cs"/>
                <w:sz w:val="28"/>
                <w:szCs w:val="28"/>
                <w:cs/>
              </w:rPr>
              <w:t>.</w:t>
            </w:r>
            <w:r w:rsidR="00485F18">
              <w:rPr>
                <w:sz w:val="28"/>
                <w:szCs w:val="28"/>
              </w:rPr>
              <w:t>6</w:t>
            </w:r>
            <w:r w:rsidR="00A22352">
              <w:rPr>
                <w:rFonts w:hint="cs"/>
                <w:sz w:val="28"/>
                <w:szCs w:val="28"/>
                <w:cs/>
              </w:rPr>
              <w:t>9</w:t>
            </w:r>
          </w:p>
        </w:tc>
        <w:tc>
          <w:tcPr>
            <w:tcW w:w="1272" w:type="dxa"/>
            <w:gridSpan w:val="4"/>
          </w:tcPr>
          <w:p w14:paraId="59885AEC" w14:textId="2C908ACB" w:rsidR="0092416B" w:rsidRPr="00E96332" w:rsidRDefault="00721C7A" w:rsidP="00495250">
            <w:pPr>
              <w:ind w:firstLine="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เมย</w:t>
            </w:r>
            <w:r w:rsidR="0092416B">
              <w:rPr>
                <w:rFonts w:hint="cs"/>
                <w:sz w:val="28"/>
                <w:szCs w:val="28"/>
                <w:cs/>
              </w:rPr>
              <w:t>.</w:t>
            </w:r>
            <w:r w:rsidR="00485F18">
              <w:rPr>
                <w:sz w:val="28"/>
                <w:szCs w:val="28"/>
              </w:rPr>
              <w:t>6</w:t>
            </w:r>
            <w:r w:rsidR="00A22352">
              <w:rPr>
                <w:rFonts w:hint="cs"/>
                <w:sz w:val="28"/>
                <w:szCs w:val="28"/>
                <w:cs/>
              </w:rPr>
              <w:t>9</w:t>
            </w:r>
          </w:p>
        </w:tc>
        <w:tc>
          <w:tcPr>
            <w:tcW w:w="1272" w:type="dxa"/>
            <w:gridSpan w:val="4"/>
          </w:tcPr>
          <w:p w14:paraId="5F14EB5F" w14:textId="0E2D260A" w:rsidR="0092416B" w:rsidRPr="00E96332" w:rsidRDefault="006013CD" w:rsidP="00495250">
            <w:pPr>
              <w:ind w:firstLine="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พค</w:t>
            </w:r>
            <w:r w:rsidR="0092416B">
              <w:rPr>
                <w:rFonts w:hint="cs"/>
                <w:sz w:val="28"/>
                <w:szCs w:val="28"/>
                <w:cs/>
              </w:rPr>
              <w:t>.</w:t>
            </w:r>
            <w:r w:rsidR="00485F18">
              <w:rPr>
                <w:sz w:val="28"/>
                <w:szCs w:val="28"/>
              </w:rPr>
              <w:t>6</w:t>
            </w:r>
            <w:r w:rsidR="00A22352">
              <w:rPr>
                <w:rFonts w:hint="cs"/>
                <w:sz w:val="28"/>
                <w:szCs w:val="28"/>
                <w:cs/>
              </w:rPr>
              <w:t>9</w:t>
            </w:r>
          </w:p>
        </w:tc>
      </w:tr>
      <w:tr w:rsidR="0092416B" w:rsidRPr="00E96332" w14:paraId="184871EA" w14:textId="77777777" w:rsidTr="0092416B">
        <w:tc>
          <w:tcPr>
            <w:tcW w:w="1980" w:type="dxa"/>
            <w:vMerge/>
          </w:tcPr>
          <w:p w14:paraId="67F865AA" w14:textId="77777777" w:rsidR="0092416B" w:rsidRPr="00E96332" w:rsidRDefault="0092416B" w:rsidP="00495250">
            <w:pPr>
              <w:ind w:firstLine="0"/>
              <w:rPr>
                <w:sz w:val="28"/>
                <w:szCs w:val="28"/>
                <w:cs/>
              </w:rPr>
            </w:pPr>
          </w:p>
        </w:tc>
        <w:tc>
          <w:tcPr>
            <w:tcW w:w="274" w:type="dxa"/>
          </w:tcPr>
          <w:p w14:paraId="3F612857" w14:textId="77777777" w:rsidR="0092416B" w:rsidRPr="0092416B" w:rsidRDefault="0092416B" w:rsidP="00495250">
            <w:pPr>
              <w:ind w:firstLine="0"/>
              <w:rPr>
                <w:sz w:val="24"/>
                <w:szCs w:val="24"/>
                <w:cs/>
              </w:rPr>
            </w:pPr>
            <w:r w:rsidRPr="0092416B">
              <w:rPr>
                <w:sz w:val="24"/>
                <w:szCs w:val="24"/>
              </w:rPr>
              <w:t>1</w:t>
            </w:r>
          </w:p>
        </w:tc>
        <w:tc>
          <w:tcPr>
            <w:tcW w:w="318" w:type="dxa"/>
          </w:tcPr>
          <w:p w14:paraId="0D555592" w14:textId="77777777" w:rsidR="0092416B" w:rsidRPr="0092416B" w:rsidRDefault="0092416B" w:rsidP="00495250">
            <w:pPr>
              <w:ind w:firstLine="0"/>
              <w:rPr>
                <w:sz w:val="24"/>
                <w:szCs w:val="24"/>
              </w:rPr>
            </w:pPr>
            <w:r w:rsidRPr="0092416B">
              <w:rPr>
                <w:sz w:val="24"/>
                <w:szCs w:val="24"/>
              </w:rPr>
              <w:t>2</w:t>
            </w:r>
          </w:p>
        </w:tc>
        <w:tc>
          <w:tcPr>
            <w:tcW w:w="318" w:type="dxa"/>
          </w:tcPr>
          <w:p w14:paraId="1DC06BDA" w14:textId="77777777" w:rsidR="0092416B" w:rsidRPr="0092416B" w:rsidRDefault="0092416B" w:rsidP="00495250">
            <w:pPr>
              <w:ind w:firstLine="0"/>
              <w:rPr>
                <w:sz w:val="24"/>
                <w:szCs w:val="24"/>
              </w:rPr>
            </w:pPr>
            <w:r w:rsidRPr="0092416B">
              <w:rPr>
                <w:sz w:val="24"/>
                <w:szCs w:val="24"/>
              </w:rPr>
              <w:t>3</w:t>
            </w:r>
          </w:p>
        </w:tc>
        <w:tc>
          <w:tcPr>
            <w:tcW w:w="318" w:type="dxa"/>
          </w:tcPr>
          <w:p w14:paraId="79F64B4E" w14:textId="77777777" w:rsidR="0092416B" w:rsidRPr="0092416B" w:rsidRDefault="0092416B" w:rsidP="00495250">
            <w:pPr>
              <w:ind w:firstLine="0"/>
              <w:rPr>
                <w:sz w:val="24"/>
                <w:szCs w:val="24"/>
              </w:rPr>
            </w:pPr>
            <w:r w:rsidRPr="0092416B">
              <w:rPr>
                <w:sz w:val="24"/>
                <w:szCs w:val="24"/>
              </w:rPr>
              <w:t>4</w:t>
            </w:r>
          </w:p>
        </w:tc>
        <w:tc>
          <w:tcPr>
            <w:tcW w:w="318" w:type="dxa"/>
          </w:tcPr>
          <w:p w14:paraId="78B3E99E" w14:textId="77777777" w:rsidR="0092416B" w:rsidRPr="0092416B" w:rsidRDefault="0092416B" w:rsidP="00495250">
            <w:pPr>
              <w:ind w:firstLine="0"/>
              <w:rPr>
                <w:sz w:val="24"/>
                <w:szCs w:val="24"/>
                <w:cs/>
              </w:rPr>
            </w:pPr>
            <w:r w:rsidRPr="0092416B">
              <w:rPr>
                <w:sz w:val="24"/>
                <w:szCs w:val="24"/>
              </w:rPr>
              <w:t>1</w:t>
            </w:r>
          </w:p>
        </w:tc>
        <w:tc>
          <w:tcPr>
            <w:tcW w:w="318" w:type="dxa"/>
          </w:tcPr>
          <w:p w14:paraId="29163D06" w14:textId="77777777" w:rsidR="0092416B" w:rsidRPr="0092416B" w:rsidRDefault="0092416B" w:rsidP="00495250">
            <w:pPr>
              <w:ind w:firstLine="0"/>
              <w:rPr>
                <w:sz w:val="24"/>
                <w:szCs w:val="24"/>
              </w:rPr>
            </w:pPr>
            <w:r w:rsidRPr="0092416B">
              <w:rPr>
                <w:sz w:val="24"/>
                <w:szCs w:val="24"/>
              </w:rPr>
              <w:t>2</w:t>
            </w:r>
          </w:p>
        </w:tc>
        <w:tc>
          <w:tcPr>
            <w:tcW w:w="318" w:type="dxa"/>
          </w:tcPr>
          <w:p w14:paraId="552FD4F0" w14:textId="77777777" w:rsidR="0092416B" w:rsidRPr="0092416B" w:rsidRDefault="0092416B" w:rsidP="00495250">
            <w:pPr>
              <w:ind w:firstLine="0"/>
              <w:rPr>
                <w:sz w:val="24"/>
                <w:szCs w:val="24"/>
              </w:rPr>
            </w:pPr>
            <w:r w:rsidRPr="0092416B">
              <w:rPr>
                <w:sz w:val="24"/>
                <w:szCs w:val="24"/>
              </w:rPr>
              <w:t>3</w:t>
            </w:r>
          </w:p>
        </w:tc>
        <w:tc>
          <w:tcPr>
            <w:tcW w:w="318" w:type="dxa"/>
          </w:tcPr>
          <w:p w14:paraId="2708D926" w14:textId="77777777" w:rsidR="0092416B" w:rsidRPr="0092416B" w:rsidRDefault="0092416B" w:rsidP="00495250">
            <w:pPr>
              <w:ind w:firstLine="0"/>
              <w:rPr>
                <w:sz w:val="24"/>
                <w:szCs w:val="24"/>
              </w:rPr>
            </w:pPr>
            <w:r w:rsidRPr="0092416B">
              <w:rPr>
                <w:sz w:val="24"/>
                <w:szCs w:val="24"/>
              </w:rPr>
              <w:t>4</w:t>
            </w:r>
          </w:p>
        </w:tc>
        <w:tc>
          <w:tcPr>
            <w:tcW w:w="318" w:type="dxa"/>
          </w:tcPr>
          <w:p w14:paraId="197F581B" w14:textId="77777777" w:rsidR="0092416B" w:rsidRPr="0092416B" w:rsidRDefault="0092416B" w:rsidP="00495250">
            <w:pPr>
              <w:ind w:firstLine="0"/>
              <w:rPr>
                <w:sz w:val="24"/>
                <w:szCs w:val="24"/>
                <w:cs/>
              </w:rPr>
            </w:pPr>
            <w:r w:rsidRPr="0092416B">
              <w:rPr>
                <w:sz w:val="24"/>
                <w:szCs w:val="24"/>
              </w:rPr>
              <w:t>1</w:t>
            </w:r>
          </w:p>
        </w:tc>
        <w:tc>
          <w:tcPr>
            <w:tcW w:w="318" w:type="dxa"/>
          </w:tcPr>
          <w:p w14:paraId="4563BA5B" w14:textId="77777777" w:rsidR="0092416B" w:rsidRPr="0092416B" w:rsidRDefault="0092416B" w:rsidP="00495250">
            <w:pPr>
              <w:ind w:firstLine="0"/>
              <w:rPr>
                <w:sz w:val="24"/>
                <w:szCs w:val="24"/>
              </w:rPr>
            </w:pPr>
            <w:r w:rsidRPr="0092416B">
              <w:rPr>
                <w:sz w:val="24"/>
                <w:szCs w:val="24"/>
              </w:rPr>
              <w:t>2</w:t>
            </w:r>
          </w:p>
        </w:tc>
        <w:tc>
          <w:tcPr>
            <w:tcW w:w="318" w:type="dxa"/>
          </w:tcPr>
          <w:p w14:paraId="1DF117E4" w14:textId="77777777" w:rsidR="0092416B" w:rsidRPr="0092416B" w:rsidRDefault="0092416B" w:rsidP="00495250">
            <w:pPr>
              <w:ind w:firstLine="0"/>
              <w:rPr>
                <w:sz w:val="24"/>
                <w:szCs w:val="24"/>
              </w:rPr>
            </w:pPr>
            <w:r w:rsidRPr="0092416B">
              <w:rPr>
                <w:sz w:val="24"/>
                <w:szCs w:val="24"/>
              </w:rPr>
              <w:t>3</w:t>
            </w:r>
          </w:p>
        </w:tc>
        <w:tc>
          <w:tcPr>
            <w:tcW w:w="318" w:type="dxa"/>
          </w:tcPr>
          <w:p w14:paraId="452E4FB5" w14:textId="77777777" w:rsidR="0092416B" w:rsidRPr="0092416B" w:rsidRDefault="0092416B" w:rsidP="00495250">
            <w:pPr>
              <w:ind w:firstLine="0"/>
              <w:rPr>
                <w:sz w:val="24"/>
                <w:szCs w:val="24"/>
              </w:rPr>
            </w:pPr>
            <w:r w:rsidRPr="0092416B">
              <w:rPr>
                <w:sz w:val="24"/>
                <w:szCs w:val="24"/>
              </w:rPr>
              <w:t>4</w:t>
            </w:r>
          </w:p>
        </w:tc>
        <w:tc>
          <w:tcPr>
            <w:tcW w:w="318" w:type="dxa"/>
          </w:tcPr>
          <w:p w14:paraId="1CB4B058" w14:textId="77777777" w:rsidR="0092416B" w:rsidRPr="0092416B" w:rsidRDefault="0092416B" w:rsidP="00495250">
            <w:pPr>
              <w:ind w:firstLine="0"/>
              <w:rPr>
                <w:sz w:val="24"/>
                <w:szCs w:val="24"/>
                <w:cs/>
              </w:rPr>
            </w:pPr>
            <w:r w:rsidRPr="0092416B">
              <w:rPr>
                <w:sz w:val="24"/>
                <w:szCs w:val="24"/>
              </w:rPr>
              <w:t>1</w:t>
            </w:r>
          </w:p>
        </w:tc>
        <w:tc>
          <w:tcPr>
            <w:tcW w:w="318" w:type="dxa"/>
          </w:tcPr>
          <w:p w14:paraId="5ADDCE6C" w14:textId="77777777" w:rsidR="0092416B" w:rsidRPr="0092416B" w:rsidRDefault="0092416B" w:rsidP="00495250">
            <w:pPr>
              <w:ind w:firstLine="0"/>
              <w:rPr>
                <w:sz w:val="24"/>
                <w:szCs w:val="24"/>
              </w:rPr>
            </w:pPr>
            <w:r w:rsidRPr="0092416B">
              <w:rPr>
                <w:sz w:val="24"/>
                <w:szCs w:val="24"/>
              </w:rPr>
              <w:t>2</w:t>
            </w:r>
          </w:p>
        </w:tc>
        <w:tc>
          <w:tcPr>
            <w:tcW w:w="318" w:type="dxa"/>
          </w:tcPr>
          <w:p w14:paraId="0A44F6C1" w14:textId="77777777" w:rsidR="0092416B" w:rsidRPr="0092416B" w:rsidRDefault="0092416B" w:rsidP="00495250">
            <w:pPr>
              <w:ind w:firstLine="0"/>
              <w:rPr>
                <w:sz w:val="24"/>
                <w:szCs w:val="24"/>
              </w:rPr>
            </w:pPr>
            <w:r w:rsidRPr="0092416B">
              <w:rPr>
                <w:sz w:val="24"/>
                <w:szCs w:val="24"/>
              </w:rPr>
              <w:t>3</w:t>
            </w:r>
          </w:p>
        </w:tc>
        <w:tc>
          <w:tcPr>
            <w:tcW w:w="318" w:type="dxa"/>
          </w:tcPr>
          <w:p w14:paraId="12BB04B6" w14:textId="77777777" w:rsidR="0092416B" w:rsidRPr="0092416B" w:rsidRDefault="0092416B" w:rsidP="00495250">
            <w:pPr>
              <w:ind w:firstLine="0"/>
              <w:rPr>
                <w:sz w:val="24"/>
                <w:szCs w:val="24"/>
              </w:rPr>
            </w:pPr>
            <w:r w:rsidRPr="0092416B">
              <w:rPr>
                <w:sz w:val="24"/>
                <w:szCs w:val="24"/>
              </w:rPr>
              <w:t>4</w:t>
            </w:r>
          </w:p>
        </w:tc>
        <w:tc>
          <w:tcPr>
            <w:tcW w:w="318" w:type="dxa"/>
          </w:tcPr>
          <w:p w14:paraId="2BB06F3E" w14:textId="77777777" w:rsidR="0092416B" w:rsidRPr="0092416B" w:rsidRDefault="0092416B" w:rsidP="00495250">
            <w:pPr>
              <w:ind w:firstLine="0"/>
              <w:rPr>
                <w:sz w:val="24"/>
                <w:szCs w:val="24"/>
                <w:cs/>
              </w:rPr>
            </w:pPr>
            <w:r w:rsidRPr="0092416B">
              <w:rPr>
                <w:sz w:val="24"/>
                <w:szCs w:val="24"/>
              </w:rPr>
              <w:t>1</w:t>
            </w:r>
          </w:p>
        </w:tc>
        <w:tc>
          <w:tcPr>
            <w:tcW w:w="318" w:type="dxa"/>
          </w:tcPr>
          <w:p w14:paraId="2AA86F0C" w14:textId="77777777" w:rsidR="0092416B" w:rsidRPr="0092416B" w:rsidRDefault="0092416B" w:rsidP="00495250">
            <w:pPr>
              <w:ind w:firstLine="0"/>
              <w:rPr>
                <w:sz w:val="24"/>
                <w:szCs w:val="24"/>
              </w:rPr>
            </w:pPr>
            <w:r w:rsidRPr="0092416B">
              <w:rPr>
                <w:sz w:val="24"/>
                <w:szCs w:val="24"/>
              </w:rPr>
              <w:t>2</w:t>
            </w:r>
          </w:p>
        </w:tc>
        <w:tc>
          <w:tcPr>
            <w:tcW w:w="318" w:type="dxa"/>
          </w:tcPr>
          <w:p w14:paraId="1AB8EAD1" w14:textId="77777777" w:rsidR="0092416B" w:rsidRPr="0092416B" w:rsidRDefault="0092416B" w:rsidP="00495250">
            <w:pPr>
              <w:ind w:firstLine="0"/>
              <w:rPr>
                <w:sz w:val="24"/>
                <w:szCs w:val="24"/>
              </w:rPr>
            </w:pPr>
            <w:r w:rsidRPr="0092416B">
              <w:rPr>
                <w:sz w:val="24"/>
                <w:szCs w:val="24"/>
              </w:rPr>
              <w:t>3</w:t>
            </w:r>
          </w:p>
        </w:tc>
        <w:tc>
          <w:tcPr>
            <w:tcW w:w="318" w:type="dxa"/>
          </w:tcPr>
          <w:p w14:paraId="43150408" w14:textId="77777777" w:rsidR="0092416B" w:rsidRPr="0092416B" w:rsidRDefault="0092416B" w:rsidP="00495250">
            <w:pPr>
              <w:ind w:firstLine="0"/>
              <w:rPr>
                <w:sz w:val="24"/>
                <w:szCs w:val="24"/>
              </w:rPr>
            </w:pPr>
            <w:r w:rsidRPr="0092416B">
              <w:rPr>
                <w:sz w:val="24"/>
                <w:szCs w:val="24"/>
              </w:rPr>
              <w:t>4</w:t>
            </w:r>
          </w:p>
        </w:tc>
      </w:tr>
      <w:tr w:rsidR="0092416B" w:rsidRPr="00E96332" w14:paraId="5EE87ABD" w14:textId="77777777" w:rsidTr="0092416B">
        <w:tc>
          <w:tcPr>
            <w:tcW w:w="1980" w:type="dxa"/>
          </w:tcPr>
          <w:p w14:paraId="2E46CAAB" w14:textId="2CC26309" w:rsidR="0092416B" w:rsidRPr="00E96332" w:rsidRDefault="0092416B" w:rsidP="0092416B">
            <w:pPr>
              <w:ind w:firstLine="0"/>
              <w:jc w:val="left"/>
              <w:rPr>
                <w:sz w:val="28"/>
                <w:szCs w:val="28"/>
              </w:rPr>
            </w:pPr>
            <w:r w:rsidRPr="00E96332">
              <w:rPr>
                <w:sz w:val="28"/>
                <w:szCs w:val="28"/>
              </w:rPr>
              <w:t>1.</w:t>
            </w:r>
            <w:r w:rsidR="000D61EC" w:rsidRPr="000D61EC">
              <w:rPr>
                <w:sz w:val="28"/>
                <w:szCs w:val="28"/>
                <w:cs/>
              </w:rPr>
              <w:t>ศึกษาหัวข้อโครงการและวิเคราะห์ระบบ</w:t>
            </w:r>
          </w:p>
        </w:tc>
        <w:tc>
          <w:tcPr>
            <w:tcW w:w="274" w:type="dxa"/>
            <w:shd w:val="clear" w:color="auto" w:fill="BFBFBF" w:themeFill="background1" w:themeFillShade="BF"/>
          </w:tcPr>
          <w:p w14:paraId="6CD9BF7C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7893EF2E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5E4BB0B8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18C76A2C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3540DFF8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14DCF999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7C602783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0FD8D0FE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0BD65241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381E4102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7BB0C8CF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48149A4B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59701B11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3CCB43A0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5CEE32E8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3923C9B2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2CFD7C38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13933FEC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1307F077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32A0D3C2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</w:tr>
      <w:tr w:rsidR="0092416B" w:rsidRPr="00E96332" w14:paraId="2A72F7FB" w14:textId="77777777" w:rsidTr="00BD30A3">
        <w:tc>
          <w:tcPr>
            <w:tcW w:w="1980" w:type="dxa"/>
          </w:tcPr>
          <w:p w14:paraId="17B98685" w14:textId="25A0FB66" w:rsidR="0092416B" w:rsidRPr="00E96332" w:rsidRDefault="0092416B" w:rsidP="0092416B">
            <w:pPr>
              <w:ind w:firstLine="0"/>
              <w:jc w:val="left"/>
              <w:rPr>
                <w:sz w:val="28"/>
                <w:szCs w:val="28"/>
                <w:cs/>
              </w:rPr>
            </w:pPr>
            <w:r>
              <w:rPr>
                <w:sz w:val="28"/>
                <w:szCs w:val="28"/>
              </w:rPr>
              <w:t>2.</w:t>
            </w:r>
            <w:r>
              <w:rPr>
                <w:rFonts w:hint="cs"/>
                <w:sz w:val="28"/>
                <w:szCs w:val="28"/>
                <w:cs/>
              </w:rPr>
              <w:t>ทบทวนวรรณกรรม</w:t>
            </w:r>
            <w:r w:rsidR="00506825" w:rsidRPr="00506825">
              <w:rPr>
                <w:sz w:val="28"/>
                <w:szCs w:val="28"/>
                <w:cs/>
              </w:rPr>
              <w:t>และเทคโนโลยีที่เกี่ยวข้อง</w:t>
            </w:r>
          </w:p>
        </w:tc>
        <w:tc>
          <w:tcPr>
            <w:tcW w:w="274" w:type="dxa"/>
          </w:tcPr>
          <w:p w14:paraId="436A5856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61CBA1AC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5C0639CB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75E419AD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4ABA087E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5DE4B359" w14:textId="77777777" w:rsidR="0092416B" w:rsidRPr="0092416B" w:rsidRDefault="0092416B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29C1348D" w14:textId="77777777" w:rsidR="0092416B" w:rsidRPr="0092416B" w:rsidRDefault="0092416B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7409C92E" w14:textId="77777777" w:rsidR="0092416B" w:rsidRPr="0092416B" w:rsidRDefault="0092416B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3677E040" w14:textId="77777777" w:rsidR="0092416B" w:rsidRPr="0092416B" w:rsidRDefault="0092416B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2FE2B884" w14:textId="77777777" w:rsidR="0092416B" w:rsidRPr="0092416B" w:rsidRDefault="0092416B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</w:tcPr>
          <w:p w14:paraId="27CD5B73" w14:textId="77777777" w:rsidR="0092416B" w:rsidRPr="00BD30A3" w:rsidRDefault="0092416B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</w:tcPr>
          <w:p w14:paraId="0C3A06CC" w14:textId="77777777" w:rsidR="0092416B" w:rsidRPr="00BD30A3" w:rsidRDefault="0092416B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</w:tcPr>
          <w:p w14:paraId="2923868B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52ED5272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7580B1FB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6538F0D4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547BDE97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2F171E13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24E982DD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2D4E2876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</w:tr>
      <w:tr w:rsidR="0092416B" w:rsidRPr="00E96332" w14:paraId="63B60FCB" w14:textId="77777777" w:rsidTr="00790986">
        <w:tc>
          <w:tcPr>
            <w:tcW w:w="1980" w:type="dxa"/>
          </w:tcPr>
          <w:p w14:paraId="17A02C1B" w14:textId="31B49AB2" w:rsidR="0092416B" w:rsidRDefault="00506825" w:rsidP="0092416B">
            <w:pPr>
              <w:ind w:firstLine="0"/>
              <w:jc w:val="left"/>
              <w:rPr>
                <w:sz w:val="28"/>
                <w:szCs w:val="28"/>
              </w:rPr>
            </w:pPr>
            <w:r w:rsidRPr="00506825">
              <w:rPr>
                <w:sz w:val="28"/>
                <w:szCs w:val="28"/>
              </w:rPr>
              <w:t xml:space="preserve">3. </w:t>
            </w:r>
            <w:r w:rsidRPr="00506825">
              <w:rPr>
                <w:sz w:val="28"/>
                <w:szCs w:val="28"/>
                <w:cs/>
              </w:rPr>
              <w:t>จัดเตรียมสภาพแวดล้อมและซอฟต์แวร์</w:t>
            </w:r>
          </w:p>
        </w:tc>
        <w:tc>
          <w:tcPr>
            <w:tcW w:w="274" w:type="dxa"/>
          </w:tcPr>
          <w:p w14:paraId="76C8CC11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1049943A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71C825D9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2660D930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6C78DAE1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7371DEC6" w14:textId="77777777" w:rsidR="0092416B" w:rsidRPr="0092416B" w:rsidRDefault="0092416B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</w:tcPr>
          <w:p w14:paraId="727C47A4" w14:textId="77777777" w:rsidR="0092416B" w:rsidRPr="0092416B" w:rsidRDefault="0092416B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</w:tcPr>
          <w:p w14:paraId="24D54635" w14:textId="77777777" w:rsidR="0092416B" w:rsidRPr="0092416B" w:rsidRDefault="0092416B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</w:tcPr>
          <w:p w14:paraId="24F31AD3" w14:textId="77777777" w:rsidR="0092416B" w:rsidRPr="0092416B" w:rsidRDefault="0092416B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1D58D3A4" w14:textId="77777777" w:rsidR="0092416B" w:rsidRPr="0092416B" w:rsidRDefault="0092416B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73BBFCE3" w14:textId="77777777" w:rsidR="0092416B" w:rsidRPr="0092416B" w:rsidRDefault="0092416B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0DE18728" w14:textId="77777777" w:rsidR="0092416B" w:rsidRPr="0092416B" w:rsidRDefault="0092416B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</w:tcPr>
          <w:p w14:paraId="200AB238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5563DA05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72AFDD30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5FC55F70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31EB4632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29F0C555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14CF0734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655407A4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</w:tr>
      <w:tr w:rsidR="00506825" w:rsidRPr="00E96332" w14:paraId="1B756D12" w14:textId="77777777" w:rsidTr="00790986">
        <w:tc>
          <w:tcPr>
            <w:tcW w:w="1980" w:type="dxa"/>
          </w:tcPr>
          <w:p w14:paraId="6D55D6A2" w14:textId="784EF62E" w:rsidR="00506825" w:rsidRPr="00506825" w:rsidRDefault="00D60596" w:rsidP="00D60596">
            <w:pPr>
              <w:ind w:firstLine="0"/>
              <w:jc w:val="left"/>
              <w:rPr>
                <w:sz w:val="28"/>
                <w:szCs w:val="28"/>
              </w:rPr>
            </w:pPr>
            <w:r w:rsidRPr="00D60596">
              <w:rPr>
                <w:sz w:val="28"/>
                <w:szCs w:val="28"/>
              </w:rPr>
              <w:t xml:space="preserve">4. </w:t>
            </w:r>
            <w:r w:rsidRPr="00D60596">
              <w:rPr>
                <w:sz w:val="28"/>
                <w:szCs w:val="28"/>
                <w:cs/>
              </w:rPr>
              <w:t>ออกแบบและพัฒนาส่วนหน้า (</w:t>
            </w:r>
            <w:r w:rsidRPr="00D60596">
              <w:rPr>
                <w:sz w:val="28"/>
                <w:szCs w:val="28"/>
              </w:rPr>
              <w:t>Frontend UI)</w:t>
            </w:r>
          </w:p>
        </w:tc>
        <w:tc>
          <w:tcPr>
            <w:tcW w:w="274" w:type="dxa"/>
          </w:tcPr>
          <w:p w14:paraId="1117F1CD" w14:textId="77777777" w:rsidR="00506825" w:rsidRPr="00E96332" w:rsidRDefault="00506825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5EA3FD25" w14:textId="77777777" w:rsidR="00506825" w:rsidRPr="00E96332" w:rsidRDefault="00506825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54334CB5" w14:textId="77777777" w:rsidR="00506825" w:rsidRPr="00E96332" w:rsidRDefault="00506825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4F12948B" w14:textId="77777777" w:rsidR="00506825" w:rsidRPr="00E96332" w:rsidRDefault="00506825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16D97BB4" w14:textId="77777777" w:rsidR="00506825" w:rsidRPr="00E96332" w:rsidRDefault="00506825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306B6EC0" w14:textId="77777777" w:rsidR="00506825" w:rsidRPr="0092416B" w:rsidRDefault="00506825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</w:tcPr>
          <w:p w14:paraId="248484BB" w14:textId="77777777" w:rsidR="00506825" w:rsidRPr="0092416B" w:rsidRDefault="00506825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</w:tcPr>
          <w:p w14:paraId="0AE4D0A1" w14:textId="77777777" w:rsidR="00506825" w:rsidRPr="0092416B" w:rsidRDefault="00506825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</w:tcPr>
          <w:p w14:paraId="07246A09" w14:textId="77777777" w:rsidR="00506825" w:rsidRPr="0092416B" w:rsidRDefault="00506825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</w:tcPr>
          <w:p w14:paraId="1B04A1EE" w14:textId="77777777" w:rsidR="00506825" w:rsidRPr="0092416B" w:rsidRDefault="00506825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</w:tcPr>
          <w:p w14:paraId="1BC4E5F4" w14:textId="77777777" w:rsidR="00506825" w:rsidRPr="0092416B" w:rsidRDefault="00506825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6BB687D9" w14:textId="77777777" w:rsidR="00506825" w:rsidRPr="0092416B" w:rsidRDefault="00506825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5486713D" w14:textId="77777777" w:rsidR="00506825" w:rsidRPr="00E96332" w:rsidRDefault="00506825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44B31018" w14:textId="77777777" w:rsidR="00506825" w:rsidRPr="00E96332" w:rsidRDefault="00506825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247D47E1" w14:textId="77777777" w:rsidR="00506825" w:rsidRPr="00E96332" w:rsidRDefault="00506825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753B5070" w14:textId="77777777" w:rsidR="00506825" w:rsidRPr="00E96332" w:rsidRDefault="00506825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7F89C062" w14:textId="77777777" w:rsidR="00506825" w:rsidRPr="00E96332" w:rsidRDefault="00506825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62A67ECA" w14:textId="77777777" w:rsidR="00506825" w:rsidRPr="00E96332" w:rsidRDefault="00506825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285AE9B8" w14:textId="77777777" w:rsidR="00506825" w:rsidRPr="00E96332" w:rsidRDefault="00506825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42C5059F" w14:textId="77777777" w:rsidR="00506825" w:rsidRPr="00E96332" w:rsidRDefault="00506825" w:rsidP="00495250">
            <w:pPr>
              <w:ind w:firstLine="0"/>
              <w:rPr>
                <w:sz w:val="28"/>
                <w:szCs w:val="28"/>
              </w:rPr>
            </w:pPr>
          </w:p>
        </w:tc>
      </w:tr>
      <w:tr w:rsidR="00D60596" w:rsidRPr="00E96332" w14:paraId="1A086AB5" w14:textId="77777777" w:rsidTr="005C33C9">
        <w:tc>
          <w:tcPr>
            <w:tcW w:w="1980" w:type="dxa"/>
          </w:tcPr>
          <w:p w14:paraId="465DDB24" w14:textId="24BEBB91" w:rsidR="00D60596" w:rsidRPr="00D60596" w:rsidRDefault="009C772B" w:rsidP="009C772B">
            <w:pPr>
              <w:ind w:firstLine="0"/>
              <w:jc w:val="left"/>
              <w:rPr>
                <w:sz w:val="28"/>
                <w:szCs w:val="28"/>
              </w:rPr>
            </w:pPr>
            <w:r w:rsidRPr="009C772B">
              <w:rPr>
                <w:sz w:val="28"/>
                <w:szCs w:val="28"/>
              </w:rPr>
              <w:t xml:space="preserve">5. </w:t>
            </w:r>
            <w:r w:rsidRPr="009C772B">
              <w:rPr>
                <w:sz w:val="28"/>
                <w:szCs w:val="28"/>
                <w:cs/>
              </w:rPr>
              <w:t xml:space="preserve">พัฒนาระบบ </w:t>
            </w:r>
            <w:r w:rsidRPr="009C772B">
              <w:rPr>
                <w:sz w:val="28"/>
                <w:szCs w:val="28"/>
              </w:rPr>
              <w:t xml:space="preserve">Feedback Loop </w:t>
            </w:r>
            <w:r w:rsidRPr="009C772B">
              <w:rPr>
                <w:sz w:val="28"/>
                <w:szCs w:val="28"/>
                <w:cs/>
              </w:rPr>
              <w:t xml:space="preserve">และ </w:t>
            </w:r>
            <w:r w:rsidRPr="009C772B">
              <w:rPr>
                <w:sz w:val="28"/>
                <w:szCs w:val="28"/>
              </w:rPr>
              <w:t>GitHub</w:t>
            </w:r>
          </w:p>
        </w:tc>
        <w:tc>
          <w:tcPr>
            <w:tcW w:w="274" w:type="dxa"/>
          </w:tcPr>
          <w:p w14:paraId="19ACD856" w14:textId="77777777" w:rsidR="00D60596" w:rsidRPr="00E96332" w:rsidRDefault="00D60596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16F41012" w14:textId="77777777" w:rsidR="00D60596" w:rsidRPr="00E96332" w:rsidRDefault="00D60596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2C193830" w14:textId="77777777" w:rsidR="00D60596" w:rsidRPr="00E96332" w:rsidRDefault="00D60596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5E8D655F" w14:textId="77777777" w:rsidR="00D60596" w:rsidRPr="00E96332" w:rsidRDefault="00D60596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7176E8D7" w14:textId="77777777" w:rsidR="00D60596" w:rsidRPr="00E96332" w:rsidRDefault="00D60596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79CF7F8E" w14:textId="77777777" w:rsidR="00D60596" w:rsidRPr="0092416B" w:rsidRDefault="00D60596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</w:tcPr>
          <w:p w14:paraId="285D69BE" w14:textId="77777777" w:rsidR="00D60596" w:rsidRPr="0092416B" w:rsidRDefault="00D60596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</w:tcPr>
          <w:p w14:paraId="22AE5AF1" w14:textId="77777777" w:rsidR="00D60596" w:rsidRPr="0092416B" w:rsidRDefault="00D60596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</w:tcPr>
          <w:p w14:paraId="15E39CE1" w14:textId="77777777" w:rsidR="00D60596" w:rsidRPr="0092416B" w:rsidRDefault="00D60596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</w:tcPr>
          <w:p w14:paraId="58062899" w14:textId="77777777" w:rsidR="00D60596" w:rsidRPr="0092416B" w:rsidRDefault="00D60596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</w:tcPr>
          <w:p w14:paraId="7F504CA5" w14:textId="77777777" w:rsidR="00D60596" w:rsidRPr="0092416B" w:rsidRDefault="00D60596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</w:tcPr>
          <w:p w14:paraId="469958B1" w14:textId="77777777" w:rsidR="00D60596" w:rsidRPr="0092416B" w:rsidRDefault="00D60596" w:rsidP="00495250">
            <w:pPr>
              <w:ind w:firstLine="0"/>
              <w:rPr>
                <w:sz w:val="28"/>
                <w:szCs w:val="28"/>
                <w:highlight w:val="darkGray"/>
              </w:rPr>
            </w:pPr>
          </w:p>
        </w:tc>
        <w:tc>
          <w:tcPr>
            <w:tcW w:w="318" w:type="dxa"/>
          </w:tcPr>
          <w:p w14:paraId="03EC56CC" w14:textId="77777777" w:rsidR="00D60596" w:rsidRPr="00E96332" w:rsidRDefault="00D60596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1CCA7115" w14:textId="77777777" w:rsidR="00D60596" w:rsidRPr="00E96332" w:rsidRDefault="00D60596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1D60E31C" w14:textId="77777777" w:rsidR="00D60596" w:rsidRPr="00E96332" w:rsidRDefault="00D60596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28F570A8" w14:textId="77777777" w:rsidR="00D60596" w:rsidRPr="00E96332" w:rsidRDefault="00D60596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6AEF9B72" w14:textId="77777777" w:rsidR="00D60596" w:rsidRPr="00E96332" w:rsidRDefault="00D60596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052B4A05" w14:textId="77777777" w:rsidR="00D60596" w:rsidRPr="00E96332" w:rsidRDefault="00D60596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68C360FB" w14:textId="77777777" w:rsidR="00D60596" w:rsidRPr="00E96332" w:rsidRDefault="00D60596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2A6C5BBF" w14:textId="77777777" w:rsidR="00D60596" w:rsidRPr="00E96332" w:rsidRDefault="00D60596" w:rsidP="00495250">
            <w:pPr>
              <w:ind w:firstLine="0"/>
              <w:rPr>
                <w:sz w:val="28"/>
                <w:szCs w:val="28"/>
              </w:rPr>
            </w:pPr>
          </w:p>
        </w:tc>
      </w:tr>
      <w:tr w:rsidR="0092416B" w:rsidRPr="00E96332" w14:paraId="36C7374E" w14:textId="77777777" w:rsidTr="0048384A">
        <w:tc>
          <w:tcPr>
            <w:tcW w:w="1980" w:type="dxa"/>
          </w:tcPr>
          <w:p w14:paraId="5A88CA31" w14:textId="4B5D8D5D" w:rsidR="0092416B" w:rsidRPr="00E96332" w:rsidRDefault="009C772B" w:rsidP="0092416B">
            <w:pPr>
              <w:ind w:firstLine="0"/>
              <w:jc w:val="left"/>
              <w:rPr>
                <w:sz w:val="28"/>
                <w:szCs w:val="28"/>
                <w:cs/>
              </w:rPr>
            </w:pPr>
            <w:r>
              <w:rPr>
                <w:rFonts w:hint="cs"/>
                <w:sz w:val="28"/>
                <w:szCs w:val="28"/>
                <w:cs/>
              </w:rPr>
              <w:t>6</w:t>
            </w:r>
            <w:r w:rsidR="0092416B">
              <w:rPr>
                <w:sz w:val="28"/>
                <w:szCs w:val="28"/>
              </w:rPr>
              <w:t xml:space="preserve">. </w:t>
            </w:r>
            <w:r w:rsidR="0092416B">
              <w:rPr>
                <w:rFonts w:hint="cs"/>
                <w:sz w:val="28"/>
                <w:szCs w:val="28"/>
                <w:cs/>
              </w:rPr>
              <w:t>นำเสนอข้อเสนอโครงงาน</w:t>
            </w:r>
          </w:p>
        </w:tc>
        <w:tc>
          <w:tcPr>
            <w:tcW w:w="274" w:type="dxa"/>
          </w:tcPr>
          <w:p w14:paraId="4CC1A5C6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3C016CF4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1DBDA62F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0F9D0EE0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17506AE3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03215332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308158A4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6D325D40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403050A5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18928F1A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4988A506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1A2FA316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3090368B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27894B23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591452FB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7BC05C25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1D9BE60A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</w:tcPr>
          <w:p w14:paraId="00D4C502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7D969A1E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318" w:type="dxa"/>
            <w:shd w:val="clear" w:color="auto" w:fill="BFBFBF" w:themeFill="background1" w:themeFillShade="BF"/>
          </w:tcPr>
          <w:p w14:paraId="15A35A2D" w14:textId="77777777" w:rsidR="0092416B" w:rsidRPr="00E96332" w:rsidRDefault="0092416B" w:rsidP="00495250">
            <w:pPr>
              <w:ind w:firstLine="0"/>
              <w:rPr>
                <w:sz w:val="28"/>
                <w:szCs w:val="28"/>
              </w:rPr>
            </w:pPr>
          </w:p>
        </w:tc>
      </w:tr>
    </w:tbl>
    <w:p w14:paraId="13A185B4" w14:textId="77777777" w:rsidR="00E96332" w:rsidRPr="00E96332" w:rsidRDefault="00E96332" w:rsidP="00E96332">
      <w:pPr>
        <w:ind w:firstLine="0"/>
        <w:rPr>
          <w:cs/>
        </w:rPr>
      </w:pPr>
    </w:p>
    <w:p w14:paraId="3693001D" w14:textId="77777777" w:rsidR="00E96332" w:rsidRDefault="00303A3E">
      <w:pPr>
        <w:spacing w:before="0" w:after="160" w:line="259" w:lineRule="auto"/>
        <w:ind w:firstLine="0"/>
        <w:rPr>
          <w:cs/>
        </w:rPr>
      </w:pPr>
      <w:r>
        <w:br w:type="page"/>
      </w:r>
    </w:p>
    <w:p w14:paraId="40783B71" w14:textId="5818ED20" w:rsidR="00E96332" w:rsidRDefault="00E96332" w:rsidP="00663F9B">
      <w:pPr>
        <w:pStyle w:val="Caption"/>
        <w:rPr>
          <w:rFonts w:eastAsiaTheme="majorEastAsia"/>
          <w:color w:val="000000" w:themeColor="text1"/>
          <w:sz w:val="36"/>
          <w:szCs w:val="36"/>
        </w:rPr>
      </w:pPr>
      <w:bookmarkStart w:id="96" w:name="_Toc228114160"/>
      <w:r>
        <w:rPr>
          <w:cs/>
        </w:rPr>
        <w:lastRenderedPageBreak/>
        <w:t xml:space="preserve">ตารางที่ </w:t>
      </w:r>
      <w:r w:rsidR="00CC7C54">
        <w:rPr>
          <w:noProof/>
        </w:rPr>
        <w:fldChar w:fldCharType="begin"/>
      </w:r>
      <w:r w:rsidR="00CC7C54">
        <w:rPr>
          <w:noProof/>
        </w:rPr>
        <w:instrText xml:space="preserve"> STYLEREF 1 \s </w:instrText>
      </w:r>
      <w:r w:rsidR="00CC7C54">
        <w:rPr>
          <w:noProof/>
        </w:rPr>
        <w:fldChar w:fldCharType="separate"/>
      </w:r>
      <w:r w:rsidR="001445B0">
        <w:rPr>
          <w:noProof/>
        </w:rPr>
        <w:t>4</w:t>
      </w:r>
      <w:r w:rsidR="00CC7C54">
        <w:rPr>
          <w:noProof/>
        </w:rPr>
        <w:fldChar w:fldCharType="end"/>
      </w:r>
      <w:r>
        <w:rPr>
          <w:cs/>
        </w:rPr>
        <w:t>.</w:t>
      </w:r>
      <w:r w:rsidR="00CC7C54">
        <w:rPr>
          <w:noProof/>
        </w:rPr>
        <w:fldChar w:fldCharType="begin"/>
      </w:r>
      <w:r w:rsidR="00CC7C54">
        <w:rPr>
          <w:noProof/>
        </w:rPr>
        <w:instrText xml:space="preserve"> SEQ </w:instrText>
      </w:r>
      <w:r w:rsidR="00CC7C54">
        <w:rPr>
          <w:noProof/>
          <w:cs/>
        </w:rPr>
        <w:instrText xml:space="preserve">ตารางที่ </w:instrText>
      </w:r>
      <w:r w:rsidR="00CC7C54">
        <w:rPr>
          <w:noProof/>
        </w:rPr>
        <w:instrText xml:space="preserve">\* ARABIC \s 1 </w:instrText>
      </w:r>
      <w:r w:rsidR="00CC7C54">
        <w:rPr>
          <w:noProof/>
        </w:rPr>
        <w:fldChar w:fldCharType="separate"/>
      </w:r>
      <w:r w:rsidR="001445B0">
        <w:rPr>
          <w:noProof/>
        </w:rPr>
        <w:t>2</w:t>
      </w:r>
      <w:r w:rsidR="00CC7C54">
        <w:rPr>
          <w:noProof/>
        </w:rPr>
        <w:fldChar w:fldCharType="end"/>
      </w:r>
      <w:r>
        <w:rPr>
          <w:rFonts w:hint="cs"/>
          <w:cs/>
        </w:rPr>
        <w:t xml:space="preserve"> แผนการดำเนินงานในอนาคต</w:t>
      </w:r>
      <w:bookmarkEnd w:id="9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6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  <w:gridCol w:w="318"/>
      </w:tblGrid>
      <w:tr w:rsidR="00E96332" w:rsidRPr="00E96332" w14:paraId="45C0AAFA" w14:textId="77777777" w:rsidTr="0092416B">
        <w:tc>
          <w:tcPr>
            <w:tcW w:w="0" w:type="auto"/>
          </w:tcPr>
          <w:p w14:paraId="5F8D2EE6" w14:textId="77777777" w:rsidR="00E96332" w:rsidRPr="00E96332" w:rsidRDefault="00E96332" w:rsidP="00E96332">
            <w:pPr>
              <w:ind w:firstLine="0"/>
              <w:rPr>
                <w:sz w:val="28"/>
                <w:szCs w:val="28"/>
                <w:cs/>
              </w:rPr>
            </w:pPr>
            <w:r w:rsidRPr="00E96332">
              <w:rPr>
                <w:sz w:val="28"/>
                <w:szCs w:val="28"/>
                <w:cs/>
              </w:rPr>
              <w:t>ขั้นตอน</w:t>
            </w:r>
          </w:p>
        </w:tc>
        <w:tc>
          <w:tcPr>
            <w:tcW w:w="0" w:type="auto"/>
            <w:gridSpan w:val="4"/>
          </w:tcPr>
          <w:p w14:paraId="464D0705" w14:textId="6DEE97DE" w:rsidR="00E96332" w:rsidRPr="00E96332" w:rsidRDefault="00585826" w:rsidP="00E96332">
            <w:pPr>
              <w:ind w:firstLine="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สค</w:t>
            </w:r>
            <w:r w:rsidR="00E96332" w:rsidRPr="00E96332">
              <w:rPr>
                <w:sz w:val="28"/>
                <w:szCs w:val="28"/>
                <w:cs/>
              </w:rPr>
              <w:t>.</w:t>
            </w:r>
            <w:r w:rsidR="00E96332" w:rsidRPr="00E96332">
              <w:rPr>
                <w:sz w:val="28"/>
                <w:szCs w:val="28"/>
              </w:rPr>
              <w:t>6</w:t>
            </w:r>
            <w:r w:rsidR="00A22352">
              <w:rPr>
                <w:rFonts w:hint="cs"/>
                <w:sz w:val="28"/>
                <w:szCs w:val="28"/>
                <w:cs/>
              </w:rPr>
              <w:t>9</w:t>
            </w:r>
          </w:p>
        </w:tc>
        <w:tc>
          <w:tcPr>
            <w:tcW w:w="0" w:type="auto"/>
            <w:gridSpan w:val="4"/>
          </w:tcPr>
          <w:p w14:paraId="14132003" w14:textId="1D1A67E0" w:rsidR="00E96332" w:rsidRPr="00E96332" w:rsidRDefault="0064173B" w:rsidP="00E96332">
            <w:pPr>
              <w:ind w:firstLine="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กย</w:t>
            </w:r>
            <w:r w:rsidR="00E96332" w:rsidRPr="00E96332">
              <w:rPr>
                <w:sz w:val="28"/>
                <w:szCs w:val="28"/>
                <w:cs/>
              </w:rPr>
              <w:t>.</w:t>
            </w:r>
            <w:r w:rsidR="00E96332" w:rsidRPr="00E96332">
              <w:rPr>
                <w:sz w:val="28"/>
                <w:szCs w:val="28"/>
              </w:rPr>
              <w:t>6</w:t>
            </w:r>
            <w:r w:rsidR="00A22352">
              <w:rPr>
                <w:rFonts w:hint="cs"/>
                <w:sz w:val="28"/>
                <w:szCs w:val="28"/>
                <w:cs/>
              </w:rPr>
              <w:t>9</w:t>
            </w:r>
          </w:p>
        </w:tc>
        <w:tc>
          <w:tcPr>
            <w:tcW w:w="0" w:type="auto"/>
            <w:gridSpan w:val="4"/>
          </w:tcPr>
          <w:p w14:paraId="3CBFDAB9" w14:textId="075B4F23" w:rsidR="00E96332" w:rsidRPr="00E96332" w:rsidRDefault="0064173B" w:rsidP="00E96332">
            <w:pPr>
              <w:ind w:firstLine="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ตค</w:t>
            </w:r>
            <w:r w:rsidR="00E96332" w:rsidRPr="00E96332">
              <w:rPr>
                <w:sz w:val="28"/>
                <w:szCs w:val="28"/>
                <w:cs/>
              </w:rPr>
              <w:t>.</w:t>
            </w:r>
            <w:r w:rsidR="00E96332" w:rsidRPr="00E96332">
              <w:rPr>
                <w:sz w:val="28"/>
                <w:szCs w:val="28"/>
              </w:rPr>
              <w:t>6</w:t>
            </w:r>
            <w:r w:rsidR="00A22352">
              <w:rPr>
                <w:rFonts w:hint="cs"/>
                <w:sz w:val="28"/>
                <w:szCs w:val="28"/>
                <w:cs/>
              </w:rPr>
              <w:t>9</w:t>
            </w:r>
          </w:p>
        </w:tc>
        <w:tc>
          <w:tcPr>
            <w:tcW w:w="0" w:type="auto"/>
            <w:gridSpan w:val="4"/>
          </w:tcPr>
          <w:p w14:paraId="2736B790" w14:textId="689D6C99" w:rsidR="00E96332" w:rsidRPr="00E96332" w:rsidRDefault="0064173B" w:rsidP="00E96332">
            <w:pPr>
              <w:ind w:firstLine="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พย</w:t>
            </w:r>
            <w:r w:rsidR="00E96332" w:rsidRPr="00E96332">
              <w:rPr>
                <w:sz w:val="28"/>
                <w:szCs w:val="28"/>
                <w:cs/>
              </w:rPr>
              <w:t>.</w:t>
            </w:r>
            <w:r w:rsidR="00E96332" w:rsidRPr="00E96332">
              <w:rPr>
                <w:sz w:val="28"/>
                <w:szCs w:val="28"/>
              </w:rPr>
              <w:t>6</w:t>
            </w:r>
            <w:r w:rsidR="00A22352">
              <w:rPr>
                <w:rFonts w:hint="cs"/>
                <w:sz w:val="28"/>
                <w:szCs w:val="28"/>
                <w:cs/>
              </w:rPr>
              <w:t>9</w:t>
            </w:r>
          </w:p>
        </w:tc>
        <w:tc>
          <w:tcPr>
            <w:tcW w:w="0" w:type="auto"/>
            <w:gridSpan w:val="4"/>
          </w:tcPr>
          <w:p w14:paraId="792CC64F" w14:textId="35F54F54" w:rsidR="00E96332" w:rsidRPr="00E96332" w:rsidRDefault="0064173B" w:rsidP="00E96332">
            <w:pPr>
              <w:ind w:firstLine="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ธค</w:t>
            </w:r>
            <w:r w:rsidR="00E96332" w:rsidRPr="00E96332">
              <w:rPr>
                <w:sz w:val="28"/>
                <w:szCs w:val="28"/>
                <w:cs/>
              </w:rPr>
              <w:t>.</w:t>
            </w:r>
            <w:r w:rsidR="00E96332" w:rsidRPr="00E96332">
              <w:rPr>
                <w:sz w:val="28"/>
                <w:szCs w:val="28"/>
              </w:rPr>
              <w:t>6</w:t>
            </w:r>
            <w:r w:rsidR="00A22352">
              <w:rPr>
                <w:rFonts w:hint="cs"/>
                <w:sz w:val="28"/>
                <w:szCs w:val="28"/>
                <w:cs/>
              </w:rPr>
              <w:t>9</w:t>
            </w:r>
          </w:p>
        </w:tc>
      </w:tr>
      <w:tr w:rsidR="00E96332" w:rsidRPr="00E96332" w14:paraId="36CE4DE9" w14:textId="77777777" w:rsidTr="0092416B">
        <w:tc>
          <w:tcPr>
            <w:tcW w:w="0" w:type="auto"/>
          </w:tcPr>
          <w:p w14:paraId="0B6C106A" w14:textId="77777777" w:rsidR="00E96332" w:rsidRPr="00E96332" w:rsidRDefault="00E96332" w:rsidP="00E96332">
            <w:pPr>
              <w:ind w:firstLine="0"/>
              <w:rPr>
                <w:sz w:val="28"/>
                <w:szCs w:val="28"/>
                <w:cs/>
              </w:rPr>
            </w:pPr>
          </w:p>
        </w:tc>
        <w:tc>
          <w:tcPr>
            <w:tcW w:w="0" w:type="auto"/>
          </w:tcPr>
          <w:p w14:paraId="4BBE72F2" w14:textId="77777777" w:rsidR="00E96332" w:rsidRPr="00E96332" w:rsidRDefault="00E96332" w:rsidP="00E96332">
            <w:pPr>
              <w:ind w:firstLine="0"/>
              <w:rPr>
                <w:sz w:val="28"/>
                <w:szCs w:val="28"/>
                <w:cs/>
              </w:rPr>
            </w:pPr>
            <w:r w:rsidRPr="00E9633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44C8FD8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  <w:r w:rsidRPr="00E96332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68373AD1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  <w:r w:rsidRPr="00E96332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29D84C9A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  <w:r w:rsidRPr="00E96332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69FF8044" w14:textId="77777777" w:rsidR="00E96332" w:rsidRPr="00E96332" w:rsidRDefault="00E96332" w:rsidP="00E96332">
            <w:pPr>
              <w:ind w:firstLine="0"/>
              <w:rPr>
                <w:sz w:val="28"/>
                <w:szCs w:val="28"/>
                <w:cs/>
              </w:rPr>
            </w:pPr>
            <w:r w:rsidRPr="00E9633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09E8A61F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  <w:r w:rsidRPr="00E96332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3D399894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  <w:r w:rsidRPr="00E96332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659F2AC6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  <w:r w:rsidRPr="00E96332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2638D2EF" w14:textId="77777777" w:rsidR="00E96332" w:rsidRPr="00E96332" w:rsidRDefault="00E96332" w:rsidP="00E96332">
            <w:pPr>
              <w:ind w:firstLine="0"/>
              <w:rPr>
                <w:sz w:val="28"/>
                <w:szCs w:val="28"/>
                <w:cs/>
              </w:rPr>
            </w:pPr>
            <w:r w:rsidRPr="00E9633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D00EEF7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  <w:r w:rsidRPr="00E96332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57DC7942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  <w:r w:rsidRPr="00E96332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4024B8CF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  <w:r w:rsidRPr="00E96332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5BD2C340" w14:textId="77777777" w:rsidR="00E96332" w:rsidRPr="00E96332" w:rsidRDefault="00E96332" w:rsidP="00E96332">
            <w:pPr>
              <w:ind w:firstLine="0"/>
              <w:rPr>
                <w:sz w:val="28"/>
                <w:szCs w:val="28"/>
                <w:cs/>
              </w:rPr>
            </w:pPr>
            <w:r w:rsidRPr="00E9633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3F99573A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  <w:r w:rsidRPr="00E96332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78B411E6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  <w:r w:rsidRPr="00E96332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2F1FAFD9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  <w:r w:rsidRPr="00E96332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6DA9E515" w14:textId="77777777" w:rsidR="00E96332" w:rsidRPr="00E96332" w:rsidRDefault="00E96332" w:rsidP="00E96332">
            <w:pPr>
              <w:ind w:firstLine="0"/>
              <w:rPr>
                <w:sz w:val="28"/>
                <w:szCs w:val="28"/>
                <w:cs/>
              </w:rPr>
            </w:pPr>
            <w:r w:rsidRPr="00E9633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29C63AE2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  <w:r w:rsidRPr="00E96332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34CDCB71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  <w:r w:rsidRPr="00E96332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560271A3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  <w:r w:rsidRPr="00E96332">
              <w:rPr>
                <w:sz w:val="28"/>
                <w:szCs w:val="28"/>
              </w:rPr>
              <w:t>4</w:t>
            </w:r>
          </w:p>
        </w:tc>
      </w:tr>
      <w:tr w:rsidR="00E96332" w:rsidRPr="00E96332" w14:paraId="1B897FA3" w14:textId="77777777" w:rsidTr="006B3AAB">
        <w:tc>
          <w:tcPr>
            <w:tcW w:w="0" w:type="auto"/>
          </w:tcPr>
          <w:p w14:paraId="238FB95D" w14:textId="3347F924" w:rsidR="00E96332" w:rsidRPr="00E96332" w:rsidRDefault="00E96332" w:rsidP="00E425FA">
            <w:pPr>
              <w:ind w:firstLine="0"/>
              <w:jc w:val="left"/>
              <w:rPr>
                <w:sz w:val="28"/>
                <w:szCs w:val="28"/>
              </w:rPr>
            </w:pPr>
            <w:r w:rsidRPr="00E96332">
              <w:rPr>
                <w:sz w:val="28"/>
                <w:szCs w:val="28"/>
              </w:rPr>
              <w:t>1.</w:t>
            </w:r>
            <w:r w:rsidR="00E425FA" w:rsidRPr="00E425FA">
              <w:rPr>
                <w:sz w:val="28"/>
                <w:szCs w:val="28"/>
                <w:cs/>
              </w:rPr>
              <w:t xml:space="preserve">พัฒนาระบบ </w:t>
            </w:r>
            <w:r w:rsidR="00E425FA" w:rsidRPr="00E425FA">
              <w:rPr>
                <w:sz w:val="28"/>
                <w:szCs w:val="28"/>
              </w:rPr>
              <w:t xml:space="preserve">OCR </w:t>
            </w:r>
            <w:r w:rsidR="00E425FA" w:rsidRPr="00E425FA">
              <w:rPr>
                <w:sz w:val="28"/>
                <w:szCs w:val="28"/>
                <w:cs/>
              </w:rPr>
              <w:t>สำหรับรับข้อมูลจากภาพ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5BC6F6D5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7AF81F3E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BD393DF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EDC9FB7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0E7F0D2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D0E6AC0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D222603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21907E6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550CEFB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8215784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2271EBF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1D35D47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4AE491A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D376242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0C14277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11F8375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102EA22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7DCF0E6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212532A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40D4128" w14:textId="77777777" w:rsidR="00E96332" w:rsidRPr="00E96332" w:rsidRDefault="00E96332" w:rsidP="00E96332">
            <w:pPr>
              <w:ind w:firstLine="0"/>
              <w:rPr>
                <w:sz w:val="28"/>
                <w:szCs w:val="28"/>
              </w:rPr>
            </w:pPr>
          </w:p>
        </w:tc>
      </w:tr>
      <w:tr w:rsidR="0092416B" w:rsidRPr="00E96332" w14:paraId="35B13AFC" w14:textId="77777777" w:rsidTr="006B3AAB">
        <w:tc>
          <w:tcPr>
            <w:tcW w:w="0" w:type="auto"/>
          </w:tcPr>
          <w:p w14:paraId="04F25D78" w14:textId="6421ABC9" w:rsidR="0092416B" w:rsidRPr="00E96332" w:rsidRDefault="00E425FA" w:rsidP="00E425FA">
            <w:pPr>
              <w:ind w:firstLine="0"/>
              <w:jc w:val="left"/>
              <w:rPr>
                <w:sz w:val="28"/>
                <w:szCs w:val="28"/>
              </w:rPr>
            </w:pPr>
            <w:r w:rsidRPr="00E425FA">
              <w:rPr>
                <w:sz w:val="28"/>
                <w:szCs w:val="28"/>
              </w:rPr>
              <w:t xml:space="preserve">2. </w:t>
            </w:r>
            <w:r w:rsidRPr="00E425FA">
              <w:rPr>
                <w:sz w:val="28"/>
                <w:szCs w:val="28"/>
                <w:cs/>
              </w:rPr>
              <w:t xml:space="preserve">เชื่อมต่อโมเดล </w:t>
            </w:r>
            <w:r w:rsidRPr="00E425FA">
              <w:rPr>
                <w:sz w:val="28"/>
                <w:szCs w:val="28"/>
              </w:rPr>
              <w:t xml:space="preserve">ONNX </w:t>
            </w:r>
            <w:r w:rsidRPr="00E425FA">
              <w:rPr>
                <w:sz w:val="28"/>
                <w:szCs w:val="28"/>
                <w:cs/>
              </w:rPr>
              <w:t xml:space="preserve">และระบบ </w:t>
            </w:r>
            <w:r w:rsidRPr="00E425FA">
              <w:rPr>
                <w:sz w:val="28"/>
                <w:szCs w:val="28"/>
              </w:rPr>
              <w:t>Inference</w:t>
            </w:r>
          </w:p>
        </w:tc>
        <w:tc>
          <w:tcPr>
            <w:tcW w:w="0" w:type="auto"/>
          </w:tcPr>
          <w:p w14:paraId="60F8827C" w14:textId="77777777" w:rsidR="0092416B" w:rsidRPr="00E96332" w:rsidRDefault="0092416B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8B2AA3C" w14:textId="77777777" w:rsidR="0092416B" w:rsidRPr="00E96332" w:rsidRDefault="0092416B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9399BCF" w14:textId="77777777" w:rsidR="0092416B" w:rsidRPr="00E96332" w:rsidRDefault="0092416B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721B3022" w14:textId="77777777" w:rsidR="0092416B" w:rsidRPr="00E96332" w:rsidRDefault="0092416B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181283B0" w14:textId="77777777" w:rsidR="0092416B" w:rsidRPr="00E96332" w:rsidRDefault="0092416B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1952A9D1" w14:textId="77777777" w:rsidR="0092416B" w:rsidRPr="00E96332" w:rsidRDefault="0092416B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3497738" w14:textId="77777777" w:rsidR="0092416B" w:rsidRPr="00E96332" w:rsidRDefault="0092416B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46F4CFB" w14:textId="77777777" w:rsidR="0092416B" w:rsidRPr="00E96332" w:rsidRDefault="0092416B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CE8DE0D" w14:textId="77777777" w:rsidR="0092416B" w:rsidRPr="00E96332" w:rsidRDefault="0092416B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C9B5A49" w14:textId="77777777" w:rsidR="0092416B" w:rsidRPr="00E96332" w:rsidRDefault="0092416B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EE379E2" w14:textId="77777777" w:rsidR="0092416B" w:rsidRPr="00E96332" w:rsidRDefault="0092416B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7C7CB5C" w14:textId="77777777" w:rsidR="0092416B" w:rsidRPr="00E96332" w:rsidRDefault="0092416B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6D176CB" w14:textId="77777777" w:rsidR="0092416B" w:rsidRPr="00E96332" w:rsidRDefault="0092416B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CC712A6" w14:textId="77777777" w:rsidR="0092416B" w:rsidRPr="00E96332" w:rsidRDefault="0092416B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C236065" w14:textId="77777777" w:rsidR="0092416B" w:rsidRPr="00E96332" w:rsidRDefault="0092416B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435C05B" w14:textId="77777777" w:rsidR="0092416B" w:rsidRPr="00E96332" w:rsidRDefault="0092416B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D214FB4" w14:textId="77777777" w:rsidR="0092416B" w:rsidRPr="00E96332" w:rsidRDefault="0092416B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1FB94C5" w14:textId="77777777" w:rsidR="0092416B" w:rsidRPr="00E96332" w:rsidRDefault="0092416B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B86FE18" w14:textId="77777777" w:rsidR="0092416B" w:rsidRPr="00E96332" w:rsidRDefault="0092416B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4CE9EDB" w14:textId="77777777" w:rsidR="0092416B" w:rsidRPr="00E96332" w:rsidRDefault="0092416B" w:rsidP="00E96332">
            <w:pPr>
              <w:ind w:firstLine="0"/>
              <w:rPr>
                <w:sz w:val="28"/>
                <w:szCs w:val="28"/>
              </w:rPr>
            </w:pPr>
          </w:p>
        </w:tc>
      </w:tr>
      <w:tr w:rsidR="00E425FA" w:rsidRPr="00E96332" w14:paraId="5913E23A" w14:textId="77777777" w:rsidTr="00D865B3">
        <w:tc>
          <w:tcPr>
            <w:tcW w:w="0" w:type="auto"/>
          </w:tcPr>
          <w:p w14:paraId="43927E1E" w14:textId="2C05879B" w:rsidR="00E425FA" w:rsidRPr="00E425FA" w:rsidRDefault="00E425FA" w:rsidP="00E425FA">
            <w:pPr>
              <w:ind w:firstLine="0"/>
              <w:jc w:val="left"/>
              <w:rPr>
                <w:sz w:val="28"/>
                <w:szCs w:val="28"/>
              </w:rPr>
            </w:pPr>
            <w:r w:rsidRPr="00E425FA">
              <w:rPr>
                <w:sz w:val="28"/>
                <w:szCs w:val="28"/>
              </w:rPr>
              <w:t xml:space="preserve">3. </w:t>
            </w:r>
            <w:r w:rsidRPr="00E425FA">
              <w:rPr>
                <w:sz w:val="28"/>
                <w:szCs w:val="28"/>
                <w:cs/>
              </w:rPr>
              <w:t xml:space="preserve">ทดสอบและปรับปรุงประสิทธิภาพ </w:t>
            </w:r>
          </w:p>
        </w:tc>
        <w:tc>
          <w:tcPr>
            <w:tcW w:w="0" w:type="auto"/>
          </w:tcPr>
          <w:p w14:paraId="65FD1D76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A602C88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6993021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DD829D9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8CA24BA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DEFC491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254D614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7BA58A37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18B44EBA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583CFB07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67723FE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3ACA90F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1DE597F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A1C4E0E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AEB3EAA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DCFAF7D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38C1CF0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13EE474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4CEF1A3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218B63C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</w:tr>
      <w:tr w:rsidR="00E425FA" w:rsidRPr="00E96332" w14:paraId="73DADC8D" w14:textId="77777777" w:rsidTr="00D865B3">
        <w:tc>
          <w:tcPr>
            <w:tcW w:w="0" w:type="auto"/>
          </w:tcPr>
          <w:p w14:paraId="5CC8F365" w14:textId="5FF921A0" w:rsidR="00E425FA" w:rsidRPr="00E425FA" w:rsidRDefault="00BF07C3" w:rsidP="00BF07C3">
            <w:pPr>
              <w:ind w:firstLine="0"/>
              <w:jc w:val="left"/>
              <w:rPr>
                <w:sz w:val="28"/>
                <w:szCs w:val="28"/>
              </w:rPr>
            </w:pPr>
            <w:r w:rsidRPr="00BF07C3">
              <w:rPr>
                <w:sz w:val="28"/>
                <w:szCs w:val="28"/>
              </w:rPr>
              <w:t xml:space="preserve">4. </w:t>
            </w:r>
            <w:r w:rsidRPr="00BF07C3">
              <w:rPr>
                <w:sz w:val="28"/>
                <w:szCs w:val="28"/>
                <w:cs/>
              </w:rPr>
              <w:t xml:space="preserve">ติดตั้งระบบบน </w:t>
            </w:r>
            <w:r w:rsidRPr="00BF07C3">
              <w:rPr>
                <w:sz w:val="28"/>
                <w:szCs w:val="28"/>
              </w:rPr>
              <w:t xml:space="preserve">Vercel </w:t>
            </w:r>
            <w:r w:rsidRPr="00BF07C3">
              <w:rPr>
                <w:sz w:val="28"/>
                <w:szCs w:val="28"/>
                <w:cs/>
              </w:rPr>
              <w:t>และทดสอบการใช้งานจริง</w:t>
            </w:r>
          </w:p>
        </w:tc>
        <w:tc>
          <w:tcPr>
            <w:tcW w:w="0" w:type="auto"/>
          </w:tcPr>
          <w:p w14:paraId="242E5D9C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1C9DD13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832EC9B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4ABD3D2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EE9ED24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F3B4D5B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1135648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DE1C0CE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8AE5E9A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64700386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84413C2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26B6B86B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ACDAA86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F13C5B9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4952B64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9AE655C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2733F95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A5B03B5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0AA02A8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534C0F2" w14:textId="77777777" w:rsidR="00E425FA" w:rsidRPr="00E96332" w:rsidRDefault="00E425FA" w:rsidP="00E96332">
            <w:pPr>
              <w:ind w:firstLine="0"/>
              <w:rPr>
                <w:sz w:val="28"/>
                <w:szCs w:val="28"/>
              </w:rPr>
            </w:pPr>
          </w:p>
        </w:tc>
      </w:tr>
      <w:tr w:rsidR="00BF07C3" w:rsidRPr="00E96332" w14:paraId="5DA65E41" w14:textId="77777777" w:rsidTr="00D865B3">
        <w:tc>
          <w:tcPr>
            <w:tcW w:w="0" w:type="auto"/>
          </w:tcPr>
          <w:p w14:paraId="0F458535" w14:textId="431B9958" w:rsidR="00BF07C3" w:rsidRPr="00BF07C3" w:rsidRDefault="00BF07C3" w:rsidP="00BF07C3">
            <w:pPr>
              <w:ind w:firstLine="0"/>
              <w:jc w:val="left"/>
              <w:rPr>
                <w:sz w:val="28"/>
                <w:szCs w:val="28"/>
              </w:rPr>
            </w:pPr>
            <w:r w:rsidRPr="00BF07C3">
              <w:rPr>
                <w:sz w:val="28"/>
                <w:szCs w:val="28"/>
              </w:rPr>
              <w:t xml:space="preserve">5. </w:t>
            </w:r>
            <w:r w:rsidRPr="00BF07C3">
              <w:rPr>
                <w:sz w:val="28"/>
                <w:szCs w:val="28"/>
                <w:cs/>
              </w:rPr>
              <w:t xml:space="preserve">สรุปผลการทดลองและจัดทำเล่มรายงานบทที่ </w:t>
            </w:r>
            <w:r w:rsidRPr="00BF07C3">
              <w:rPr>
                <w:sz w:val="28"/>
                <w:szCs w:val="28"/>
              </w:rPr>
              <w:t>4-5</w:t>
            </w:r>
          </w:p>
        </w:tc>
        <w:tc>
          <w:tcPr>
            <w:tcW w:w="0" w:type="auto"/>
          </w:tcPr>
          <w:p w14:paraId="7913F428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D8A89B1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6D10B38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CA8147F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7272BF9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4CEAF3A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824E74A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AC9C399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9618385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CFF7556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F452CFF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BDC1AC9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45FC7D4A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025F6BDC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21B98096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6486ADAB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DC16C4A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0640D54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9601D11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747EEF1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</w:tr>
      <w:tr w:rsidR="00BF07C3" w:rsidRPr="00E96332" w14:paraId="406565C1" w14:textId="77777777" w:rsidTr="00D865B3">
        <w:tc>
          <w:tcPr>
            <w:tcW w:w="0" w:type="auto"/>
          </w:tcPr>
          <w:p w14:paraId="0BAB9E7E" w14:textId="096CF908" w:rsidR="00BF07C3" w:rsidRPr="00BF07C3" w:rsidRDefault="00BF07C3" w:rsidP="00BF07C3">
            <w:pPr>
              <w:ind w:firstLine="0"/>
              <w:jc w:val="left"/>
              <w:rPr>
                <w:sz w:val="28"/>
                <w:szCs w:val="28"/>
              </w:rPr>
            </w:pPr>
            <w:r w:rsidRPr="00BF07C3">
              <w:rPr>
                <w:sz w:val="28"/>
                <w:szCs w:val="28"/>
              </w:rPr>
              <w:t xml:space="preserve">6. </w:t>
            </w:r>
            <w:r w:rsidRPr="00BF07C3">
              <w:rPr>
                <w:sz w:val="28"/>
                <w:szCs w:val="28"/>
                <w:cs/>
              </w:rPr>
              <w:t>ตรวจสอบความถูกต้องและเตรียมพรีเซนต์จบ</w:t>
            </w:r>
          </w:p>
        </w:tc>
        <w:tc>
          <w:tcPr>
            <w:tcW w:w="0" w:type="auto"/>
          </w:tcPr>
          <w:p w14:paraId="51EC0AFC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76E3CC3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B1DEF2B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66CEE6F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C03D96F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AB9719B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74831EE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7B06382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4E64938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193BEC3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C0A1B61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AC91839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FB3478F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BCCEE5F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FE19FE9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DC0689C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597A2700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3E370E6E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61316D39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BFBFBF" w:themeFill="background1" w:themeFillShade="BF"/>
          </w:tcPr>
          <w:p w14:paraId="403806B0" w14:textId="77777777" w:rsidR="00BF07C3" w:rsidRPr="00E96332" w:rsidRDefault="00BF07C3" w:rsidP="00E96332">
            <w:pPr>
              <w:ind w:firstLine="0"/>
              <w:rPr>
                <w:sz w:val="28"/>
                <w:szCs w:val="28"/>
              </w:rPr>
            </w:pPr>
          </w:p>
        </w:tc>
      </w:tr>
    </w:tbl>
    <w:p w14:paraId="6B30A019" w14:textId="77777777" w:rsidR="00303A3E" w:rsidRDefault="00303A3E">
      <w:pPr>
        <w:spacing w:before="0" w:after="160" w:line="259" w:lineRule="auto"/>
        <w:ind w:firstLine="0"/>
        <w:rPr>
          <w:rFonts w:eastAsiaTheme="majorEastAsia"/>
          <w:b/>
          <w:bCs/>
          <w:color w:val="000000" w:themeColor="text1"/>
          <w:sz w:val="36"/>
          <w:szCs w:val="36"/>
        </w:rPr>
      </w:pPr>
    </w:p>
    <w:p w14:paraId="437AD505" w14:textId="77777777" w:rsidR="00953777" w:rsidRDefault="00953777">
      <w:pPr>
        <w:spacing w:before="0" w:after="160" w:line="259" w:lineRule="auto"/>
        <w:ind w:firstLine="0"/>
        <w:rPr>
          <w:rFonts w:eastAsiaTheme="majorEastAsia"/>
          <w:b/>
          <w:bCs/>
          <w:color w:val="000000" w:themeColor="text1"/>
          <w:sz w:val="36"/>
          <w:szCs w:val="36"/>
        </w:rPr>
      </w:pPr>
      <w:r>
        <w:br w:type="page"/>
      </w:r>
    </w:p>
    <w:p w14:paraId="4C0D1DFA" w14:textId="5FA97EEA" w:rsidR="00602078" w:rsidRDefault="00703952" w:rsidP="009628EF">
      <w:pPr>
        <w:pStyle w:val="Heading1"/>
        <w:ind w:left="-426" w:firstLine="568"/>
      </w:pPr>
      <w:r>
        <w:lastRenderedPageBreak/>
        <w:br/>
      </w:r>
      <w:bookmarkStart w:id="97" w:name="_Toc499374837"/>
      <w:bookmarkStart w:id="98" w:name="_Toc499375209"/>
      <w:bookmarkStart w:id="99" w:name="_Toc499375337"/>
      <w:bookmarkStart w:id="100" w:name="_Toc228114146"/>
      <w:r w:rsidR="00821170" w:rsidRPr="00C600A9">
        <w:rPr>
          <w:cs/>
        </w:rPr>
        <w:t>สรุป</w:t>
      </w:r>
      <w:bookmarkEnd w:id="97"/>
      <w:bookmarkEnd w:id="98"/>
      <w:bookmarkEnd w:id="99"/>
      <w:bookmarkEnd w:id="100"/>
    </w:p>
    <w:p w14:paraId="75284DB7" w14:textId="77777777" w:rsidR="009628EF" w:rsidRDefault="009628EF" w:rsidP="009628EF">
      <w:pPr>
        <w:ind w:firstLine="0"/>
      </w:pPr>
    </w:p>
    <w:p w14:paraId="6D673A3E" w14:textId="4B083619" w:rsidR="00893CA3" w:rsidRDefault="0021144F" w:rsidP="00893CA3">
      <w:pPr>
        <w:pStyle w:val="Heading2"/>
      </w:pPr>
      <w:bookmarkStart w:id="101" w:name="_Toc228114147"/>
      <w:r w:rsidRPr="0021144F">
        <w:rPr>
          <w:cs/>
        </w:rPr>
        <w:t>สรุปผลการดำเนินงาน</w:t>
      </w:r>
      <w:bookmarkEnd w:id="101"/>
    </w:p>
    <w:p w14:paraId="71BE0850" w14:textId="6D9FA592" w:rsidR="00F217F4" w:rsidRPr="00F217F4" w:rsidRDefault="00F217F4" w:rsidP="00F217F4">
      <w:r w:rsidRPr="00F217F4">
        <w:rPr>
          <w:cs/>
        </w:rPr>
        <w:t>จากการดำเนินงานในระยะแรกของโครงงานระบบตรวจจับข้อความที่สร้างโดยปัญญาประดิษฐ์ภาษาไทย ผู้พัฒนาได้วางรากฐานทางเทคนิคและออกแบบส่วนติดต่อผู้ใช้ (</w:t>
      </w:r>
      <w:r w:rsidRPr="00F217F4">
        <w:t xml:space="preserve">UI) </w:t>
      </w:r>
      <w:r w:rsidRPr="00F217F4">
        <w:rPr>
          <w:cs/>
        </w:rPr>
        <w:t xml:space="preserve">จนได้ระบบต้นแบบที่พร้อมสำหรับการพัฒนาต่อยอด โดยสิ่งที่ทำสำเร็จแล้วประกอบด้วยการสร้างเว็บแอปพลิเคชันด้วย </w:t>
      </w:r>
      <w:r w:rsidRPr="00F217F4">
        <w:t xml:space="preserve">React </w:t>
      </w:r>
      <w:r w:rsidRPr="00F217F4">
        <w:rPr>
          <w:cs/>
        </w:rPr>
        <w:t xml:space="preserve">และ </w:t>
      </w:r>
      <w:r w:rsidRPr="00F217F4">
        <w:t>Tailwind CSS v</w:t>
      </w:r>
      <w:r w:rsidRPr="00F217F4">
        <w:rPr>
          <w:cs/>
        </w:rPr>
        <w:t>4 ที่มีหน้าตาเรียบง่าย ทันสมัย และรองรับการแสดงผลบนอุปกรณ์ต่างๆ ได้อย่างถูกต้อง ระบบต้นแบบนี้สามารถแสดงผลการวิเคราะห์ระดับความมั่นใจ (</w:t>
      </w:r>
      <w:r w:rsidRPr="00F217F4">
        <w:t xml:space="preserve">Confidence Score) </w:t>
      </w:r>
      <w:r w:rsidRPr="00F217F4">
        <w:rPr>
          <w:cs/>
        </w:rPr>
        <w:t>ในรูปแบบเปอร์เซ็นต์ได้อย่างแม่นยำตามการออกแบบ</w:t>
      </w:r>
    </w:p>
    <w:p w14:paraId="2251DAC7" w14:textId="77777777" w:rsidR="00F217F4" w:rsidRPr="00F217F4" w:rsidRDefault="00F217F4" w:rsidP="00F217F4">
      <w:r w:rsidRPr="00F217F4">
        <w:rPr>
          <w:cs/>
        </w:rPr>
        <w:t>นอกจากส่วนของการแสดงผล ผู้พัฒนายังได้ให้ความสำคัญกับการออกแบบกลไกข้อมูลป้อนกลับ (</w:t>
      </w:r>
      <w:r w:rsidRPr="00F217F4">
        <w:t xml:space="preserve">Feedback Loop) </w:t>
      </w:r>
      <w:r w:rsidRPr="00F217F4">
        <w:rPr>
          <w:cs/>
        </w:rPr>
        <w:t>ร่วมกับการแสดงหน้าต่างขอความยินยอม (</w:t>
      </w:r>
      <w:r w:rsidRPr="00F217F4">
        <w:t xml:space="preserve">Consent Modal) </w:t>
      </w:r>
      <w:r w:rsidRPr="00F217F4">
        <w:rPr>
          <w:cs/>
        </w:rPr>
        <w:t xml:space="preserve">เพื่อให้มั่นใจว่าการจัดเก็บข้อมูลเพื่อนำมาพัฒนาโมเดลในอนาคตจะเป็นไปตามหลักจริยธรรมข้อมูลและความเป็นส่วนตัวของผู้ใช้งาน ปัจจุบันซอร์สโค้ดและโครงสร้างโปรเจกต์ทั้งหมดถูกบริหารจัดการผ่าน </w:t>
      </w:r>
      <w:r w:rsidRPr="00F217F4">
        <w:t xml:space="preserve">GitHub </w:t>
      </w:r>
      <w:r w:rsidRPr="00F217F4">
        <w:rPr>
          <w:cs/>
        </w:rPr>
        <w:t xml:space="preserve">อย่างเป็นระบบ ซึ่งถือเป็นความคืบหน้าที่สำคัญก่อนจะเข้าสู่ขั้นตอนการเชื่อมต่อโมเดล </w:t>
      </w:r>
      <w:r w:rsidRPr="00F217F4">
        <w:t xml:space="preserve">WangchanBERTa </w:t>
      </w:r>
      <w:r w:rsidRPr="00F217F4">
        <w:rPr>
          <w:cs/>
        </w:rPr>
        <w:t>ในระยะถัดไป</w:t>
      </w:r>
    </w:p>
    <w:p w14:paraId="33E58808" w14:textId="77777777" w:rsidR="00821170" w:rsidRPr="00577340" w:rsidRDefault="00821170" w:rsidP="00703952">
      <w:pPr>
        <w:spacing w:before="0"/>
        <w:ind w:firstLine="0"/>
        <w:rPr>
          <w:b/>
          <w:bCs/>
          <w:cs/>
        </w:rPr>
      </w:pPr>
    </w:p>
    <w:p w14:paraId="06068EE8" w14:textId="351D21F9" w:rsidR="00F217F4" w:rsidRDefault="00585FF1" w:rsidP="00F217F4">
      <w:pPr>
        <w:pStyle w:val="Heading2"/>
      </w:pPr>
      <w:bookmarkStart w:id="102" w:name="_Toc228114148"/>
      <w:r w:rsidRPr="00585FF1">
        <w:rPr>
          <w:cs/>
        </w:rPr>
        <w:t>อภิปรายผลและข้อจำกัด</w:t>
      </w:r>
      <w:bookmarkEnd w:id="102"/>
    </w:p>
    <w:p w14:paraId="0C46EF0E" w14:textId="1AAB44CB" w:rsidR="00F217F4" w:rsidRPr="00F217F4" w:rsidRDefault="00585FF1" w:rsidP="00585FF1">
      <w:r w:rsidRPr="00585FF1">
        <w:rPr>
          <w:cs/>
        </w:rPr>
        <w:t>จากการทดสอบระบบต้นแบบในเบื้องต้น พบประเด็นที่ท้าทายในด้านการจัดการทรัพยากรการประมวลผล เนื่องจากการนำโมเดลภาษาขนาดใหญ่ (</w:t>
      </w:r>
      <w:r w:rsidRPr="00585FF1">
        <w:t xml:space="preserve">LLM) </w:t>
      </w:r>
      <w:r w:rsidRPr="00585FF1">
        <w:rPr>
          <w:cs/>
        </w:rPr>
        <w:t xml:space="preserve">มาทำ </w:t>
      </w:r>
      <w:r w:rsidRPr="00585FF1">
        <w:t xml:space="preserve">Inference </w:t>
      </w:r>
      <w:r w:rsidRPr="00585FF1">
        <w:rPr>
          <w:cs/>
        </w:rPr>
        <w:t>บนเบราว์เซอร์โดยตรง (</w:t>
      </w:r>
      <w:r w:rsidRPr="00585FF1">
        <w:t xml:space="preserve">Client-side) </w:t>
      </w:r>
      <w:r w:rsidRPr="00585FF1">
        <w:rPr>
          <w:cs/>
        </w:rPr>
        <w:t xml:space="preserve">อาจส่งผลกระทบต่อประสิทธิภาพการทำงานในอุปกรณ์ที่มีสมรรถนะจำกัด นอกจากนี้ ในด้านของเนื้อหาภาษาไทยยังพบว่า ข้อความที่ถูกสร้างขึ้นโดย </w:t>
      </w:r>
      <w:r w:rsidRPr="00585FF1">
        <w:t xml:space="preserve">AI </w:t>
      </w:r>
      <w:r w:rsidRPr="00585FF1">
        <w:rPr>
          <w:cs/>
        </w:rPr>
        <w:t>มีความแนบเนียนและซับซ้อนขึ้นอย่างต่อเนื่อง ทำให้การจำแนกประเภทข้อความในบางบริบททำได้ยากขึ้น ความท้าทายเหล่านี้จึงเป็นปัจจัยสำคัญที่ผู้พัฒนาจะต้องนำไปพิจารณาในการปรับแต่งโมเดล (</w:t>
      </w:r>
      <w:r w:rsidRPr="00585FF1">
        <w:t xml:space="preserve">Optimization) </w:t>
      </w:r>
      <w:r w:rsidRPr="00585FF1">
        <w:rPr>
          <w:cs/>
        </w:rPr>
        <w:t>และการคัดเลือกชุดข้อมูลที่หลากหลายมากขึ้นเพื่อรักษามาตรฐานความแม่นยำของระบบ</w:t>
      </w:r>
    </w:p>
    <w:p w14:paraId="50DE07C9" w14:textId="77777777" w:rsidR="00821170" w:rsidRDefault="00821170" w:rsidP="00821170">
      <w:pPr>
        <w:spacing w:before="0"/>
        <w:ind w:firstLine="2016"/>
        <w:rPr>
          <w:b/>
          <w:bCs/>
        </w:rPr>
      </w:pPr>
    </w:p>
    <w:p w14:paraId="6806D344" w14:textId="22D80BE7" w:rsidR="00E93120" w:rsidRDefault="00E93120" w:rsidP="00E93120">
      <w:pPr>
        <w:pStyle w:val="Heading2"/>
      </w:pPr>
      <w:bookmarkStart w:id="103" w:name="_Toc228114149"/>
      <w:r w:rsidRPr="00E93120">
        <w:rPr>
          <w:cs/>
        </w:rPr>
        <w:lastRenderedPageBreak/>
        <w:t>ข้อเสนอแนะและแนวทางการพัฒนาในอนาคต</w:t>
      </w:r>
      <w:bookmarkEnd w:id="103"/>
    </w:p>
    <w:p w14:paraId="68E3BB6E" w14:textId="06E9D03C" w:rsidR="00F217F4" w:rsidRPr="00F217F4" w:rsidRDefault="00E93120" w:rsidP="00E93120">
      <w:r w:rsidRPr="00E93120">
        <w:rPr>
          <w:cs/>
        </w:rPr>
        <w:t xml:space="preserve">สำหรับแผนการดำเนินงานในระยะถัดไป ผู้พัฒนาจะมุ่งเน้นไปที่การบูรณาการระบบ </w:t>
      </w:r>
      <w:r w:rsidRPr="00E93120">
        <w:t xml:space="preserve">OCR </w:t>
      </w:r>
      <w:r w:rsidRPr="00E93120">
        <w:rPr>
          <w:cs/>
        </w:rPr>
        <w:t xml:space="preserve">โดยใช้ </w:t>
      </w:r>
      <w:r w:rsidRPr="00E93120">
        <w:t xml:space="preserve">Tesseract.js </w:t>
      </w:r>
      <w:r w:rsidRPr="00E93120">
        <w:rPr>
          <w:cs/>
        </w:rPr>
        <w:t xml:space="preserve">เพื่อให้ผู้ใช้งานสามารถอัปโหลดข้อมูลผ่านไฟล์รูปภาพได้โดยตรง ซึ่งจะช่วยเพิ่มขีดความสามารถและความสะดวกในการใช้งาน ที่สำคัญที่สุดคือการเชื่อมต่อโมเดล </w:t>
      </w:r>
      <w:r w:rsidRPr="00E93120">
        <w:t xml:space="preserve">WangchanBERTa </w:t>
      </w:r>
      <w:r w:rsidRPr="00E93120">
        <w:rPr>
          <w:cs/>
        </w:rPr>
        <w:t xml:space="preserve">ผ่านรูปแบบ </w:t>
      </w:r>
      <w:r w:rsidRPr="00E93120">
        <w:t xml:space="preserve">ONNX </w:t>
      </w:r>
      <w:r w:rsidRPr="00E93120">
        <w:rPr>
          <w:cs/>
        </w:rPr>
        <w:t xml:space="preserve">เพื่อเพิ่มความเร็วในการประมวลผลฝั่งผู้ใช้งาน สุดท้ายนี้ ผู้พัฒนาตั้งใจจะนำข้อมูลจริงที่ได้รับจากส่วน </w:t>
      </w:r>
      <w:r w:rsidRPr="00E93120">
        <w:t xml:space="preserve">Feedback </w:t>
      </w:r>
      <w:r w:rsidRPr="00E93120">
        <w:rPr>
          <w:cs/>
        </w:rPr>
        <w:t>ของผู้ใช้ มาทำการปรับแต่งโมเดล (</w:t>
      </w:r>
      <w:r w:rsidRPr="00E93120">
        <w:t xml:space="preserve">Fine-tuning) </w:t>
      </w:r>
      <w:r w:rsidRPr="00E93120">
        <w:rPr>
          <w:cs/>
        </w:rPr>
        <w:t xml:space="preserve">อย่างสม่ำเสมอ เพื่อให้ระบบมีความเท่าทันต่อเทคโนโลยี </w:t>
      </w:r>
      <w:r w:rsidRPr="00E93120">
        <w:t xml:space="preserve">Generative AI </w:t>
      </w:r>
      <w:r w:rsidRPr="00E93120">
        <w:rPr>
          <w:cs/>
        </w:rPr>
        <w:t>ที่พัฒนาไปอย่างรวดเร็ว และสามารถเป็นเครื่องมือตรวจสอบความน่าเชื่อถือของเนื้อหาดิจิทัลได้อย่างมีประสิทธิภาพ</w:t>
      </w:r>
    </w:p>
    <w:p w14:paraId="07A05727" w14:textId="77777777" w:rsidR="00E93120" w:rsidRDefault="00E93120" w:rsidP="00821170">
      <w:pPr>
        <w:spacing w:before="0"/>
        <w:ind w:firstLine="2016"/>
        <w:rPr>
          <w:b/>
          <w:bCs/>
        </w:rPr>
        <w:sectPr w:rsidR="00E93120" w:rsidSect="00EA52FF">
          <w:headerReference w:type="default" r:id="rId32"/>
          <w:pgSz w:w="11906" w:h="16838" w:code="9"/>
          <w:pgMar w:top="2160" w:right="1440" w:bottom="1440" w:left="2160" w:header="1440" w:footer="706" w:gutter="0"/>
          <w:cols w:space="708"/>
          <w:docGrid w:linePitch="435"/>
        </w:sectPr>
      </w:pPr>
    </w:p>
    <w:p w14:paraId="2D3C2825" w14:textId="77777777" w:rsidR="007A5C36" w:rsidRPr="002659A8" w:rsidRDefault="007A5C36" w:rsidP="00C41DC5">
      <w:pPr>
        <w:pStyle w:val="AbstractThai"/>
      </w:pPr>
      <w:bookmarkStart w:id="104" w:name="_Toc499374840"/>
      <w:bookmarkStart w:id="105" w:name="_Toc499375214"/>
      <w:bookmarkStart w:id="106" w:name="_Toc499375342"/>
      <w:bookmarkStart w:id="107" w:name="_Toc228114150"/>
      <w:r w:rsidRPr="002659A8">
        <w:rPr>
          <w:cs/>
        </w:rPr>
        <w:lastRenderedPageBreak/>
        <w:t>รายการอ้างอิง</w:t>
      </w:r>
      <w:bookmarkEnd w:id="104"/>
      <w:bookmarkEnd w:id="105"/>
      <w:bookmarkEnd w:id="106"/>
      <w:bookmarkEnd w:id="107"/>
    </w:p>
    <w:p w14:paraId="6DE36603" w14:textId="77777777" w:rsidR="00C076FF" w:rsidRPr="00F24409" w:rsidRDefault="00C076FF" w:rsidP="00C076FF">
      <w:pPr>
        <w:spacing w:before="0"/>
        <w:ind w:firstLine="0"/>
      </w:pPr>
      <w:r w:rsidRPr="00F24409">
        <w:t xml:space="preserve">[1] Lowphansirikul, L., Phuangpham, P., Tarsuilev, P., &amp; Chuntee, S. (2021). WangchanBERTa: Pretrained-language model for Thai. </w:t>
      </w:r>
      <w:r w:rsidRPr="00F24409">
        <w:rPr>
          <w:i/>
          <w:iCs/>
        </w:rPr>
        <w:t>arXiv preprint arXiv:2101.09635.</w:t>
      </w:r>
    </w:p>
    <w:p w14:paraId="47CD7860" w14:textId="77777777" w:rsidR="00C076FF" w:rsidRPr="00F24409" w:rsidRDefault="00C076FF" w:rsidP="00C076FF">
      <w:pPr>
        <w:spacing w:before="0"/>
        <w:ind w:firstLine="0"/>
      </w:pPr>
      <w:r w:rsidRPr="00F24409">
        <w:t xml:space="preserve">[2] Mitchell, E., Yoon, C., Liang, P., &amp; Manning, C. D. (2023). DetectGPT: Zero-Shot Machine-Generated Text Detection using Probability Curvature. </w:t>
      </w:r>
      <w:r w:rsidRPr="00F24409">
        <w:rPr>
          <w:i/>
          <w:iCs/>
        </w:rPr>
        <w:t>arXiv preprint arXiv:2301.11305.</w:t>
      </w:r>
    </w:p>
    <w:p w14:paraId="308FDB4F" w14:textId="77777777" w:rsidR="00C076FF" w:rsidRPr="00F24409" w:rsidRDefault="00C076FF" w:rsidP="00C076FF">
      <w:pPr>
        <w:spacing w:before="0"/>
        <w:ind w:firstLine="0"/>
      </w:pPr>
      <w:r w:rsidRPr="00F24409">
        <w:t xml:space="preserve">[3] Winata, G. I., et al. (2019). ERC: Enriched Resource for Code-switching Thai-English. </w:t>
      </w:r>
      <w:r w:rsidRPr="00F24409">
        <w:rPr>
          <w:i/>
          <w:iCs/>
        </w:rPr>
        <w:t>Proceedings of the 5th Workshop on Noisy User-generated Text (W-NUT).</w:t>
      </w:r>
    </w:p>
    <w:p w14:paraId="19DD36C6" w14:textId="77777777" w:rsidR="00C076FF" w:rsidRPr="00F24409" w:rsidRDefault="00C076FF" w:rsidP="00C076FF">
      <w:pPr>
        <w:spacing w:before="0"/>
        <w:ind w:firstLine="0"/>
      </w:pPr>
      <w:r w:rsidRPr="00F24409">
        <w:t xml:space="preserve">[4] Chen, Y., &amp; Wan, X. (2024). LLM-Detector: Improving AI-Generated Text Detection with Large Language Models. </w:t>
      </w:r>
      <w:r w:rsidRPr="00F24409">
        <w:rPr>
          <w:i/>
          <w:iCs/>
        </w:rPr>
        <w:t>arXiv preprint arXiv:2402.01234.</w:t>
      </w:r>
    </w:p>
    <w:p w14:paraId="568B11EF" w14:textId="77777777" w:rsidR="00C076FF" w:rsidRPr="00F24409" w:rsidRDefault="00C076FF" w:rsidP="00C076FF">
      <w:pPr>
        <w:spacing w:before="0"/>
        <w:ind w:firstLine="0"/>
      </w:pPr>
      <w:r w:rsidRPr="00F24409">
        <w:t xml:space="preserve">[5] Saifon, S., &amp; Rakwithoon, N. (2023). Linguistic Features of Thai Social Media: A Study of Pantip and Twitter. </w:t>
      </w:r>
      <w:r w:rsidRPr="00F24409">
        <w:rPr>
          <w:i/>
          <w:iCs/>
        </w:rPr>
        <w:t>Journal of Thai Language and Culture, 10(2), 45-60.</w:t>
      </w:r>
    </w:p>
    <w:p w14:paraId="303BED05" w14:textId="524E92E4" w:rsidR="00C076FF" w:rsidRPr="00F24409" w:rsidRDefault="00C076FF" w:rsidP="00C076FF">
      <w:pPr>
        <w:spacing w:before="0"/>
        <w:ind w:firstLine="0"/>
      </w:pPr>
      <w:r w:rsidRPr="00F24409">
        <w:t xml:space="preserve">[6] Meta AI. (2024). Llama 3: Open Foundation and Fine-Tuned Chat Models. [Online]. Available: </w:t>
      </w:r>
      <w:hyperlink r:id="rId33" w:tgtFrame="_blank" w:history="1">
        <w:r w:rsidRPr="00F24409">
          <w:rPr>
            <w:rStyle w:val="Hyperlink"/>
          </w:rPr>
          <w:t>https://ai.meta.com/llama/</w:t>
        </w:r>
      </w:hyperlink>
    </w:p>
    <w:p w14:paraId="6962A5C9" w14:textId="390B54AC" w:rsidR="008F480F" w:rsidRPr="008F480F" w:rsidRDefault="008F480F" w:rsidP="008F480F">
      <w:pPr>
        <w:spacing w:before="0"/>
        <w:ind w:firstLine="0"/>
      </w:pPr>
      <w:r w:rsidRPr="008F480F">
        <w:t xml:space="preserve">[7] Microsoft. ONNX Runtime: Cross-platform, high performance ML inferencing and training accelerator. [Online]. Available: </w:t>
      </w:r>
      <w:hyperlink r:id="rId34" w:tgtFrame="_blank" w:history="1">
        <w:r w:rsidRPr="008F480F">
          <w:rPr>
            <w:rStyle w:val="Hyperlink"/>
          </w:rPr>
          <w:t>https://onnxruntime.ai/</w:t>
        </w:r>
      </w:hyperlink>
    </w:p>
    <w:p w14:paraId="087F01D7" w14:textId="057FC4B3" w:rsidR="008F480F" w:rsidRPr="008F480F" w:rsidRDefault="008F480F" w:rsidP="008F480F">
      <w:pPr>
        <w:spacing w:before="0"/>
        <w:ind w:firstLine="0"/>
      </w:pPr>
      <w:r w:rsidRPr="008F480F">
        <w:t xml:space="preserve">[8] Facebook Open Source. React: A JavaScript library for building user interfaces. [Online]. Available: </w:t>
      </w:r>
      <w:hyperlink r:id="rId35" w:tgtFrame="_blank" w:history="1">
        <w:r w:rsidRPr="008F480F">
          <w:rPr>
            <w:rStyle w:val="Hyperlink"/>
          </w:rPr>
          <w:t>https://react.dev/</w:t>
        </w:r>
      </w:hyperlink>
    </w:p>
    <w:p w14:paraId="0B764537" w14:textId="395BD8E6" w:rsidR="008F480F" w:rsidRPr="008F480F" w:rsidRDefault="008F480F" w:rsidP="008F480F">
      <w:pPr>
        <w:spacing w:before="0"/>
        <w:ind w:firstLine="0"/>
      </w:pPr>
      <w:r w:rsidRPr="008F480F">
        <w:t xml:space="preserve">[9] Tailwind Labs. Tailwind CSS: A utility-first CSS framework for rapidly building custom designs. [Online]. Available: </w:t>
      </w:r>
      <w:hyperlink r:id="rId36" w:tgtFrame="_blank" w:history="1">
        <w:r w:rsidRPr="008F480F">
          <w:rPr>
            <w:rStyle w:val="Hyperlink"/>
          </w:rPr>
          <w:t>https://tailwindcss.com/</w:t>
        </w:r>
      </w:hyperlink>
    </w:p>
    <w:p w14:paraId="0D8D5037" w14:textId="5E4260A8" w:rsidR="001931E4" w:rsidRPr="001931E4" w:rsidRDefault="001931E4" w:rsidP="008F480F">
      <w:pPr>
        <w:spacing w:before="0"/>
        <w:ind w:firstLine="0"/>
      </w:pPr>
      <w:r w:rsidRPr="001931E4">
        <w:t xml:space="preserve">[10] Vercel. Vercel: Develop. Preview. Ship. [Online]. Available: </w:t>
      </w:r>
      <w:hyperlink r:id="rId37" w:history="1">
        <w:r w:rsidRPr="001931E4">
          <w:rPr>
            <w:rStyle w:val="Hyperlink"/>
          </w:rPr>
          <w:t>https://vercel.com/</w:t>
        </w:r>
      </w:hyperlink>
    </w:p>
    <w:p w14:paraId="30448AA7" w14:textId="6C4AD2FE" w:rsidR="00C076FF" w:rsidRPr="00F24409" w:rsidRDefault="00C076FF" w:rsidP="00C076FF">
      <w:pPr>
        <w:spacing w:before="0"/>
        <w:ind w:firstLine="0"/>
      </w:pPr>
    </w:p>
    <w:p w14:paraId="77DCD706" w14:textId="77777777" w:rsidR="007A5C36" w:rsidRPr="00C076FF" w:rsidRDefault="007A5C36" w:rsidP="006C7DA1">
      <w:pPr>
        <w:spacing w:before="0"/>
        <w:ind w:firstLine="0"/>
      </w:pPr>
    </w:p>
    <w:p w14:paraId="1FCC4E42" w14:textId="5C046CB9" w:rsidR="007A5C36" w:rsidRPr="00CA637E" w:rsidRDefault="007A5C36" w:rsidP="00CA637E">
      <w:pPr>
        <w:spacing w:before="0" w:after="160" w:line="259" w:lineRule="auto"/>
        <w:ind w:firstLine="0"/>
        <w:rPr>
          <w:rFonts w:eastAsiaTheme="majorEastAsia" w:hint="cs"/>
          <w:b/>
          <w:bCs/>
          <w:color w:val="000000" w:themeColor="text1"/>
          <w:sz w:val="36"/>
          <w:szCs w:val="36"/>
          <w:cs/>
        </w:rPr>
        <w:sectPr w:rsidR="007A5C36" w:rsidRPr="00CA637E" w:rsidSect="00EA52FF">
          <w:pgSz w:w="11906" w:h="16838" w:code="9"/>
          <w:pgMar w:top="2160" w:right="1440" w:bottom="1440" w:left="2160" w:header="1440" w:footer="706" w:gutter="0"/>
          <w:cols w:space="708"/>
          <w:docGrid w:linePitch="435"/>
        </w:sectPr>
      </w:pPr>
    </w:p>
    <w:p w14:paraId="7CDE6ADE" w14:textId="77777777" w:rsidR="00262C1E" w:rsidRPr="009F450A" w:rsidRDefault="00262C1E" w:rsidP="009F450A"/>
    <w:p w14:paraId="2CC3D8B5" w14:textId="77777777" w:rsidR="00262C1E" w:rsidRPr="009F450A" w:rsidRDefault="00262C1E" w:rsidP="009F450A"/>
    <w:p w14:paraId="48E4C808" w14:textId="77777777" w:rsidR="00262C1E" w:rsidRPr="009F450A" w:rsidRDefault="00262C1E" w:rsidP="009F450A"/>
    <w:p w14:paraId="625A3DC7" w14:textId="77777777" w:rsidR="00262C1E" w:rsidRPr="009F450A" w:rsidRDefault="00262C1E" w:rsidP="009F450A"/>
    <w:p w14:paraId="2DBD5FD4" w14:textId="77777777" w:rsidR="00262C1E" w:rsidRPr="009F450A" w:rsidRDefault="00262C1E" w:rsidP="009F450A"/>
    <w:p w14:paraId="344A98FD" w14:textId="77777777" w:rsidR="00262C1E" w:rsidRPr="009F450A" w:rsidRDefault="00262C1E" w:rsidP="009F450A"/>
    <w:p w14:paraId="0E2D883C" w14:textId="77777777" w:rsidR="00262C1E" w:rsidRPr="009F450A" w:rsidRDefault="00262C1E" w:rsidP="009F450A"/>
    <w:p w14:paraId="643AC382" w14:textId="77777777" w:rsidR="00262C1E" w:rsidRPr="009F450A" w:rsidRDefault="00262C1E" w:rsidP="009F450A"/>
    <w:p w14:paraId="682DFCED" w14:textId="77777777" w:rsidR="00262C1E" w:rsidRDefault="00262C1E" w:rsidP="009F450A"/>
    <w:p w14:paraId="5479ED5D" w14:textId="77777777" w:rsidR="009F450A" w:rsidRDefault="009F450A" w:rsidP="009F450A"/>
    <w:p w14:paraId="18DA00C1" w14:textId="77777777" w:rsidR="009F450A" w:rsidRDefault="009F450A" w:rsidP="009F450A">
      <w:pPr>
        <w:rPr>
          <w:rFonts w:hint="cs"/>
        </w:rPr>
      </w:pPr>
    </w:p>
    <w:p w14:paraId="67F45468" w14:textId="20A1545B" w:rsidR="00262C1E" w:rsidRPr="00F42BA0" w:rsidRDefault="00262C1E" w:rsidP="007257D2">
      <w:pPr>
        <w:pStyle w:val="TUChapter"/>
        <w:numPr>
          <w:ilvl w:val="0"/>
          <w:numId w:val="0"/>
        </w:numPr>
        <w:ind w:hanging="426"/>
        <w:rPr>
          <w:sz w:val="40"/>
          <w:szCs w:val="40"/>
          <w:cs/>
        </w:rPr>
      </w:pPr>
      <w:bookmarkStart w:id="108" w:name="_Toc228114151"/>
      <w:r w:rsidRPr="00F42BA0">
        <w:rPr>
          <w:sz w:val="40"/>
          <w:szCs w:val="40"/>
          <w:cs/>
        </w:rPr>
        <w:t>ภาคผนวก</w:t>
      </w:r>
      <w:bookmarkEnd w:id="108"/>
    </w:p>
    <w:p w14:paraId="53672ABC" w14:textId="4F075929" w:rsidR="00F36243" w:rsidRPr="00F36243" w:rsidRDefault="00F36243" w:rsidP="00262C1E">
      <w:pPr>
        <w:pStyle w:val="Heading1"/>
        <w:numPr>
          <w:ilvl w:val="0"/>
          <w:numId w:val="0"/>
        </w:numPr>
        <w:ind w:hanging="426"/>
        <w:rPr>
          <w:rFonts w:hint="cs"/>
          <w:cs/>
        </w:rPr>
        <w:sectPr w:rsidR="00F36243" w:rsidRPr="00F36243" w:rsidSect="00F36243">
          <w:pgSz w:w="11906" w:h="16838"/>
          <w:pgMar w:top="2160" w:right="1440" w:bottom="1440" w:left="2160" w:header="1440" w:footer="706" w:gutter="0"/>
          <w:cols w:space="720"/>
        </w:sectPr>
      </w:pPr>
    </w:p>
    <w:p w14:paraId="68DC40F6" w14:textId="53D21CF1" w:rsidR="007257D2" w:rsidRPr="00B53F63" w:rsidRDefault="007257D2" w:rsidP="00F0709B">
      <w:pPr>
        <w:pStyle w:val="Heading2"/>
        <w:numPr>
          <w:ilvl w:val="0"/>
          <w:numId w:val="0"/>
        </w:numPr>
        <w:ind w:left="576"/>
        <w:jc w:val="center"/>
      </w:pPr>
      <w:bookmarkStart w:id="109" w:name="_Toc228114152"/>
      <w:r w:rsidRPr="004B602B">
        <w:rPr>
          <w:cs/>
        </w:rPr>
        <w:lastRenderedPageBreak/>
        <w:t>ภ</w:t>
      </w:r>
      <w:r w:rsidRPr="00A57937">
        <w:rPr>
          <w:cs/>
        </w:rPr>
        <w:t>าคผนวก ก</w:t>
      </w:r>
      <w:r w:rsidR="00B53F63">
        <w:rPr>
          <w:cs/>
        </w:rPr>
        <w:br/>
      </w:r>
      <w:r w:rsidR="00EF439F" w:rsidRPr="00B53F63">
        <w:rPr>
          <w:cs/>
        </w:rPr>
        <w:t>สคริปต์การรวบรวมและทำความสะอาดข้อมูล</w:t>
      </w:r>
      <w:bookmarkEnd w:id="109"/>
    </w:p>
    <w:p w14:paraId="64B51ADF" w14:textId="77777777" w:rsidR="007257D2" w:rsidRPr="004B602B" w:rsidRDefault="007257D2" w:rsidP="007257D2"/>
    <w:p w14:paraId="5A0BE0B3" w14:textId="52D974A2" w:rsidR="00404DCB" w:rsidRDefault="00EF0E93" w:rsidP="009F5A19">
      <w:pPr>
        <w:pStyle w:val="Heading3"/>
        <w:numPr>
          <w:ilvl w:val="0"/>
          <w:numId w:val="0"/>
        </w:numPr>
        <w:ind w:left="1134"/>
      </w:pPr>
      <w:bookmarkStart w:id="110" w:name="_Toc228114153"/>
      <w:r>
        <w:rPr>
          <w:rFonts w:hint="cs"/>
          <w:cs/>
        </w:rPr>
        <w:t>ก.</w:t>
      </w:r>
      <w:r w:rsidR="00763500" w:rsidRPr="00763500">
        <w:t xml:space="preserve">1 </w:t>
      </w:r>
      <w:r w:rsidR="00763500" w:rsidRPr="00763500">
        <w:rPr>
          <w:cs/>
        </w:rPr>
        <w:t xml:space="preserve">สคริปต์รวบรวมข้อมูลจาก </w:t>
      </w:r>
      <w:r w:rsidR="00763500" w:rsidRPr="00763500">
        <w:t>Pantip.com</w:t>
      </w:r>
      <w:bookmarkEnd w:id="110"/>
    </w:p>
    <w:p w14:paraId="1BE2DE65" w14:textId="141C4786" w:rsidR="00CF5DA6" w:rsidRPr="00F217F4" w:rsidRDefault="00CF5DA6" w:rsidP="00CF5DA6">
      <w:r w:rsidRPr="00CF5DA6">
        <w:rPr>
          <w:cs/>
        </w:rPr>
        <w:t xml:space="preserve">สคริปต์ค้นหาโพสต์จาก </w:t>
      </w:r>
      <w:r w:rsidRPr="00CF5DA6">
        <w:t xml:space="preserve">Pantip.com </w:t>
      </w:r>
      <w:r w:rsidRPr="00CF5DA6">
        <w:rPr>
          <w:cs/>
        </w:rPr>
        <w:t xml:space="preserve">ด้วย </w:t>
      </w:r>
      <w:r w:rsidRPr="00CF5DA6">
        <w:t xml:space="preserve">keyword </w:t>
      </w:r>
      <w:r w:rsidRPr="00CF5DA6">
        <w:rPr>
          <w:cs/>
        </w:rPr>
        <w:t xml:space="preserve">รายการ </w:t>
      </w:r>
      <w:r w:rsidRPr="00CF5DA6">
        <w:t xml:space="preserve">53 </w:t>
      </w:r>
      <w:r w:rsidRPr="00CF5DA6">
        <w:rPr>
          <w:cs/>
        </w:rPr>
        <w:t xml:space="preserve">คำ (บรรทัด </w:t>
      </w:r>
      <w:r w:rsidRPr="00CF5DA6">
        <w:t xml:space="preserve">10) </w:t>
      </w:r>
      <w:r w:rsidRPr="00CF5DA6">
        <w:rPr>
          <w:cs/>
        </w:rPr>
        <w:t xml:space="preserve">วนซ้ำทีละ </w:t>
      </w:r>
      <w:r w:rsidRPr="00CF5DA6">
        <w:t xml:space="preserve">keyword/page </w:t>
      </w:r>
      <w:r w:rsidRPr="00CF5DA6">
        <w:rPr>
          <w:cs/>
        </w:rPr>
        <w:t>ด้วย</w:t>
      </w:r>
      <w:r w:rsidRPr="00CF5DA6">
        <w:t xml:space="preserve"> DELAY_SECONDS = 1.5 </w:t>
      </w:r>
      <w:r w:rsidRPr="00CF5DA6">
        <w:rPr>
          <w:cs/>
        </w:rPr>
        <w:t xml:space="preserve">เพื่อหลีกเลี่ยง </w:t>
      </w:r>
      <w:r w:rsidRPr="00CF5DA6">
        <w:t xml:space="preserve">rate limit </w:t>
      </w:r>
      <w:r w:rsidRPr="00CF5DA6">
        <w:rPr>
          <w:cs/>
        </w:rPr>
        <w:t>กรองโพสต์ที่ซ้ำด้วย</w:t>
      </w:r>
      <w:r w:rsidRPr="00CF5DA6">
        <w:t xml:space="preserve"> topic_id </w:t>
      </w:r>
      <w:r w:rsidRPr="00CF5DA6">
        <w:rPr>
          <w:cs/>
        </w:rPr>
        <w:t xml:space="preserve">และข้ามโพสต์สั้นกว่า </w:t>
      </w:r>
      <w:r w:rsidRPr="00CF5DA6">
        <w:t xml:space="preserve">200 </w:t>
      </w:r>
      <w:r w:rsidRPr="00CF5DA6">
        <w:rPr>
          <w:cs/>
        </w:rPr>
        <w:t xml:space="preserve">ตัวอักษร บันทึกเป็น </w:t>
      </w:r>
      <w:r w:rsidRPr="00CF5DA6">
        <w:t xml:space="preserve">CSV </w:t>
      </w:r>
      <w:r w:rsidRPr="00CF5DA6">
        <w:rPr>
          <w:cs/>
        </w:rPr>
        <w:t xml:space="preserve">ทุก </w:t>
      </w:r>
      <w:r w:rsidRPr="00CF5DA6">
        <w:t xml:space="preserve">20 </w:t>
      </w:r>
      <w:r w:rsidRPr="00CF5DA6">
        <w:rPr>
          <w:cs/>
        </w:rPr>
        <w:t>รายการ</w:t>
      </w:r>
    </w:p>
    <w:p w14:paraId="190988B7" w14:textId="77777777" w:rsidR="00CF5DA6" w:rsidRDefault="00CF5DA6" w:rsidP="007C5EE7">
      <w:pPr>
        <w:pStyle w:val="TUParagraphNormal"/>
        <w:rPr>
          <w:rFonts w:hint="cs"/>
        </w:rPr>
      </w:pPr>
    </w:p>
    <w:p w14:paraId="0FB137F7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import requests</w:t>
      </w:r>
    </w:p>
    <w:p w14:paraId="1CBCC23E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from bs4 import BeautifulSoup</w:t>
      </w:r>
    </w:p>
    <w:p w14:paraId="10749141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import csv</w:t>
      </w:r>
    </w:p>
    <w:p w14:paraId="62F51E16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import time</w:t>
      </w:r>
    </w:p>
    <w:p w14:paraId="70902A06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import os</w:t>
      </w:r>
    </w:p>
    <w:p w14:paraId="65A927EE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import re</w:t>
      </w:r>
    </w:p>
    <w:p w14:paraId="256DCA20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import sys</w:t>
      </w:r>
    </w:p>
    <w:p w14:paraId="7FF00058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354A1E30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# Configuration</w:t>
      </w:r>
    </w:p>
    <w:p w14:paraId="7774F8C4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 xml:space="preserve">KEYWORDS = ['AI', 'Work from home', 'Hybrid working', 'Meeting', 'Deadline', 'Feedback', 'Soft skills', </w:t>
      </w:r>
    </w:p>
    <w:p w14:paraId="5D787588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 xml:space="preserve">            'Hard skills', 'Upskill', 'Reskill', 'Growth mindset', 'Experience', 'Solution', 'Connection', </w:t>
      </w:r>
    </w:p>
    <w:p w14:paraId="7141C5D5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 xml:space="preserve">            'Networking', 'Startup', 'Innovation', 'Leadership', 'Teamwork', 'Communication', 'Productivity', </w:t>
      </w:r>
    </w:p>
    <w:p w14:paraId="034F7E02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 xml:space="preserve">            'Work-life balance', 'Remote work', 'Career development', 'Job search', 'Interview tips', 'Salary negotiation', </w:t>
      </w:r>
    </w:p>
    <w:p w14:paraId="1BA1CF7F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 xml:space="preserve">            'Personal branding', 'Time management', 'Stress management', 'Mental health at work', 'Diversity and inclusion', </w:t>
      </w:r>
    </w:p>
    <w:p w14:paraId="29A1FA88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 xml:space="preserve">            'Employee engagement', 'Company culture', 'Performance review', 'Professional development', 'Mentorship', </w:t>
      </w:r>
    </w:p>
    <w:p w14:paraId="4614F126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 xml:space="preserve">            'Workplace conflict', 'Collaboration', 'Creativity', 'Problem-solving', 'Decision-making', 'Emotional intelligence', </w:t>
      </w:r>
    </w:p>
    <w:p w14:paraId="2C740C0F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 xml:space="preserve">            'Adaptability', 'Resilience', 'Critical thinking', 'Innovation in the workplace', 'Future of work', 'Gig economy', </w:t>
      </w:r>
    </w:p>
    <w:p w14:paraId="7AFF5956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'Freelancing', 'Entrepreneurship', 'Workplace trends', 'Digital transformation', 'Automation and AI in the workplace']</w:t>
      </w:r>
    </w:p>
    <w:p w14:paraId="311339CB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SEARCH_URL = "https://pantip.com/search"</w:t>
      </w:r>
    </w:p>
    <w:p w14:paraId="499CFCD5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BASE_URL = "https://pantip.com"</w:t>
      </w:r>
    </w:p>
    <w:p w14:paraId="269C5A49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OUTPUT_FILE = "pantip_dataset.csv"</w:t>
      </w:r>
    </w:p>
    <w:p w14:paraId="5740735E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TOTAL_POST_LIMIT = 1000</w:t>
      </w:r>
    </w:p>
    <w:p w14:paraId="5E96B69C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PAGES_PER_KEYWORD = 50</w:t>
      </w:r>
    </w:p>
    <w:p w14:paraId="56E87A3A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DELAY_SECONDS = 1.5</w:t>
      </w:r>
    </w:p>
    <w:p w14:paraId="2FA5F111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SAVE_BATCH_SIZE = 20</w:t>
      </w:r>
    </w:p>
    <w:p w14:paraId="0C1DE588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71FB4967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HEADERS = {</w:t>
      </w:r>
    </w:p>
    <w:p w14:paraId="503BDAB2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'User-Agent': 'Mozilla/5.0 (Windows NT 10.0; Win64; x64) AppleWebKit/537.36 (KHTML, like Gecko) Chrome/91.0.4472.124 Safari/537.36',</w:t>
      </w:r>
    </w:p>
    <w:p w14:paraId="2341B642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lastRenderedPageBreak/>
        <w:t>}</w:t>
      </w:r>
    </w:p>
    <w:p w14:paraId="2AF9C26B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4AA43E70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def clean_text(text):</w:t>
      </w:r>
    </w:p>
    <w:p w14:paraId="19FC380A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if not text: return ""</w:t>
      </w:r>
    </w:p>
    <w:p w14:paraId="7BFE99F1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text = re.sub(r'\s+', ' ', text)</w:t>
      </w:r>
    </w:p>
    <w:p w14:paraId="7164A93C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return text.strip()</w:t>
      </w:r>
    </w:p>
    <w:p w14:paraId="3DBD5836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23EDDB5F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def extract_topic_id(url):</w:t>
      </w:r>
    </w:p>
    <w:p w14:paraId="7705977C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match = re.search(r'/topic/(\d+)', url)</w:t>
      </w:r>
    </w:p>
    <w:p w14:paraId="2C91774B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return match.group(1) if match else None</w:t>
      </w:r>
    </w:p>
    <w:p w14:paraId="639A4CD7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3182B0B8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def load_seen_ids():</w:t>
      </w:r>
    </w:p>
    <w:p w14:paraId="7DC249CC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seen_ids = set()</w:t>
      </w:r>
    </w:p>
    <w:p w14:paraId="219617D7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if os.path.exists(OUTPUT_FILE):</w:t>
      </w:r>
    </w:p>
    <w:p w14:paraId="161D48FB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try:</w:t>
      </w:r>
    </w:p>
    <w:p w14:paraId="7C858FA9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with open(OUTPUT_FILE, 'r', encoding='utf-8-sig') as f:</w:t>
      </w:r>
    </w:p>
    <w:p w14:paraId="2AE5355D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reader = csv.DictReader(f)</w:t>
      </w:r>
    </w:p>
    <w:p w14:paraId="363D0B13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for row in reader:</w:t>
      </w:r>
    </w:p>
    <w:p w14:paraId="5EDEAD05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    if 'topic_id' in row:</w:t>
      </w:r>
    </w:p>
    <w:p w14:paraId="1FA07FD8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        seen_ids.add(row['topic_id'])</w:t>
      </w:r>
    </w:p>
    <w:p w14:paraId="6B5551F0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print(f"Loaded {len(seen_ids)} existing topic IDs from {OUTPUT_FILE}")</w:t>
      </w:r>
    </w:p>
    <w:p w14:paraId="43356789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except Exception as e:</w:t>
      </w:r>
    </w:p>
    <w:p w14:paraId="72D1DCA4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print(f"Warning: Could not read existing IDs: {e}")</w:t>
      </w:r>
    </w:p>
    <w:p w14:paraId="780A72AA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return seen_ids</w:t>
      </w:r>
    </w:p>
    <w:p w14:paraId="43DDE3F6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327F261D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def save_to_csv(data_list, mode='a'):</w:t>
      </w:r>
    </w:p>
    <w:p w14:paraId="52E606E4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if not data_list: return</w:t>
      </w:r>
    </w:p>
    <w:p w14:paraId="5DA3494B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file_exists = os.path.exists(OUTPUT_FILE)</w:t>
      </w:r>
    </w:p>
    <w:p w14:paraId="5C3FB4BC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keys = data_list[0].keys()</w:t>
      </w:r>
    </w:p>
    <w:p w14:paraId="13057F1E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try:</w:t>
      </w:r>
    </w:p>
    <w:p w14:paraId="54EA6E2D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with open(OUTPUT_FILE, mode, newline='', encoding='utf-8-sig') as f:</w:t>
      </w:r>
    </w:p>
    <w:p w14:paraId="40918ABE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dict_writer = csv.DictWriter(f, fieldnames=keys)</w:t>
      </w:r>
    </w:p>
    <w:p w14:paraId="2A845F0F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if not file_exists or mode == 'w':</w:t>
      </w:r>
    </w:p>
    <w:p w14:paraId="333F9998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dict_writer.writeheader()</w:t>
      </w:r>
    </w:p>
    <w:p w14:paraId="29F41936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dict_writer.writerows(data_list)</w:t>
      </w:r>
    </w:p>
    <w:p w14:paraId="147800EA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print(f"Successfully saved {len(data_list)} posts to {OUTPUT_FILE}")</w:t>
      </w:r>
    </w:p>
    <w:p w14:paraId="5AC7D1BF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except Exception as e:</w:t>
      </w:r>
    </w:p>
    <w:p w14:paraId="3EC663D4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print(f"Error saving to CSV: {e}")</w:t>
      </w:r>
    </w:p>
    <w:p w14:paraId="5BF094E1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378C65EA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def get_post_links(keyword, page_number):</w:t>
      </w:r>
    </w:p>
    <w:p w14:paraId="202E843F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links = []</w:t>
      </w:r>
    </w:p>
    <w:p w14:paraId="33942E3E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params = {'q': keyword, 'page': page_number}</w:t>
      </w:r>
    </w:p>
    <w:p w14:paraId="56BED3B1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try:</w:t>
      </w:r>
    </w:p>
    <w:p w14:paraId="71CC1EF7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time.sleep(DELAY_SECONDS)</w:t>
      </w:r>
    </w:p>
    <w:p w14:paraId="3ECCD8A0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response = requests.get(SEARCH_URL, params=params, headers=HEADERS, timeout=15)</w:t>
      </w:r>
    </w:p>
    <w:p w14:paraId="539F455F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response.raise_for_status()</w:t>
      </w:r>
    </w:p>
    <w:p w14:paraId="20351FC9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soup = BeautifulSoup(response.text, 'html.parser')</w:t>
      </w:r>
    </w:p>
    <w:p w14:paraId="3111266E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post_elements = soup.find_all('a', href=re.compile(r'/topic/\d+'))</w:t>
      </w:r>
    </w:p>
    <w:p w14:paraId="79FC1D94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for elem in post_elements:</w:t>
      </w:r>
    </w:p>
    <w:p w14:paraId="5807ABE1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link = elem.get('href')</w:t>
      </w:r>
    </w:p>
    <w:p w14:paraId="3959ACFB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lastRenderedPageBreak/>
        <w:t>            if link:</w:t>
      </w:r>
    </w:p>
    <w:p w14:paraId="404DF5A5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full_link = link if link.startswith('http') else BASE_URL + link</w:t>
      </w:r>
    </w:p>
    <w:p w14:paraId="09D59A54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if full_link not in links:</w:t>
      </w:r>
    </w:p>
    <w:p w14:paraId="628E44C2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    links.append(full_link)</w:t>
      </w:r>
    </w:p>
    <w:p w14:paraId="06F0A1D1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except Exception as e:</w:t>
      </w:r>
    </w:p>
    <w:p w14:paraId="587C9283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print(f"Error fetching search results (Page {page_number}): {e}")</w:t>
      </w:r>
    </w:p>
    <w:p w14:paraId="3E0D7F49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return links</w:t>
      </w:r>
    </w:p>
    <w:p w14:paraId="26D8E93D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6A789B34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def scrape_post_content(post_url):</w:t>
      </w:r>
    </w:p>
    <w:p w14:paraId="2FE7161F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try:</w:t>
      </w:r>
    </w:p>
    <w:p w14:paraId="4F48833F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time.sleep(DELAY_SECONDS)</w:t>
      </w:r>
    </w:p>
    <w:p w14:paraId="2BDFD584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response = requests.get(post_url, headers=HEADERS, timeout=15)</w:t>
      </w:r>
    </w:p>
    <w:p w14:paraId="450EE353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response.raise_for_status()</w:t>
      </w:r>
    </w:p>
    <w:p w14:paraId="6733ADBC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soup = BeautifulSoup(response.text, 'html.parser')</w:t>
      </w:r>
    </w:p>
    <w:p w14:paraId="449CE32F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title_elem = soup.find('h2', class_='display-post-title')</w:t>
      </w:r>
    </w:p>
    <w:p w14:paraId="51C44C67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body_elem = soup.find('div', class_='display-post-story')</w:t>
      </w:r>
    </w:p>
    <w:p w14:paraId="72B3EC73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title = title_elem.get_text() if title_elem else ""</w:t>
      </w:r>
    </w:p>
    <w:p w14:paraId="7B82DA3B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body = body_elem.get_text() if body_elem else ""</w:t>
      </w:r>
    </w:p>
    <w:p w14:paraId="65FAFD58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combined_text = f"{title}\n{body}"</w:t>
      </w:r>
    </w:p>
    <w:p w14:paraId="68D6192B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return clean_text(combined_text)</w:t>
      </w:r>
    </w:p>
    <w:p w14:paraId="78907EA7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except Exception as e:</w:t>
      </w:r>
    </w:p>
    <w:p w14:paraId="5A57CC6B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print(f"Error scraping post {post_url}: {e}")</w:t>
      </w:r>
    </w:p>
    <w:p w14:paraId="754A1988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return None</w:t>
      </w:r>
    </w:p>
    <w:p w14:paraId="36C26F7E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5C3BFCA1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def main():</w:t>
      </w:r>
    </w:p>
    <w:p w14:paraId="04578DC0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seen_ids = load_seen_ids()</w:t>
      </w:r>
    </w:p>
    <w:p w14:paraId="2DE5A963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 xml:space="preserve">    skipped_ids = set() # </w:t>
      </w:r>
      <w:r w:rsidRPr="0060087E">
        <w:rPr>
          <w:rFonts w:ascii="Browallia New" w:hAnsi="Browallia New" w:cs="Browallia New" w:hint="cs"/>
          <w:sz w:val="20"/>
          <w:szCs w:val="20"/>
          <w:cs/>
        </w:rPr>
        <w:t>เก็บ</w:t>
      </w:r>
      <w:r w:rsidRPr="0060087E">
        <w:rPr>
          <w:rFonts w:ascii="Courier New" w:hAnsi="Courier New" w:cs="Courier New"/>
          <w:sz w:val="20"/>
          <w:szCs w:val="20"/>
          <w:cs/>
        </w:rPr>
        <w:t xml:space="preserve"> </w:t>
      </w:r>
      <w:r w:rsidRPr="0060087E">
        <w:rPr>
          <w:rFonts w:ascii="Courier New" w:hAnsi="Courier New" w:cs="Courier New"/>
          <w:sz w:val="20"/>
          <w:szCs w:val="20"/>
        </w:rPr>
        <w:t xml:space="preserve">ID </w:t>
      </w:r>
      <w:r w:rsidRPr="0060087E">
        <w:rPr>
          <w:rFonts w:ascii="Browallia New" w:hAnsi="Browallia New" w:cs="Browallia New" w:hint="cs"/>
          <w:sz w:val="20"/>
          <w:szCs w:val="20"/>
          <w:cs/>
        </w:rPr>
        <w:t>ที่สั้นเกินไปในเซสชันนี้</w:t>
      </w:r>
    </w:p>
    <w:p w14:paraId="5E9FFC00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buffer = []</w:t>
      </w:r>
    </w:p>
    <w:p w14:paraId="3A937F51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total_scraped_this_run = 0</w:t>
      </w:r>
    </w:p>
    <w:p w14:paraId="47880ECE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current_total = len(seen_ids)</w:t>
      </w:r>
    </w:p>
    <w:p w14:paraId="49ACE082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 xml:space="preserve">    </w:t>
      </w:r>
    </w:p>
    <w:p w14:paraId="082DB5BE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print(f"Current dataset: {current_total} posts. Target: {TOTAL_POST_LIMIT}")</w:t>
      </w:r>
    </w:p>
    <w:p w14:paraId="5CA1FDAF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if current_total &gt;= TOTAL_POST_LIMIT: return</w:t>
      </w:r>
    </w:p>
    <w:p w14:paraId="4D8DFD3D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5B38DEC1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try:</w:t>
      </w:r>
    </w:p>
    <w:p w14:paraId="2FC68AE6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for keyword in KEYWORDS:</w:t>
      </w:r>
    </w:p>
    <w:p w14:paraId="6ECB6BE6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if current_total &gt;= TOTAL_POST_LIMIT: break</w:t>
      </w:r>
    </w:p>
    <w:p w14:paraId="0CF7484D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print(f"\n&gt;&gt;&gt; Keyword: '{keyword}'")</w:t>
      </w:r>
    </w:p>
    <w:p w14:paraId="059D5B43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 xml:space="preserve">            </w:t>
      </w:r>
    </w:p>
    <w:p w14:paraId="00C2D00B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for page in range(1, PAGES_PER_KEYWORD + 1):</w:t>
      </w:r>
    </w:p>
    <w:p w14:paraId="4CB3DA09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if current_total &gt;= TOTAL_POST_LIMIT: break</w:t>
      </w:r>
    </w:p>
    <w:p w14:paraId="2AC07346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links = get_post_links(keyword, page)</w:t>
      </w:r>
    </w:p>
    <w:p w14:paraId="341307DE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if not links: break</w:t>
      </w:r>
    </w:p>
    <w:p w14:paraId="59219568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 xml:space="preserve">                </w:t>
      </w:r>
    </w:p>
    <w:p w14:paraId="786D94BD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new_links_found = False</w:t>
      </w:r>
    </w:p>
    <w:p w14:paraId="1EF00E53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for link in links:</w:t>
      </w:r>
    </w:p>
    <w:p w14:paraId="7A623CC6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    topic_id = extract_topic_id(link)</w:t>
      </w:r>
    </w:p>
    <w:p w14:paraId="25C261BB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 xml:space="preserve">                    </w:t>
      </w:r>
    </w:p>
    <w:p w14:paraId="2D2C08B1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 xml:space="preserve">                    # </w:t>
      </w:r>
      <w:r w:rsidRPr="0060087E">
        <w:rPr>
          <w:rFonts w:ascii="Browallia New" w:hAnsi="Browallia New" w:cs="Browallia New" w:hint="cs"/>
          <w:sz w:val="20"/>
          <w:szCs w:val="20"/>
          <w:cs/>
        </w:rPr>
        <w:t>ตรวจสอบว่าเคยดึงสำเร็จ</w:t>
      </w:r>
      <w:r w:rsidRPr="0060087E">
        <w:rPr>
          <w:rFonts w:ascii="Courier New" w:hAnsi="Courier New" w:cs="Courier New"/>
          <w:sz w:val="20"/>
          <w:szCs w:val="20"/>
          <w:cs/>
        </w:rPr>
        <w:t xml:space="preserve"> </w:t>
      </w:r>
      <w:r w:rsidRPr="0060087E">
        <w:rPr>
          <w:rFonts w:ascii="Browallia New" w:hAnsi="Browallia New" w:cs="Browallia New" w:hint="cs"/>
          <w:sz w:val="20"/>
          <w:szCs w:val="20"/>
          <w:cs/>
        </w:rPr>
        <w:t>หรือเคยข้ามไปแล้วหรือยัง</w:t>
      </w:r>
    </w:p>
    <w:p w14:paraId="0D564C44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    if not topic_id or topic_id in seen_ids or topic_id in skipped_ids:</w:t>
      </w:r>
    </w:p>
    <w:p w14:paraId="42B877A3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lastRenderedPageBreak/>
        <w:t>                        continue</w:t>
      </w:r>
    </w:p>
    <w:p w14:paraId="39D28520" w14:textId="77777777" w:rsidR="004D5C61" w:rsidRPr="00A14E2D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theme="minorBidi" w:hint="cs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 xml:space="preserve">                    </w:t>
      </w:r>
    </w:p>
    <w:p w14:paraId="5C49FF74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    new_links_found = True</w:t>
      </w:r>
    </w:p>
    <w:p w14:paraId="1DD9F563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    print(f"Scraping [{current_total+1}/{TOTAL_POST_LIMIT}]: {link}")</w:t>
      </w:r>
    </w:p>
    <w:p w14:paraId="4DA78E30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    text = scrape_post_content(link)</w:t>
      </w:r>
    </w:p>
    <w:p w14:paraId="30069C42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 xml:space="preserve">                    </w:t>
      </w:r>
    </w:p>
    <w:p w14:paraId="08A55B22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 xml:space="preserve">                    # </w:t>
      </w:r>
      <w:r w:rsidRPr="0060087E">
        <w:rPr>
          <w:rFonts w:ascii="Browallia New" w:hAnsi="Browallia New" w:cs="Browallia New" w:hint="cs"/>
          <w:sz w:val="20"/>
          <w:szCs w:val="20"/>
          <w:cs/>
        </w:rPr>
        <w:t>ปรับเป็น</w:t>
      </w:r>
      <w:r w:rsidRPr="0060087E">
        <w:rPr>
          <w:rFonts w:ascii="Courier New" w:hAnsi="Courier New" w:cs="Courier New"/>
          <w:sz w:val="20"/>
          <w:szCs w:val="20"/>
        </w:rPr>
        <w:t xml:space="preserve"> &gt; 200 </w:t>
      </w:r>
    </w:p>
    <w:p w14:paraId="4AA5E1F2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 xml:space="preserve">                    if text and len(text) &gt; 200: </w:t>
      </w:r>
    </w:p>
    <w:p w14:paraId="58D9DC66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        buffer.append({'topic_id': topic_id, 'text': text, 'label': 'Human'})</w:t>
      </w:r>
    </w:p>
    <w:p w14:paraId="38E92CF1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        seen_ids.add(topic_id)</w:t>
      </w:r>
    </w:p>
    <w:p w14:paraId="646DE500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        current_total += 1</w:t>
      </w:r>
    </w:p>
    <w:p w14:paraId="66F72DD4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        total_scraped_this_run += 1</w:t>
      </w:r>
    </w:p>
    <w:p w14:paraId="33A60F62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        if len(buffer) &gt;= SAVE_BATCH_SIZE:</w:t>
      </w:r>
    </w:p>
    <w:p w14:paraId="04A8F5A0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            save_to_csv(buffer)</w:t>
      </w:r>
    </w:p>
    <w:p w14:paraId="60E3B87D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            buffer = []</w:t>
      </w:r>
    </w:p>
    <w:p w14:paraId="1B298A8C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    else:</w:t>
      </w:r>
    </w:p>
    <w:p w14:paraId="23B4EF5C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        print(f"Skipping (Content too short).")</w:t>
      </w:r>
    </w:p>
    <w:p w14:paraId="6F4F4F5F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        skipped_ids.add(topic_id)</w:t>
      </w:r>
    </w:p>
    <w:p w14:paraId="50A4DD22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5FC4314C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if not new_links_found:</w:t>
      </w:r>
    </w:p>
    <w:p w14:paraId="04A4298C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    print(f"No new topics on page {page}. Moving to next keyword.")</w:t>
      </w:r>
    </w:p>
    <w:p w14:paraId="28DA99C8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            break</w:t>
      </w:r>
    </w:p>
    <w:p w14:paraId="654A50CA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 xml:space="preserve">    </w:t>
      </w:r>
    </w:p>
    <w:p w14:paraId="6F0A4BFE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except KeyboardInterrupt:</w:t>
      </w:r>
    </w:p>
    <w:p w14:paraId="79123DB7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print("\nInterrupted. Saving...")</w:t>
      </w:r>
    </w:p>
    <w:p w14:paraId="4BD68BCB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finally:</w:t>
      </w:r>
    </w:p>
    <w:p w14:paraId="00BDBD65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if buffer: save_to_csv(buffer)</w:t>
      </w:r>
    </w:p>
    <w:p w14:paraId="0A178C95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    print(f"\nDone. Added {total_scraped_this_run} posts. Final: {len(seen_ids)}")</w:t>
      </w:r>
    </w:p>
    <w:p w14:paraId="4478EF25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6E7B3A90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if __name__ == "__main__":</w:t>
      </w:r>
    </w:p>
    <w:p w14:paraId="08829FDA" w14:textId="77777777" w:rsidR="004D5C61" w:rsidRPr="0060087E" w:rsidRDefault="004D5C61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60087E">
        <w:rPr>
          <w:rFonts w:ascii="Courier New" w:hAnsi="Courier New" w:cs="Courier New"/>
          <w:sz w:val="20"/>
          <w:szCs w:val="20"/>
        </w:rPr>
        <w:t>    main()</w:t>
      </w:r>
    </w:p>
    <w:p w14:paraId="4A1D8675" w14:textId="19BC33B7" w:rsidR="0097318A" w:rsidRPr="0060087E" w:rsidRDefault="0097318A" w:rsidP="00053B6F">
      <w:pPr>
        <w:pStyle w:val="TUParagraphNormal"/>
        <w:keepLines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rFonts w:ascii="Courier New" w:hAnsi="Courier New" w:cs="Courier New"/>
          <w:sz w:val="20"/>
          <w:szCs w:val="20"/>
        </w:rPr>
      </w:pPr>
    </w:p>
    <w:p w14:paraId="1068B87F" w14:textId="77777777" w:rsidR="007C5EE7" w:rsidRDefault="007C5EE7" w:rsidP="004D5C61">
      <w:pPr>
        <w:pStyle w:val="TUParagraphNormal"/>
        <w:ind w:firstLine="0"/>
      </w:pPr>
    </w:p>
    <w:p w14:paraId="46182407" w14:textId="095A46AF" w:rsidR="00EF0E93" w:rsidRDefault="00EF0E93" w:rsidP="009F5A19">
      <w:pPr>
        <w:pStyle w:val="Heading3"/>
        <w:numPr>
          <w:ilvl w:val="0"/>
          <w:numId w:val="0"/>
        </w:numPr>
        <w:ind w:left="1134"/>
      </w:pPr>
      <w:bookmarkStart w:id="111" w:name="_Toc228114154"/>
      <w:r>
        <w:rPr>
          <w:rFonts w:hint="cs"/>
          <w:cs/>
        </w:rPr>
        <w:t>ก.</w:t>
      </w:r>
      <w:r>
        <w:rPr>
          <w:rFonts w:hint="cs"/>
          <w:cs/>
        </w:rPr>
        <w:t>2</w:t>
      </w:r>
      <w:r w:rsidRPr="00763500">
        <w:t xml:space="preserve"> </w:t>
      </w:r>
      <w:r w:rsidR="0098540A" w:rsidRPr="0098540A">
        <w:rPr>
          <w:cs/>
        </w:rPr>
        <w:t>สคริปต์ทำความสะอาดข้อมูล</w:t>
      </w:r>
      <w:bookmarkEnd w:id="111"/>
      <w:r w:rsidR="0098540A" w:rsidRPr="0098540A">
        <w:rPr>
          <w:cs/>
        </w:rPr>
        <w:t xml:space="preserve"> </w:t>
      </w:r>
    </w:p>
    <w:p w14:paraId="64E3DA00" w14:textId="52EBBD91" w:rsidR="00EF0E93" w:rsidRPr="00EF0E93" w:rsidRDefault="00A14E2D" w:rsidP="00EF0E93">
      <w:pPr>
        <w:rPr>
          <w:rFonts w:hint="cs"/>
        </w:rPr>
      </w:pPr>
      <w:r w:rsidRPr="00A14E2D">
        <w:rPr>
          <w:cs/>
        </w:rPr>
        <w:t xml:space="preserve">สคริปต์ลบ </w:t>
      </w:r>
      <w:r w:rsidRPr="00A14E2D">
        <w:t xml:space="preserve">AI-generated preamble </w:t>
      </w:r>
      <w:r w:rsidRPr="00A14E2D">
        <w:rPr>
          <w:cs/>
        </w:rPr>
        <w:t xml:space="preserve">ทั้งภาษาไทย (เช่น "สวัสดี </w:t>
      </w:r>
      <w:r w:rsidRPr="00A14E2D">
        <w:t xml:space="preserve">gang!") </w:t>
      </w:r>
      <w:r w:rsidRPr="00A14E2D">
        <w:rPr>
          <w:cs/>
        </w:rPr>
        <w:t>และภาษาอังกฤษ (เช่น "</w:t>
      </w:r>
      <w:r w:rsidRPr="00A14E2D">
        <w:t xml:space="preserve">Certainly!", "Sure!", "Here is...") </w:t>
      </w:r>
      <w:r w:rsidRPr="00A14E2D">
        <w:rPr>
          <w:cs/>
        </w:rPr>
        <w:t xml:space="preserve">ออกจากต้นข้อความ รวมถึงลบส่วน </w:t>
      </w:r>
      <w:r w:rsidRPr="00A14E2D">
        <w:t xml:space="preserve">Translation </w:t>
      </w:r>
      <w:r w:rsidRPr="00A14E2D">
        <w:rPr>
          <w:cs/>
        </w:rPr>
        <w:t xml:space="preserve">ที่ </w:t>
      </w:r>
      <w:r w:rsidRPr="00A14E2D">
        <w:t xml:space="preserve">Llama 3 </w:t>
      </w:r>
      <w:r w:rsidRPr="00A14E2D">
        <w:rPr>
          <w:cs/>
        </w:rPr>
        <w:t>สร้างขึ้นโดยอัตโนมัติ</w:t>
      </w:r>
    </w:p>
    <w:p w14:paraId="26C09B72" w14:textId="77777777" w:rsidR="00EF0E93" w:rsidRDefault="00EF0E93" w:rsidP="004D5C61">
      <w:pPr>
        <w:pStyle w:val="TUParagraphNormal"/>
        <w:ind w:firstLine="0"/>
      </w:pPr>
    </w:p>
    <w:p w14:paraId="030D7165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import pandas as pd</w:t>
      </w:r>
    </w:p>
    <w:p w14:paraId="35C3EBF0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import re</w:t>
      </w:r>
    </w:p>
    <w:p w14:paraId="383F198A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67C381FF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INPUT_CSV = "combined_dataset.csv"</w:t>
      </w:r>
    </w:p>
    <w:p w14:paraId="2110B8BE" w14:textId="7361789A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theme="minorBidi" w:hint="cs"/>
          <w:sz w:val="20"/>
          <w:szCs w:val="20"/>
          <w:cs/>
        </w:rPr>
      </w:pPr>
      <w:r w:rsidRPr="00A14E2D">
        <w:rPr>
          <w:rFonts w:ascii="Courier New" w:hAnsi="Courier New" w:cs="Courier New"/>
          <w:sz w:val="20"/>
          <w:szCs w:val="20"/>
        </w:rPr>
        <w:t>OUTPUT_CSV = "cleaned_dataset.csv"</w:t>
      </w:r>
    </w:p>
    <w:p w14:paraId="2CA0C825" w14:textId="725EFCC8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theme="minorBidi" w:hint="cs"/>
          <w:sz w:val="20"/>
          <w:szCs w:val="20"/>
          <w:cs/>
        </w:rPr>
      </w:pPr>
      <w:r w:rsidRPr="00A14E2D">
        <w:rPr>
          <w:rFonts w:ascii="Courier New" w:hAnsi="Courier New" w:cs="Courier New"/>
          <w:sz w:val="20"/>
          <w:szCs w:val="20"/>
        </w:rPr>
        <w:t>df = pd.read_csv(INPUT_CSV)</w:t>
      </w:r>
    </w:p>
    <w:p w14:paraId="2F2B0D35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def clean_text(text: str) -&gt; str:</w:t>
      </w:r>
    </w:p>
    <w:p w14:paraId="21A674F6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if not isinstance(text, str):</w:t>
      </w:r>
    </w:p>
    <w:p w14:paraId="09E1B885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    return text</w:t>
      </w:r>
    </w:p>
    <w:p w14:paraId="33706DCE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7B31471B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# Remove "</w:t>
      </w:r>
      <w:r w:rsidRPr="00A14E2D">
        <w:rPr>
          <w:rFonts w:ascii="Browallia New" w:hAnsi="Browallia New" w:cs="Browallia New" w:hint="cs"/>
          <w:sz w:val="20"/>
          <w:szCs w:val="20"/>
          <w:cs/>
        </w:rPr>
        <w:t>สวัสดี</w:t>
      </w:r>
      <w:r w:rsidRPr="00A14E2D">
        <w:rPr>
          <w:rFonts w:ascii="Courier New" w:hAnsi="Courier New" w:cs="Courier New"/>
          <w:sz w:val="20"/>
          <w:szCs w:val="20"/>
          <w:cs/>
        </w:rPr>
        <w:t xml:space="preserve"> </w:t>
      </w:r>
      <w:r w:rsidRPr="00A14E2D">
        <w:rPr>
          <w:rFonts w:ascii="Courier New" w:hAnsi="Courier New" w:cs="Courier New"/>
          <w:sz w:val="20"/>
          <w:szCs w:val="20"/>
        </w:rPr>
        <w:t>gang!" variants at the start of text</w:t>
      </w:r>
    </w:p>
    <w:p w14:paraId="2C81DDC2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 xml:space="preserve">    # Covers: </w:t>
      </w:r>
      <w:r w:rsidRPr="00A14E2D">
        <w:rPr>
          <w:rFonts w:ascii="Browallia New" w:hAnsi="Browallia New" w:cs="Browallia New" w:hint="cs"/>
          <w:sz w:val="20"/>
          <w:szCs w:val="20"/>
          <w:cs/>
        </w:rPr>
        <w:t>สวัสดี</w:t>
      </w:r>
      <w:r w:rsidRPr="00A14E2D">
        <w:rPr>
          <w:rFonts w:ascii="Courier New" w:hAnsi="Courier New" w:cs="Courier New"/>
          <w:sz w:val="20"/>
          <w:szCs w:val="20"/>
          <w:cs/>
        </w:rPr>
        <w:t xml:space="preserve"> </w:t>
      </w:r>
      <w:r w:rsidRPr="00A14E2D">
        <w:rPr>
          <w:rFonts w:ascii="Courier New" w:hAnsi="Courier New" w:cs="Courier New"/>
          <w:sz w:val="20"/>
          <w:szCs w:val="20"/>
        </w:rPr>
        <w:t xml:space="preserve">gang! / </w:t>
      </w:r>
      <w:r w:rsidRPr="00A14E2D">
        <w:rPr>
          <w:rFonts w:ascii="Browallia New" w:hAnsi="Browallia New" w:cs="Browallia New" w:hint="cs"/>
          <w:sz w:val="20"/>
          <w:szCs w:val="20"/>
          <w:cs/>
        </w:rPr>
        <w:t>สวัสดีค่ะ</w:t>
      </w:r>
      <w:r w:rsidRPr="00A14E2D">
        <w:rPr>
          <w:rFonts w:ascii="Courier New" w:hAnsi="Courier New" w:cs="Courier New"/>
          <w:sz w:val="20"/>
          <w:szCs w:val="20"/>
          <w:cs/>
        </w:rPr>
        <w:t xml:space="preserve"> </w:t>
      </w:r>
      <w:r w:rsidRPr="00A14E2D">
        <w:rPr>
          <w:rFonts w:ascii="Courier New" w:hAnsi="Courier New" w:cs="Courier New"/>
          <w:sz w:val="20"/>
          <w:szCs w:val="20"/>
        </w:rPr>
        <w:t xml:space="preserve">gang! / </w:t>
      </w:r>
      <w:r w:rsidRPr="00A14E2D">
        <w:rPr>
          <w:rFonts w:ascii="Browallia New" w:hAnsi="Browallia New" w:cs="Browallia New" w:hint="cs"/>
          <w:sz w:val="20"/>
          <w:szCs w:val="20"/>
          <w:cs/>
        </w:rPr>
        <w:t>สวัสดีค่า</w:t>
      </w:r>
      <w:r w:rsidRPr="00A14E2D">
        <w:rPr>
          <w:rFonts w:ascii="Courier New" w:hAnsi="Courier New" w:cs="Courier New"/>
          <w:sz w:val="20"/>
          <w:szCs w:val="20"/>
          <w:cs/>
        </w:rPr>
        <w:t xml:space="preserve"> </w:t>
      </w:r>
      <w:r w:rsidRPr="00A14E2D">
        <w:rPr>
          <w:rFonts w:ascii="Courier New" w:hAnsi="Courier New" w:cs="Courier New"/>
          <w:sz w:val="20"/>
          <w:szCs w:val="20"/>
        </w:rPr>
        <w:t xml:space="preserve">gang! / </w:t>
      </w:r>
      <w:r w:rsidRPr="00A14E2D">
        <w:rPr>
          <w:rFonts w:ascii="Browallia New" w:hAnsi="Browallia New" w:cs="Browallia New" w:hint="cs"/>
          <w:sz w:val="20"/>
          <w:szCs w:val="20"/>
          <w:cs/>
        </w:rPr>
        <w:t>สวัสดี</w:t>
      </w:r>
      <w:r w:rsidRPr="00A14E2D">
        <w:rPr>
          <w:rFonts w:ascii="Courier New" w:hAnsi="Courier New" w:cs="Courier New"/>
          <w:sz w:val="20"/>
          <w:szCs w:val="20"/>
        </w:rPr>
        <w:t>gang! etc.</w:t>
      </w:r>
    </w:p>
    <w:p w14:paraId="0D251433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text = re.sub(</w:t>
      </w:r>
    </w:p>
    <w:p w14:paraId="6284AF42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    r'^</w:t>
      </w:r>
      <w:r w:rsidRPr="00A14E2D">
        <w:rPr>
          <w:rFonts w:ascii="Browallia New" w:hAnsi="Browallia New" w:cs="Browallia New" w:hint="cs"/>
          <w:sz w:val="20"/>
          <w:szCs w:val="20"/>
          <w:cs/>
        </w:rPr>
        <w:t>สวัสดี</w:t>
      </w:r>
      <w:r w:rsidRPr="00A14E2D">
        <w:rPr>
          <w:rFonts w:ascii="Courier New" w:hAnsi="Courier New" w:cs="Courier New"/>
          <w:sz w:val="20"/>
          <w:szCs w:val="20"/>
        </w:rPr>
        <w:t>(?:</w:t>
      </w:r>
      <w:r w:rsidRPr="00A14E2D">
        <w:rPr>
          <w:rFonts w:ascii="Browallia New" w:hAnsi="Browallia New" w:cs="Browallia New" w:hint="cs"/>
          <w:sz w:val="20"/>
          <w:szCs w:val="20"/>
          <w:cs/>
        </w:rPr>
        <w:t>ค่ะ</w:t>
      </w:r>
      <w:r w:rsidRPr="00A14E2D">
        <w:rPr>
          <w:rFonts w:ascii="Courier New" w:hAnsi="Courier New" w:cs="Courier New"/>
          <w:sz w:val="20"/>
          <w:szCs w:val="20"/>
        </w:rPr>
        <w:t>|</w:t>
      </w:r>
      <w:r w:rsidRPr="00A14E2D">
        <w:rPr>
          <w:rFonts w:ascii="Browallia New" w:hAnsi="Browallia New" w:cs="Browallia New" w:hint="cs"/>
          <w:sz w:val="20"/>
          <w:szCs w:val="20"/>
          <w:cs/>
        </w:rPr>
        <w:t>ค่า</w:t>
      </w:r>
      <w:r w:rsidRPr="00A14E2D">
        <w:rPr>
          <w:rFonts w:ascii="Courier New" w:hAnsi="Courier New" w:cs="Courier New"/>
          <w:sz w:val="20"/>
          <w:szCs w:val="20"/>
        </w:rPr>
        <w:t>|</w:t>
      </w:r>
      <w:r w:rsidRPr="00A14E2D">
        <w:rPr>
          <w:rFonts w:ascii="Browallia New" w:hAnsi="Browallia New" w:cs="Browallia New" w:hint="cs"/>
          <w:sz w:val="20"/>
          <w:szCs w:val="20"/>
          <w:cs/>
        </w:rPr>
        <w:t>ครับ</w:t>
      </w:r>
      <w:r w:rsidRPr="00A14E2D">
        <w:rPr>
          <w:rFonts w:ascii="Courier New" w:hAnsi="Courier New" w:cs="Courier New"/>
          <w:sz w:val="20"/>
          <w:szCs w:val="20"/>
        </w:rPr>
        <w:t>)?\s*(?:gang|crew|everyone|friends|fans)[!</w:t>
      </w:r>
      <w:r w:rsidRPr="00A14E2D">
        <w:rPr>
          <w:rFonts w:ascii="Courier New" w:hAnsi="Courier New" w:cs="Courier New"/>
          <w:b/>
          <w:bCs/>
          <w:sz w:val="20"/>
          <w:szCs w:val="20"/>
        </w:rPr>
        <w:t>\</w:t>
      </w:r>
      <w:r w:rsidRPr="00A14E2D">
        <w:rPr>
          <w:rFonts w:ascii="Courier New" w:hAnsi="Courier New" w:cs="Courier New"/>
          <w:b/>
          <w:bCs/>
          <w:sz w:val="20"/>
          <w:szCs w:val="20"/>
        </w:rPr>
        <w:t>！</w:t>
      </w:r>
      <w:r w:rsidRPr="00A14E2D">
        <w:rPr>
          <w:rFonts w:ascii="Courier New" w:hAnsi="Courier New" w:cs="Courier New"/>
          <w:sz w:val="20"/>
          <w:szCs w:val="20"/>
        </w:rPr>
        <w:t>]\s*',</w:t>
      </w:r>
    </w:p>
    <w:p w14:paraId="174462CD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    '',</w:t>
      </w:r>
    </w:p>
    <w:p w14:paraId="358F148F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    text,</w:t>
      </w:r>
    </w:p>
    <w:p w14:paraId="4D1493BB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    flags=re.IGNORECASE,</w:t>
      </w:r>
    </w:p>
    <w:p w14:paraId="29744859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)</w:t>
      </w:r>
    </w:p>
    <w:p w14:paraId="6D0848E2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71E0FC09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# Remove English AI preambles at the start</w:t>
      </w:r>
    </w:p>
    <w:p w14:paraId="5F31E1E0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text = re.sub(</w:t>
      </w:r>
    </w:p>
    <w:p w14:paraId="17B32AEA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    r'^(?:Here(?:\s+is|\s+are)\b[^.</w:t>
      </w:r>
      <w:r w:rsidRPr="00A14E2D">
        <w:rPr>
          <w:rFonts w:ascii="Courier New" w:hAnsi="Courier New" w:cs="Courier New"/>
          <w:b/>
          <w:bCs/>
          <w:sz w:val="20"/>
          <w:szCs w:val="20"/>
        </w:rPr>
        <w:t>\n</w:t>
      </w:r>
      <w:r w:rsidRPr="00A14E2D">
        <w:rPr>
          <w:rFonts w:ascii="Courier New" w:hAnsi="Courier New" w:cs="Courier New"/>
          <w:sz w:val="20"/>
          <w:szCs w:val="20"/>
        </w:rPr>
        <w:t>]*[.</w:t>
      </w:r>
      <w:r w:rsidRPr="00A14E2D">
        <w:rPr>
          <w:rFonts w:ascii="Courier New" w:hAnsi="Courier New" w:cs="Courier New"/>
          <w:b/>
          <w:bCs/>
          <w:sz w:val="20"/>
          <w:szCs w:val="20"/>
        </w:rPr>
        <w:t>\n</w:t>
      </w:r>
      <w:r w:rsidRPr="00A14E2D">
        <w:rPr>
          <w:rFonts w:ascii="Courier New" w:hAnsi="Courier New" w:cs="Courier New"/>
          <w:sz w:val="20"/>
          <w:szCs w:val="20"/>
        </w:rPr>
        <w:t>]|'</w:t>
      </w:r>
    </w:p>
    <w:p w14:paraId="4F8212FF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    r'Certainly[!,]?\s*|'</w:t>
      </w:r>
    </w:p>
    <w:p w14:paraId="4C1F9F1F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    r'Sure[!,]\s*|'</w:t>
      </w:r>
    </w:p>
    <w:p w14:paraId="742843F9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    r'Of\s+course[!,]?\s*|'</w:t>
      </w:r>
    </w:p>
    <w:p w14:paraId="47C48DE2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    r'Absolutely[!,]?\s*|'</w:t>
      </w:r>
    </w:p>
    <w:p w14:paraId="5A83FCA1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    r'Below\s+(?:is|are)\b[^.</w:t>
      </w:r>
      <w:r w:rsidRPr="00A14E2D">
        <w:rPr>
          <w:rFonts w:ascii="Courier New" w:hAnsi="Courier New" w:cs="Courier New"/>
          <w:b/>
          <w:bCs/>
          <w:sz w:val="20"/>
          <w:szCs w:val="20"/>
        </w:rPr>
        <w:t>\n</w:t>
      </w:r>
      <w:r w:rsidRPr="00A14E2D">
        <w:rPr>
          <w:rFonts w:ascii="Courier New" w:hAnsi="Courier New" w:cs="Courier New"/>
          <w:sz w:val="20"/>
          <w:szCs w:val="20"/>
        </w:rPr>
        <w:t>]*[.</w:t>
      </w:r>
      <w:r w:rsidRPr="00A14E2D">
        <w:rPr>
          <w:rFonts w:ascii="Courier New" w:hAnsi="Courier New" w:cs="Courier New"/>
          <w:b/>
          <w:bCs/>
          <w:sz w:val="20"/>
          <w:szCs w:val="20"/>
        </w:rPr>
        <w:t>\n</w:t>
      </w:r>
      <w:r w:rsidRPr="00A14E2D">
        <w:rPr>
          <w:rFonts w:ascii="Courier New" w:hAnsi="Courier New" w:cs="Courier New"/>
          <w:sz w:val="20"/>
          <w:szCs w:val="20"/>
        </w:rPr>
        <w:t>]|'</w:t>
      </w:r>
    </w:p>
    <w:p w14:paraId="147F8B0D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    r'As\s+requested[,.]?\s*)',</w:t>
      </w:r>
    </w:p>
    <w:p w14:paraId="7C062E09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    '',</w:t>
      </w:r>
    </w:p>
    <w:p w14:paraId="142117F1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    text,</w:t>
      </w:r>
    </w:p>
    <w:p w14:paraId="54A03804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    flags=re.IGNORECASE,</w:t>
      </w:r>
    </w:p>
    <w:p w14:paraId="2191C586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)</w:t>
      </w:r>
    </w:p>
    <w:p w14:paraId="705377E0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4D2AB02E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# Remove translation sections: (Translation: ...) — single or multi-line</w:t>
      </w:r>
    </w:p>
    <w:p w14:paraId="79B5AC73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text = re.sub(r'</w:t>
      </w:r>
      <w:r w:rsidRPr="00A14E2D">
        <w:rPr>
          <w:rFonts w:ascii="Courier New" w:hAnsi="Courier New" w:cs="Courier New"/>
          <w:b/>
          <w:bCs/>
          <w:sz w:val="20"/>
          <w:szCs w:val="20"/>
        </w:rPr>
        <w:t>\n</w:t>
      </w:r>
      <w:r w:rsidRPr="00A14E2D">
        <w:rPr>
          <w:rFonts w:ascii="Courier New" w:hAnsi="Courier New" w:cs="Courier New"/>
          <w:sz w:val="20"/>
          <w:szCs w:val="20"/>
        </w:rPr>
        <w:t>*</w:t>
      </w:r>
      <w:r w:rsidRPr="00A14E2D">
        <w:rPr>
          <w:rFonts w:ascii="Courier New" w:hAnsi="Courier New" w:cs="Courier New"/>
          <w:b/>
          <w:bCs/>
          <w:sz w:val="20"/>
          <w:szCs w:val="20"/>
        </w:rPr>
        <w:t>\(</w:t>
      </w:r>
      <w:r w:rsidRPr="00A14E2D">
        <w:rPr>
          <w:rFonts w:ascii="Courier New" w:hAnsi="Courier New" w:cs="Courier New"/>
          <w:sz w:val="20"/>
          <w:szCs w:val="20"/>
        </w:rPr>
        <w:t>Translation:[^)]*</w:t>
      </w:r>
      <w:r w:rsidRPr="00A14E2D">
        <w:rPr>
          <w:rFonts w:ascii="Courier New" w:hAnsi="Courier New" w:cs="Courier New"/>
          <w:b/>
          <w:bCs/>
          <w:sz w:val="20"/>
          <w:szCs w:val="20"/>
        </w:rPr>
        <w:t>\)</w:t>
      </w:r>
      <w:r w:rsidRPr="00A14E2D">
        <w:rPr>
          <w:rFonts w:ascii="Courier New" w:hAnsi="Courier New" w:cs="Courier New"/>
          <w:sz w:val="20"/>
          <w:szCs w:val="20"/>
        </w:rPr>
        <w:t>', '', text)</w:t>
      </w:r>
    </w:p>
    <w:p w14:paraId="49A5AC84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73D81DCA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# Remove standalone Translation: header lines</w:t>
      </w:r>
    </w:p>
    <w:p w14:paraId="44FBC66B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text = re.sub(</w:t>
      </w:r>
    </w:p>
    <w:p w14:paraId="09F7D06A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    r'</w:t>
      </w:r>
      <w:r w:rsidRPr="00A14E2D">
        <w:rPr>
          <w:rFonts w:ascii="Courier New" w:hAnsi="Courier New" w:cs="Courier New"/>
          <w:b/>
          <w:bCs/>
          <w:sz w:val="20"/>
          <w:szCs w:val="20"/>
        </w:rPr>
        <w:t>\n</w:t>
      </w:r>
      <w:r w:rsidRPr="00A14E2D">
        <w:rPr>
          <w:rFonts w:ascii="Courier New" w:hAnsi="Courier New" w:cs="Courier New"/>
          <w:sz w:val="20"/>
          <w:szCs w:val="20"/>
        </w:rPr>
        <w:t>*(?:Translation|Thai Translation|English Translation)\s*:\s*</w:t>
      </w:r>
      <w:r w:rsidRPr="00A14E2D">
        <w:rPr>
          <w:rFonts w:ascii="Courier New" w:hAnsi="Courier New" w:cs="Courier New"/>
          <w:b/>
          <w:bCs/>
          <w:sz w:val="20"/>
          <w:szCs w:val="20"/>
        </w:rPr>
        <w:t>\n</w:t>
      </w:r>
      <w:r w:rsidRPr="00A14E2D">
        <w:rPr>
          <w:rFonts w:ascii="Courier New" w:hAnsi="Courier New" w:cs="Courier New"/>
          <w:sz w:val="20"/>
          <w:szCs w:val="20"/>
        </w:rPr>
        <w:t>',</w:t>
      </w:r>
    </w:p>
    <w:p w14:paraId="0303284F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    '\n',</w:t>
      </w:r>
    </w:p>
    <w:p w14:paraId="2B2E2236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    text,</w:t>
      </w:r>
    </w:p>
    <w:p w14:paraId="23E33E59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    flags=re.IGNORECASE,</w:t>
      </w:r>
    </w:p>
    <w:p w14:paraId="5FDBA6CF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)</w:t>
      </w:r>
    </w:p>
    <w:p w14:paraId="089B422C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474645D6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# Strip leading/trailing whitespace</w:t>
      </w:r>
    </w:p>
    <w:p w14:paraId="6DF1F0E4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text = text.strip()</w:t>
      </w:r>
    </w:p>
    <w:p w14:paraId="75B345F9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79905811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    return text</w:t>
      </w:r>
    </w:p>
    <w:p w14:paraId="318F72B2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672FED81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before_count = len(df)</w:t>
      </w:r>
    </w:p>
    <w:p w14:paraId="34B75BB6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df['text'] = df['text'].apply(clean_text)</w:t>
      </w:r>
    </w:p>
    <w:p w14:paraId="79461387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10682E03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# Drop rows that became empty after cleaning</w:t>
      </w:r>
    </w:p>
    <w:p w14:paraId="07B9E842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df = df[df['text'].str.strip().ne('')]</w:t>
      </w:r>
    </w:p>
    <w:p w14:paraId="020FE42D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after_count = len(df)</w:t>
      </w:r>
    </w:p>
    <w:p w14:paraId="36B14EAA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4B23B211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df.to_csv(OUTPUT_CSV, index=False, encoding='utf-8-sig')</w:t>
      </w:r>
    </w:p>
    <w:p w14:paraId="33730CA5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</w:p>
    <w:p w14:paraId="5FB8E0F1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print(f"Input rows  : {before_count}")</w:t>
      </w:r>
    </w:p>
    <w:p w14:paraId="529A76EF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print(f"Output rows : {after_count}")</w:t>
      </w:r>
    </w:p>
    <w:p w14:paraId="0AD1928F" w14:textId="7777777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="Courier New"/>
          <w:sz w:val="20"/>
          <w:szCs w:val="20"/>
        </w:rPr>
      </w:pPr>
      <w:r w:rsidRPr="00A14E2D">
        <w:rPr>
          <w:rFonts w:ascii="Courier New" w:hAnsi="Courier New" w:cs="Courier New"/>
          <w:sz w:val="20"/>
          <w:szCs w:val="20"/>
        </w:rPr>
        <w:t>print(f"Dropped     : {before_count - after_count}")</w:t>
      </w:r>
    </w:p>
    <w:p w14:paraId="71ABA38E" w14:textId="355192B7" w:rsidR="00A14E2D" w:rsidRPr="00A14E2D" w:rsidRDefault="00A14E2D" w:rsidP="00A14E2D">
      <w:pPr>
        <w:pStyle w:val="TUParagraphNormal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Courier New" w:hAnsi="Courier New" w:cstheme="minorBidi" w:hint="cs"/>
          <w:sz w:val="20"/>
          <w:szCs w:val="20"/>
          <w:cs/>
        </w:rPr>
      </w:pPr>
      <w:r w:rsidRPr="00A14E2D">
        <w:rPr>
          <w:rFonts w:ascii="Courier New" w:hAnsi="Courier New" w:cs="Courier New"/>
          <w:sz w:val="20"/>
          <w:szCs w:val="20"/>
        </w:rPr>
        <w:t>print(f"Saved to    : {OUTPUT_CSV}")</w:t>
      </w:r>
    </w:p>
    <w:sectPr w:rsidR="00A14E2D" w:rsidRPr="00A14E2D" w:rsidSect="00451136">
      <w:headerReference w:type="default" r:id="rId38"/>
      <w:pgSz w:w="11906" w:h="16838" w:code="9"/>
      <w:pgMar w:top="2160" w:right="1440" w:bottom="1440" w:left="2160" w:header="1440" w:footer="706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6EAF7" w14:textId="77777777" w:rsidR="000D52FE" w:rsidRDefault="000D52FE" w:rsidP="007E1023">
      <w:pPr>
        <w:spacing w:before="0"/>
      </w:pPr>
      <w:r>
        <w:separator/>
      </w:r>
    </w:p>
  </w:endnote>
  <w:endnote w:type="continuationSeparator" w:id="0">
    <w:p w14:paraId="3246E868" w14:textId="77777777" w:rsidR="000D52FE" w:rsidRDefault="000D52FE" w:rsidP="007E1023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13D9E3D-531B-402C-97E6-F80D029E936C}"/>
    <w:embedBold r:id="rId2" w:fontKey="{C45040D8-5504-4A77-9EDF-479E77574102}"/>
    <w:embedItalic r:id="rId3" w:fontKey="{42FFA8D8-250A-4440-B93E-9EBDC5A93123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E16DB38E-F951-48C2-8A12-97F5BE8E937D}"/>
    <w:embedBold r:id="rId5" w:fontKey="{2D1221B5-A510-4553-BA78-107EAF8831D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EA5AA9D1-0F1A-4E71-B121-F09DAC72CE2C}"/>
    <w:embedItalic r:id="rId7" w:fontKey="{8906D609-1CB0-4C3E-B9CF-7F49E26FFD95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48DF7721-338A-461C-98C1-4D8800CDA334}"/>
    <w:embedBold r:id="rId9" w:fontKey="{F44A2762-D7E9-45EE-9CD8-8444B04B2164}"/>
    <w:embedItalic r:id="rId10" w:fontKey="{C0CDBE63-D37E-44BD-82C4-19BB5973C395}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1" w:fontKey="{2E047522-A11D-4B18-AB39-51E1770E2749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2" w:fontKey="{069C3D9B-59C1-48BA-BBD4-BB1C251B2052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3" w:fontKey="{2BFCB9DE-D6B2-45D8-8F27-05FD17AE298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Bold r:id="rId14" w:subsetted="1" w:fontKey="{1FB42D1B-DA24-4EBE-A833-C7B2AE3338B1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15" w:fontKey="{FCA8A12D-CB08-4B17-91DE-E3B316F494E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495B1" w14:textId="77777777" w:rsidR="000D52FE" w:rsidRDefault="000D52FE" w:rsidP="00A2033A">
      <w:pPr>
        <w:spacing w:before="0"/>
        <w:ind w:firstLine="0"/>
      </w:pPr>
      <w:r>
        <w:separator/>
      </w:r>
    </w:p>
  </w:footnote>
  <w:footnote w:type="continuationSeparator" w:id="0">
    <w:p w14:paraId="4E27B669" w14:textId="77777777" w:rsidR="000D52FE" w:rsidRDefault="000D52FE" w:rsidP="007E1023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1353A" w14:textId="77777777" w:rsidR="00491A21" w:rsidRDefault="00491A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6B9B2" w14:textId="77777777" w:rsidR="00491A21" w:rsidRDefault="00491A21">
    <w:pPr>
      <w:pStyle w:val="Header"/>
      <w:jc w:val="right"/>
    </w:pPr>
    <w:r>
      <w:t>(</w:t>
    </w:r>
    <w:sdt>
      <w:sdtPr>
        <w:id w:val="-150944599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  <w:r>
          <w:rPr>
            <w:noProof/>
          </w:rPr>
          <w:t>)</w:t>
        </w:r>
      </w:sdtContent>
    </w:sdt>
  </w:p>
  <w:p w14:paraId="165EAC26" w14:textId="77777777" w:rsidR="00491A21" w:rsidRDefault="00491A21" w:rsidP="00A2033A">
    <w:pPr>
      <w:pStyle w:val="Header"/>
      <w:ind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972B8" w14:textId="77777777" w:rsidR="00491A21" w:rsidRDefault="00491A21">
    <w:pPr>
      <w:pStyle w:val="Header"/>
      <w:jc w:val="right"/>
    </w:pPr>
    <w:r>
      <w:t>(</w:t>
    </w:r>
    <w:sdt>
      <w:sdtPr>
        <w:id w:val="99220419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  <w:r>
          <w:rPr>
            <w:noProof/>
          </w:rPr>
          <w:t>)</w:t>
        </w:r>
      </w:sdtContent>
    </w:sdt>
  </w:p>
  <w:p w14:paraId="5AF2F1BB" w14:textId="77777777" w:rsidR="00491A21" w:rsidRDefault="00491A21" w:rsidP="00A2033A">
    <w:pPr>
      <w:pStyle w:val="Header"/>
      <w:ind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559734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FDAA1CF" w14:textId="77777777" w:rsidR="00491A21" w:rsidRDefault="00491A2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217E3E38" w14:textId="77777777" w:rsidR="00491A21" w:rsidRDefault="00491A21" w:rsidP="00A2033A">
    <w:pPr>
      <w:pStyle w:val="Header"/>
      <w:ind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34583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7FB923E" w14:textId="77777777" w:rsidR="00491A21" w:rsidRDefault="00491A2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14:paraId="69262718" w14:textId="77777777" w:rsidR="00491A21" w:rsidRDefault="00491A21" w:rsidP="00A2033A">
    <w:pPr>
      <w:pStyle w:val="Header"/>
      <w:ind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111684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6E4AA72" w14:textId="77777777" w:rsidR="007257D2" w:rsidRDefault="007257D2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D6B9828" w14:textId="77777777" w:rsidR="007257D2" w:rsidRDefault="007257D2" w:rsidP="00256CC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A2F"/>
    <w:multiLevelType w:val="hybridMultilevel"/>
    <w:tmpl w:val="A0044800"/>
    <w:lvl w:ilvl="0" w:tplc="0409000F">
      <w:start w:val="1"/>
      <w:numFmt w:val="decimal"/>
      <w:lvlText w:val="%1."/>
      <w:lvlJc w:val="left"/>
      <w:pPr>
        <w:ind w:left="1778" w:hanging="360"/>
      </w:pPr>
      <w:rPr>
        <w:rFonts w:hint="default"/>
        <w:b w:val="0"/>
        <w:bCs w:val="0"/>
        <w:i w:val="0"/>
        <w:i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103571CB"/>
    <w:multiLevelType w:val="hybridMultilevel"/>
    <w:tmpl w:val="8EA0F3DA"/>
    <w:lvl w:ilvl="0" w:tplc="E3442DFE">
      <w:start w:val="1"/>
      <w:numFmt w:val="decimal"/>
      <w:lvlText w:val="(%1)"/>
      <w:lvlJc w:val="left"/>
      <w:pPr>
        <w:ind w:left="2736" w:hanging="360"/>
      </w:pPr>
      <w:rPr>
        <w:rFonts w:ascii="TH Sarabun New" w:hAnsi="TH Sarabun New" w:cs="TH Sarabun New" w:hint="default"/>
        <w:b w:val="0"/>
        <w:bCs w:val="0"/>
        <w:i w:val="0"/>
        <w:i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E3442DFE">
      <w:start w:val="1"/>
      <w:numFmt w:val="decimal"/>
      <w:lvlText w:val="(%5)"/>
      <w:lvlJc w:val="left"/>
      <w:pPr>
        <w:ind w:left="3600" w:hanging="360"/>
      </w:pPr>
      <w:rPr>
        <w:rFonts w:ascii="TH Sarabun New" w:hAnsi="TH Sarabun New" w:cs="TH Sarabun New" w:hint="default"/>
        <w:b w:val="0"/>
        <w:bCs w:val="0"/>
        <w:i w:val="0"/>
        <w:iCs w:val="0"/>
        <w:sz w:val="32"/>
        <w:szCs w:val="32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3610B2"/>
    <w:multiLevelType w:val="hybridMultilevel"/>
    <w:tmpl w:val="5F7EE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5A5366"/>
    <w:multiLevelType w:val="multilevel"/>
    <w:tmpl w:val="EF42564A"/>
    <w:lvl w:ilvl="0">
      <w:start w:val="1"/>
      <w:numFmt w:val="decimal"/>
      <w:lvlText w:val="บทที่ %1"/>
      <w:lvlJc w:val="left"/>
      <w:pPr>
        <w:ind w:left="432" w:hanging="432"/>
      </w:pPr>
      <w:rPr>
        <w:rFonts w:ascii="TH Sarabun New" w:hAnsi="TH Sarabun New" w:cs="TH Sarabun New" w:hint="default"/>
        <w:b/>
        <w:bCs/>
        <w:i w:val="0"/>
        <w:iCs w:val="0"/>
        <w:sz w:val="36"/>
        <w:szCs w:val="36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1B1067D4"/>
    <w:multiLevelType w:val="multilevel"/>
    <w:tmpl w:val="8EF832B8"/>
    <w:lvl w:ilvl="0">
      <w:start w:val="1"/>
      <w:numFmt w:val="decimal"/>
      <w:pStyle w:val="Heading1"/>
      <w:lvlText w:val="บทที่ %1"/>
      <w:lvlJc w:val="left"/>
      <w:pPr>
        <w:ind w:left="3977" w:hanging="432"/>
      </w:pPr>
      <w:rPr>
        <w:rFonts w:ascii="TH Sarabun New" w:hAnsi="TH Sarabun New" w:cs="TH Sarabun New" w:hint="default"/>
        <w:b/>
        <w:bCs/>
        <w:i w:val="0"/>
        <w:iCs w:val="0"/>
        <w:sz w:val="36"/>
        <w:szCs w:val="36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1009"/>
        </w:tabs>
        <w:ind w:left="2019" w:hanging="2019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1CCB5DC3"/>
    <w:multiLevelType w:val="multilevel"/>
    <w:tmpl w:val="96C6D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295D50"/>
    <w:multiLevelType w:val="hybridMultilevel"/>
    <w:tmpl w:val="31A4C7EC"/>
    <w:lvl w:ilvl="0" w:tplc="3E84D93A">
      <w:numFmt w:val="bullet"/>
      <w:lvlText w:val=""/>
      <w:lvlJc w:val="left"/>
      <w:pPr>
        <w:ind w:left="3216" w:hanging="38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7" w15:restartNumberingAfterBreak="0">
    <w:nsid w:val="20F80624"/>
    <w:multiLevelType w:val="hybridMultilevel"/>
    <w:tmpl w:val="E0361978"/>
    <w:lvl w:ilvl="0" w:tplc="E3442DFE">
      <w:start w:val="1"/>
      <w:numFmt w:val="decimal"/>
      <w:lvlText w:val="(%1)"/>
      <w:lvlJc w:val="left"/>
      <w:pPr>
        <w:ind w:left="2736" w:hanging="360"/>
      </w:pPr>
      <w:rPr>
        <w:rFonts w:ascii="TH Sarabun New" w:hAnsi="TH Sarabun New" w:cs="TH Sarabun New" w:hint="default"/>
        <w:b w:val="0"/>
        <w:bCs w:val="0"/>
        <w:i w:val="0"/>
        <w:i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93C44436">
      <w:start w:val="1"/>
      <w:numFmt w:val="decimal"/>
      <w:lvlText w:val="(%5)"/>
      <w:lvlJc w:val="left"/>
      <w:pPr>
        <w:ind w:left="2487" w:hanging="360"/>
      </w:pPr>
      <w:rPr>
        <w:rFonts w:ascii="TH Sarabun New" w:hAnsi="TH Sarabun New" w:cs="TH Sarabun New" w:hint="default"/>
        <w:b/>
        <w:bCs/>
        <w:i w:val="0"/>
        <w:iCs w:val="0"/>
        <w:sz w:val="32"/>
        <w:szCs w:val="32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3D791B"/>
    <w:multiLevelType w:val="hybridMultilevel"/>
    <w:tmpl w:val="EB48D798"/>
    <w:lvl w:ilvl="0" w:tplc="AE407CF2">
      <w:start w:val="1"/>
      <w:numFmt w:val="thaiLetters"/>
      <w:lvlText w:val="ภาคผนวก %1."/>
      <w:lvlJc w:val="left"/>
      <w:pPr>
        <w:ind w:left="360" w:hanging="360"/>
      </w:pPr>
      <w:rPr>
        <w:rFonts w:ascii="TH Sarabun New" w:hAnsi="TH Sarabun New" w:cs="TH Sarabun New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auto"/>
        <w:spacing w:val="0"/>
        <w:w w:val="0"/>
        <w:kern w:val="0"/>
        <w:position w:val="0"/>
        <w:sz w:val="32"/>
        <w:szCs w:val="32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9" w15:restartNumberingAfterBreak="0">
    <w:nsid w:val="45533B71"/>
    <w:multiLevelType w:val="multilevel"/>
    <w:tmpl w:val="5C467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8F2219"/>
    <w:multiLevelType w:val="multilevel"/>
    <w:tmpl w:val="9940A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D31D0A"/>
    <w:multiLevelType w:val="hybridMultilevel"/>
    <w:tmpl w:val="5E44D0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2DD3972"/>
    <w:multiLevelType w:val="hybridMultilevel"/>
    <w:tmpl w:val="25769FEE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" w15:restartNumberingAfterBreak="0">
    <w:nsid w:val="562924D5"/>
    <w:multiLevelType w:val="hybridMultilevel"/>
    <w:tmpl w:val="8D848A4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AE372CF"/>
    <w:multiLevelType w:val="hybridMultilevel"/>
    <w:tmpl w:val="6F825388"/>
    <w:lvl w:ilvl="0" w:tplc="E3442DFE">
      <w:start w:val="1"/>
      <w:numFmt w:val="decimal"/>
      <w:lvlText w:val="(%1)"/>
      <w:lvlJc w:val="left"/>
      <w:pPr>
        <w:ind w:left="2736" w:hanging="360"/>
      </w:pPr>
      <w:rPr>
        <w:rFonts w:ascii="TH Sarabun New" w:hAnsi="TH Sarabun New" w:cs="TH Sarabun New" w:hint="default"/>
        <w:b w:val="0"/>
        <w:bCs w:val="0"/>
        <w:i w:val="0"/>
        <w:i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414DE1"/>
    <w:multiLevelType w:val="hybridMultilevel"/>
    <w:tmpl w:val="E222B0C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7131314D"/>
    <w:multiLevelType w:val="hybridMultilevel"/>
    <w:tmpl w:val="FE3021B6"/>
    <w:lvl w:ilvl="0" w:tplc="3E84D93A">
      <w:numFmt w:val="bullet"/>
      <w:lvlText w:val=""/>
      <w:lvlJc w:val="left"/>
      <w:pPr>
        <w:ind w:left="1798" w:hanging="38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7" w15:restartNumberingAfterBreak="0">
    <w:nsid w:val="7A3E7F26"/>
    <w:multiLevelType w:val="hybridMultilevel"/>
    <w:tmpl w:val="624EB15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7F3A1E93"/>
    <w:multiLevelType w:val="multilevel"/>
    <w:tmpl w:val="54A4B3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713920351">
    <w:abstractNumId w:val="3"/>
  </w:num>
  <w:num w:numId="2" w16cid:durableId="959268158">
    <w:abstractNumId w:val="4"/>
  </w:num>
  <w:num w:numId="3" w16cid:durableId="2120444944">
    <w:abstractNumId w:val="14"/>
  </w:num>
  <w:num w:numId="4" w16cid:durableId="1666589015">
    <w:abstractNumId w:val="1"/>
  </w:num>
  <w:num w:numId="5" w16cid:durableId="1736512028">
    <w:abstractNumId w:val="7"/>
  </w:num>
  <w:num w:numId="6" w16cid:durableId="610548839">
    <w:abstractNumId w:val="7"/>
    <w:lvlOverride w:ilvl="0">
      <w:lvl w:ilvl="0" w:tplc="E3442DFE">
        <w:start w:val="1"/>
        <w:numFmt w:val="decimal"/>
        <w:lvlText w:val="(%1)"/>
        <w:lvlJc w:val="left"/>
        <w:pPr>
          <w:ind w:left="3600" w:hanging="360"/>
        </w:pPr>
        <w:rPr>
          <w:rFonts w:ascii="TH Sarabun New" w:hAnsi="TH Sarabun New" w:cs="TH Sarabun New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93C44436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7" w16cid:durableId="784153026">
    <w:abstractNumId w:val="7"/>
    <w:lvlOverride w:ilvl="0">
      <w:startOverride w:val="1"/>
    </w:lvlOverride>
  </w:num>
  <w:num w:numId="8" w16cid:durableId="541091817">
    <w:abstractNumId w:val="8"/>
  </w:num>
  <w:num w:numId="9" w16cid:durableId="1870601990">
    <w:abstractNumId w:val="0"/>
  </w:num>
  <w:num w:numId="10" w16cid:durableId="1643386567">
    <w:abstractNumId w:val="18"/>
  </w:num>
  <w:num w:numId="11" w16cid:durableId="1258369571">
    <w:abstractNumId w:val="2"/>
  </w:num>
  <w:num w:numId="12" w16cid:durableId="1097990443">
    <w:abstractNumId w:val="5"/>
  </w:num>
  <w:num w:numId="13" w16cid:durableId="1337415274">
    <w:abstractNumId w:val="9"/>
  </w:num>
  <w:num w:numId="14" w16cid:durableId="461195645">
    <w:abstractNumId w:val="10"/>
  </w:num>
  <w:num w:numId="15" w16cid:durableId="1071922265">
    <w:abstractNumId w:val="12"/>
  </w:num>
  <w:num w:numId="16" w16cid:durableId="580914080">
    <w:abstractNumId w:val="16"/>
  </w:num>
  <w:num w:numId="17" w16cid:durableId="771556949">
    <w:abstractNumId w:val="6"/>
  </w:num>
  <w:num w:numId="18" w16cid:durableId="221016066">
    <w:abstractNumId w:val="13"/>
  </w:num>
  <w:num w:numId="19" w16cid:durableId="765350932">
    <w:abstractNumId w:val="11"/>
  </w:num>
  <w:num w:numId="20" w16cid:durableId="11031036">
    <w:abstractNumId w:val="17"/>
  </w:num>
  <w:num w:numId="21" w16cid:durableId="19754881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B2B"/>
    <w:rsid w:val="000001F2"/>
    <w:rsid w:val="00007C95"/>
    <w:rsid w:val="00007E51"/>
    <w:rsid w:val="000103B5"/>
    <w:rsid w:val="0001251B"/>
    <w:rsid w:val="00013B68"/>
    <w:rsid w:val="00021EF4"/>
    <w:rsid w:val="00027D21"/>
    <w:rsid w:val="0003020F"/>
    <w:rsid w:val="000306F7"/>
    <w:rsid w:val="000373D5"/>
    <w:rsid w:val="00045F8B"/>
    <w:rsid w:val="0004620D"/>
    <w:rsid w:val="000470C0"/>
    <w:rsid w:val="00053B6F"/>
    <w:rsid w:val="000557DB"/>
    <w:rsid w:val="00057821"/>
    <w:rsid w:val="0006440D"/>
    <w:rsid w:val="00074A51"/>
    <w:rsid w:val="000837E0"/>
    <w:rsid w:val="000854FE"/>
    <w:rsid w:val="00090090"/>
    <w:rsid w:val="0009498F"/>
    <w:rsid w:val="00096A5E"/>
    <w:rsid w:val="000A0BD3"/>
    <w:rsid w:val="000A243B"/>
    <w:rsid w:val="000A34A6"/>
    <w:rsid w:val="000A36EC"/>
    <w:rsid w:val="000A4A54"/>
    <w:rsid w:val="000B3A8B"/>
    <w:rsid w:val="000C2970"/>
    <w:rsid w:val="000C63BE"/>
    <w:rsid w:val="000D52FE"/>
    <w:rsid w:val="000D61EC"/>
    <w:rsid w:val="000E20AD"/>
    <w:rsid w:val="000E403A"/>
    <w:rsid w:val="000E7317"/>
    <w:rsid w:val="000F1EF6"/>
    <w:rsid w:val="00115E79"/>
    <w:rsid w:val="00131D2C"/>
    <w:rsid w:val="00132CFB"/>
    <w:rsid w:val="00135B85"/>
    <w:rsid w:val="00144389"/>
    <w:rsid w:val="001445B0"/>
    <w:rsid w:val="0014736C"/>
    <w:rsid w:val="00152B8B"/>
    <w:rsid w:val="00155638"/>
    <w:rsid w:val="00155787"/>
    <w:rsid w:val="00155925"/>
    <w:rsid w:val="00157261"/>
    <w:rsid w:val="001630B3"/>
    <w:rsid w:val="00170DCF"/>
    <w:rsid w:val="001719C6"/>
    <w:rsid w:val="00173924"/>
    <w:rsid w:val="0017527C"/>
    <w:rsid w:val="00182C63"/>
    <w:rsid w:val="001931E4"/>
    <w:rsid w:val="001A01FC"/>
    <w:rsid w:val="001B11A5"/>
    <w:rsid w:val="001B414E"/>
    <w:rsid w:val="001B7B9E"/>
    <w:rsid w:val="001B7E19"/>
    <w:rsid w:val="001C2F9F"/>
    <w:rsid w:val="001D162C"/>
    <w:rsid w:val="001F1A36"/>
    <w:rsid w:val="001F5560"/>
    <w:rsid w:val="001F566D"/>
    <w:rsid w:val="0021144F"/>
    <w:rsid w:val="0021537F"/>
    <w:rsid w:val="00224B45"/>
    <w:rsid w:val="002312DF"/>
    <w:rsid w:val="00231B21"/>
    <w:rsid w:val="00233137"/>
    <w:rsid w:val="002364A7"/>
    <w:rsid w:val="002411D5"/>
    <w:rsid w:val="00241973"/>
    <w:rsid w:val="00242394"/>
    <w:rsid w:val="00242965"/>
    <w:rsid w:val="00242F9A"/>
    <w:rsid w:val="00243664"/>
    <w:rsid w:val="002515FA"/>
    <w:rsid w:val="00253A27"/>
    <w:rsid w:val="0025560E"/>
    <w:rsid w:val="00262C1E"/>
    <w:rsid w:val="00264069"/>
    <w:rsid w:val="0026420E"/>
    <w:rsid w:val="00275FB9"/>
    <w:rsid w:val="002800BC"/>
    <w:rsid w:val="002824BF"/>
    <w:rsid w:val="00283343"/>
    <w:rsid w:val="00290339"/>
    <w:rsid w:val="002959C0"/>
    <w:rsid w:val="00296B8E"/>
    <w:rsid w:val="002B0A37"/>
    <w:rsid w:val="002B2CA0"/>
    <w:rsid w:val="002B51B6"/>
    <w:rsid w:val="002B5D2A"/>
    <w:rsid w:val="002B7341"/>
    <w:rsid w:val="002C36DB"/>
    <w:rsid w:val="002C69D7"/>
    <w:rsid w:val="002C6B91"/>
    <w:rsid w:val="002C6DC1"/>
    <w:rsid w:val="002C71B6"/>
    <w:rsid w:val="002D1C3D"/>
    <w:rsid w:val="002E1665"/>
    <w:rsid w:val="002E72D5"/>
    <w:rsid w:val="002F3A20"/>
    <w:rsid w:val="002F7CBD"/>
    <w:rsid w:val="00302B52"/>
    <w:rsid w:val="00303A3E"/>
    <w:rsid w:val="0031070D"/>
    <w:rsid w:val="00312596"/>
    <w:rsid w:val="00313D55"/>
    <w:rsid w:val="003152E3"/>
    <w:rsid w:val="00315C26"/>
    <w:rsid w:val="003218C1"/>
    <w:rsid w:val="00324357"/>
    <w:rsid w:val="00330554"/>
    <w:rsid w:val="0034018B"/>
    <w:rsid w:val="00342C5C"/>
    <w:rsid w:val="00345C4E"/>
    <w:rsid w:val="00350B36"/>
    <w:rsid w:val="003708B9"/>
    <w:rsid w:val="0037172E"/>
    <w:rsid w:val="00372DE6"/>
    <w:rsid w:val="00377A03"/>
    <w:rsid w:val="003803F1"/>
    <w:rsid w:val="00381BE4"/>
    <w:rsid w:val="003854D3"/>
    <w:rsid w:val="003868A6"/>
    <w:rsid w:val="0039517D"/>
    <w:rsid w:val="003A60B1"/>
    <w:rsid w:val="003A638E"/>
    <w:rsid w:val="003A7EF4"/>
    <w:rsid w:val="003B0CE7"/>
    <w:rsid w:val="003B7068"/>
    <w:rsid w:val="003C0C93"/>
    <w:rsid w:val="003C2D96"/>
    <w:rsid w:val="003C3BCC"/>
    <w:rsid w:val="003C4324"/>
    <w:rsid w:val="003C7038"/>
    <w:rsid w:val="003C72CB"/>
    <w:rsid w:val="003D5A76"/>
    <w:rsid w:val="003F0AEF"/>
    <w:rsid w:val="003F1B9C"/>
    <w:rsid w:val="003F294A"/>
    <w:rsid w:val="003F4BFC"/>
    <w:rsid w:val="00404DCB"/>
    <w:rsid w:val="00406C59"/>
    <w:rsid w:val="00410142"/>
    <w:rsid w:val="004105CC"/>
    <w:rsid w:val="004120BE"/>
    <w:rsid w:val="004153D5"/>
    <w:rsid w:val="00416295"/>
    <w:rsid w:val="00422753"/>
    <w:rsid w:val="00433D46"/>
    <w:rsid w:val="00434048"/>
    <w:rsid w:val="00440392"/>
    <w:rsid w:val="00442FF3"/>
    <w:rsid w:val="0044581B"/>
    <w:rsid w:val="00446D08"/>
    <w:rsid w:val="00451136"/>
    <w:rsid w:val="00457B5A"/>
    <w:rsid w:val="00462AF0"/>
    <w:rsid w:val="00462FBA"/>
    <w:rsid w:val="00467453"/>
    <w:rsid w:val="004767F2"/>
    <w:rsid w:val="0048384A"/>
    <w:rsid w:val="00484224"/>
    <w:rsid w:val="004854F4"/>
    <w:rsid w:val="0048597F"/>
    <w:rsid w:val="00485F18"/>
    <w:rsid w:val="00485F8C"/>
    <w:rsid w:val="00491A21"/>
    <w:rsid w:val="00492C97"/>
    <w:rsid w:val="00494829"/>
    <w:rsid w:val="00495250"/>
    <w:rsid w:val="004A559B"/>
    <w:rsid w:val="004A61D2"/>
    <w:rsid w:val="004D5C61"/>
    <w:rsid w:val="004D7BC5"/>
    <w:rsid w:val="004E3166"/>
    <w:rsid w:val="004E44FA"/>
    <w:rsid w:val="004E567E"/>
    <w:rsid w:val="004E5CE2"/>
    <w:rsid w:val="004E7224"/>
    <w:rsid w:val="004F1B24"/>
    <w:rsid w:val="0050003D"/>
    <w:rsid w:val="0050007D"/>
    <w:rsid w:val="00504280"/>
    <w:rsid w:val="00506825"/>
    <w:rsid w:val="00506D83"/>
    <w:rsid w:val="0051177F"/>
    <w:rsid w:val="00514BB5"/>
    <w:rsid w:val="00522680"/>
    <w:rsid w:val="00523967"/>
    <w:rsid w:val="0053073B"/>
    <w:rsid w:val="0053397C"/>
    <w:rsid w:val="0054395E"/>
    <w:rsid w:val="00544AF6"/>
    <w:rsid w:val="005506F2"/>
    <w:rsid w:val="005511A2"/>
    <w:rsid w:val="005512B5"/>
    <w:rsid w:val="00553C16"/>
    <w:rsid w:val="005547D2"/>
    <w:rsid w:val="0056156D"/>
    <w:rsid w:val="005618E9"/>
    <w:rsid w:val="00562096"/>
    <w:rsid w:val="00565C5F"/>
    <w:rsid w:val="00566510"/>
    <w:rsid w:val="0057282E"/>
    <w:rsid w:val="00576646"/>
    <w:rsid w:val="0058186E"/>
    <w:rsid w:val="00585826"/>
    <w:rsid w:val="00585FF1"/>
    <w:rsid w:val="005902A1"/>
    <w:rsid w:val="0059250C"/>
    <w:rsid w:val="005950EB"/>
    <w:rsid w:val="005A4654"/>
    <w:rsid w:val="005A4D91"/>
    <w:rsid w:val="005B1512"/>
    <w:rsid w:val="005B527F"/>
    <w:rsid w:val="005B7329"/>
    <w:rsid w:val="005C1B18"/>
    <w:rsid w:val="005C33C9"/>
    <w:rsid w:val="005C69D3"/>
    <w:rsid w:val="005D39AD"/>
    <w:rsid w:val="005D3EB1"/>
    <w:rsid w:val="005E4823"/>
    <w:rsid w:val="005F10BF"/>
    <w:rsid w:val="005F64FE"/>
    <w:rsid w:val="0060087E"/>
    <w:rsid w:val="006013CD"/>
    <w:rsid w:val="00602078"/>
    <w:rsid w:val="006024CC"/>
    <w:rsid w:val="006132FE"/>
    <w:rsid w:val="006143DE"/>
    <w:rsid w:val="00614741"/>
    <w:rsid w:val="0062264D"/>
    <w:rsid w:val="00622F64"/>
    <w:rsid w:val="00624048"/>
    <w:rsid w:val="00624C33"/>
    <w:rsid w:val="0064173B"/>
    <w:rsid w:val="0064375F"/>
    <w:rsid w:val="0064430D"/>
    <w:rsid w:val="00660CD2"/>
    <w:rsid w:val="00660D7B"/>
    <w:rsid w:val="00663F9B"/>
    <w:rsid w:val="00666E2C"/>
    <w:rsid w:val="00667C53"/>
    <w:rsid w:val="00670621"/>
    <w:rsid w:val="0067125E"/>
    <w:rsid w:val="0067176A"/>
    <w:rsid w:val="0068437E"/>
    <w:rsid w:val="00694388"/>
    <w:rsid w:val="006A1EB1"/>
    <w:rsid w:val="006A2A93"/>
    <w:rsid w:val="006A50A1"/>
    <w:rsid w:val="006A5D32"/>
    <w:rsid w:val="006A6917"/>
    <w:rsid w:val="006B3AAB"/>
    <w:rsid w:val="006B3AD1"/>
    <w:rsid w:val="006B4D02"/>
    <w:rsid w:val="006C1CAD"/>
    <w:rsid w:val="006C5DE9"/>
    <w:rsid w:val="006C7DA1"/>
    <w:rsid w:val="006D26DB"/>
    <w:rsid w:val="006D6D5B"/>
    <w:rsid w:val="006E37F0"/>
    <w:rsid w:val="006F0A00"/>
    <w:rsid w:val="006F0AA2"/>
    <w:rsid w:val="006F1094"/>
    <w:rsid w:val="006F2CB1"/>
    <w:rsid w:val="006F527A"/>
    <w:rsid w:val="00702AA8"/>
    <w:rsid w:val="00702E14"/>
    <w:rsid w:val="00703952"/>
    <w:rsid w:val="007047BD"/>
    <w:rsid w:val="00721C7A"/>
    <w:rsid w:val="007257D2"/>
    <w:rsid w:val="00725B48"/>
    <w:rsid w:val="007316CA"/>
    <w:rsid w:val="00733BF8"/>
    <w:rsid w:val="00740993"/>
    <w:rsid w:val="00740F70"/>
    <w:rsid w:val="0074207B"/>
    <w:rsid w:val="00742E7E"/>
    <w:rsid w:val="0074582B"/>
    <w:rsid w:val="007536C9"/>
    <w:rsid w:val="00753ADA"/>
    <w:rsid w:val="00753E34"/>
    <w:rsid w:val="0076229E"/>
    <w:rsid w:val="00763500"/>
    <w:rsid w:val="00786EE9"/>
    <w:rsid w:val="00790986"/>
    <w:rsid w:val="007A5C36"/>
    <w:rsid w:val="007A7F42"/>
    <w:rsid w:val="007B2450"/>
    <w:rsid w:val="007B3737"/>
    <w:rsid w:val="007C07BB"/>
    <w:rsid w:val="007C5EE7"/>
    <w:rsid w:val="007C6AF5"/>
    <w:rsid w:val="007C702D"/>
    <w:rsid w:val="007C7651"/>
    <w:rsid w:val="007D030B"/>
    <w:rsid w:val="007E0B46"/>
    <w:rsid w:val="007E1023"/>
    <w:rsid w:val="007E5B1A"/>
    <w:rsid w:val="00801E65"/>
    <w:rsid w:val="00803B2B"/>
    <w:rsid w:val="00803FB2"/>
    <w:rsid w:val="008040FE"/>
    <w:rsid w:val="00806669"/>
    <w:rsid w:val="00806BD6"/>
    <w:rsid w:val="008105F2"/>
    <w:rsid w:val="00820BA9"/>
    <w:rsid w:val="00821170"/>
    <w:rsid w:val="00833B14"/>
    <w:rsid w:val="008360CD"/>
    <w:rsid w:val="008363B5"/>
    <w:rsid w:val="00837CDB"/>
    <w:rsid w:val="00841E49"/>
    <w:rsid w:val="00847607"/>
    <w:rsid w:val="00854D44"/>
    <w:rsid w:val="008551C7"/>
    <w:rsid w:val="008627C4"/>
    <w:rsid w:val="00863121"/>
    <w:rsid w:val="00865853"/>
    <w:rsid w:val="008816DA"/>
    <w:rsid w:val="00885730"/>
    <w:rsid w:val="00893CA3"/>
    <w:rsid w:val="00897593"/>
    <w:rsid w:val="00897759"/>
    <w:rsid w:val="008A7D68"/>
    <w:rsid w:val="008B05B8"/>
    <w:rsid w:val="008B3A27"/>
    <w:rsid w:val="008B4D56"/>
    <w:rsid w:val="008B73FD"/>
    <w:rsid w:val="008C78B0"/>
    <w:rsid w:val="008D3B89"/>
    <w:rsid w:val="008E4DA5"/>
    <w:rsid w:val="008F080D"/>
    <w:rsid w:val="008F480F"/>
    <w:rsid w:val="00902D96"/>
    <w:rsid w:val="00915BCA"/>
    <w:rsid w:val="00915E06"/>
    <w:rsid w:val="00922D8D"/>
    <w:rsid w:val="00923BF1"/>
    <w:rsid w:val="0092416B"/>
    <w:rsid w:val="0093317A"/>
    <w:rsid w:val="00935C22"/>
    <w:rsid w:val="0094461A"/>
    <w:rsid w:val="009450F5"/>
    <w:rsid w:val="00946C9B"/>
    <w:rsid w:val="00953777"/>
    <w:rsid w:val="00953E2E"/>
    <w:rsid w:val="00957255"/>
    <w:rsid w:val="00962623"/>
    <w:rsid w:val="009628EF"/>
    <w:rsid w:val="00966CF6"/>
    <w:rsid w:val="00970CEF"/>
    <w:rsid w:val="0097318A"/>
    <w:rsid w:val="009743B4"/>
    <w:rsid w:val="00974E3E"/>
    <w:rsid w:val="009764D5"/>
    <w:rsid w:val="0098540A"/>
    <w:rsid w:val="009911F3"/>
    <w:rsid w:val="009940D6"/>
    <w:rsid w:val="009A1CA9"/>
    <w:rsid w:val="009C73CB"/>
    <w:rsid w:val="009C772B"/>
    <w:rsid w:val="009D087B"/>
    <w:rsid w:val="009D3D51"/>
    <w:rsid w:val="009D4475"/>
    <w:rsid w:val="009E66F8"/>
    <w:rsid w:val="009F3648"/>
    <w:rsid w:val="009F450A"/>
    <w:rsid w:val="009F5A19"/>
    <w:rsid w:val="00A066F9"/>
    <w:rsid w:val="00A12E61"/>
    <w:rsid w:val="00A14E2D"/>
    <w:rsid w:val="00A157B3"/>
    <w:rsid w:val="00A2033A"/>
    <w:rsid w:val="00A20977"/>
    <w:rsid w:val="00A22352"/>
    <w:rsid w:val="00A479A5"/>
    <w:rsid w:val="00A52CF2"/>
    <w:rsid w:val="00A53E60"/>
    <w:rsid w:val="00A5476B"/>
    <w:rsid w:val="00A5484B"/>
    <w:rsid w:val="00A56BE5"/>
    <w:rsid w:val="00A57937"/>
    <w:rsid w:val="00A61438"/>
    <w:rsid w:val="00A6393C"/>
    <w:rsid w:val="00A6409C"/>
    <w:rsid w:val="00A673BD"/>
    <w:rsid w:val="00A72D9A"/>
    <w:rsid w:val="00A75ECE"/>
    <w:rsid w:val="00A93BE5"/>
    <w:rsid w:val="00A93BF4"/>
    <w:rsid w:val="00AA1AB5"/>
    <w:rsid w:val="00AA611A"/>
    <w:rsid w:val="00AB0358"/>
    <w:rsid w:val="00AB144A"/>
    <w:rsid w:val="00AB15FE"/>
    <w:rsid w:val="00AB7CF3"/>
    <w:rsid w:val="00AC428B"/>
    <w:rsid w:val="00AC6F2D"/>
    <w:rsid w:val="00AD0135"/>
    <w:rsid w:val="00AD0215"/>
    <w:rsid w:val="00AD10D4"/>
    <w:rsid w:val="00AE2DD2"/>
    <w:rsid w:val="00AE3C2C"/>
    <w:rsid w:val="00AF5037"/>
    <w:rsid w:val="00AF63DD"/>
    <w:rsid w:val="00AF7D41"/>
    <w:rsid w:val="00B02C77"/>
    <w:rsid w:val="00B065E9"/>
    <w:rsid w:val="00B073FB"/>
    <w:rsid w:val="00B07B2D"/>
    <w:rsid w:val="00B07CC5"/>
    <w:rsid w:val="00B105AA"/>
    <w:rsid w:val="00B10A57"/>
    <w:rsid w:val="00B1123D"/>
    <w:rsid w:val="00B21653"/>
    <w:rsid w:val="00B25DB7"/>
    <w:rsid w:val="00B322D7"/>
    <w:rsid w:val="00B32FDD"/>
    <w:rsid w:val="00B335C2"/>
    <w:rsid w:val="00B3770A"/>
    <w:rsid w:val="00B440FA"/>
    <w:rsid w:val="00B46474"/>
    <w:rsid w:val="00B53F63"/>
    <w:rsid w:val="00B54131"/>
    <w:rsid w:val="00B545E4"/>
    <w:rsid w:val="00B55FF0"/>
    <w:rsid w:val="00B60597"/>
    <w:rsid w:val="00B64D70"/>
    <w:rsid w:val="00B65453"/>
    <w:rsid w:val="00B655B8"/>
    <w:rsid w:val="00B67239"/>
    <w:rsid w:val="00B76238"/>
    <w:rsid w:val="00B76891"/>
    <w:rsid w:val="00B80F64"/>
    <w:rsid w:val="00B83162"/>
    <w:rsid w:val="00B83DA6"/>
    <w:rsid w:val="00B8566C"/>
    <w:rsid w:val="00B86380"/>
    <w:rsid w:val="00B93756"/>
    <w:rsid w:val="00B9642F"/>
    <w:rsid w:val="00BA170D"/>
    <w:rsid w:val="00BA32ED"/>
    <w:rsid w:val="00BA487D"/>
    <w:rsid w:val="00BA592B"/>
    <w:rsid w:val="00BB260F"/>
    <w:rsid w:val="00BB2956"/>
    <w:rsid w:val="00BB50D4"/>
    <w:rsid w:val="00BB5B71"/>
    <w:rsid w:val="00BB6BC9"/>
    <w:rsid w:val="00BC41D3"/>
    <w:rsid w:val="00BD0DEC"/>
    <w:rsid w:val="00BD30A3"/>
    <w:rsid w:val="00BD3E07"/>
    <w:rsid w:val="00BD50F2"/>
    <w:rsid w:val="00BF0697"/>
    <w:rsid w:val="00BF07C3"/>
    <w:rsid w:val="00BF1A88"/>
    <w:rsid w:val="00BF5B6A"/>
    <w:rsid w:val="00C014D8"/>
    <w:rsid w:val="00C05FC1"/>
    <w:rsid w:val="00C06526"/>
    <w:rsid w:val="00C076FF"/>
    <w:rsid w:val="00C134CC"/>
    <w:rsid w:val="00C15792"/>
    <w:rsid w:val="00C16D96"/>
    <w:rsid w:val="00C2283D"/>
    <w:rsid w:val="00C22A47"/>
    <w:rsid w:val="00C34845"/>
    <w:rsid w:val="00C34F57"/>
    <w:rsid w:val="00C3519F"/>
    <w:rsid w:val="00C36F28"/>
    <w:rsid w:val="00C41DC5"/>
    <w:rsid w:val="00C44D35"/>
    <w:rsid w:val="00C45D8C"/>
    <w:rsid w:val="00C54BE0"/>
    <w:rsid w:val="00C574A6"/>
    <w:rsid w:val="00C6171F"/>
    <w:rsid w:val="00C710A7"/>
    <w:rsid w:val="00C75C72"/>
    <w:rsid w:val="00C92CE6"/>
    <w:rsid w:val="00CA637E"/>
    <w:rsid w:val="00CB0BC8"/>
    <w:rsid w:val="00CB7FE2"/>
    <w:rsid w:val="00CC2BBD"/>
    <w:rsid w:val="00CC3612"/>
    <w:rsid w:val="00CC7C54"/>
    <w:rsid w:val="00CD211B"/>
    <w:rsid w:val="00CD62DA"/>
    <w:rsid w:val="00CF5DA6"/>
    <w:rsid w:val="00D00D9D"/>
    <w:rsid w:val="00D0273B"/>
    <w:rsid w:val="00D02F5A"/>
    <w:rsid w:val="00D04F64"/>
    <w:rsid w:val="00D05E6F"/>
    <w:rsid w:val="00D1223F"/>
    <w:rsid w:val="00D259CC"/>
    <w:rsid w:val="00D25D85"/>
    <w:rsid w:val="00D266C5"/>
    <w:rsid w:val="00D335E0"/>
    <w:rsid w:val="00D33905"/>
    <w:rsid w:val="00D3568E"/>
    <w:rsid w:val="00D36D87"/>
    <w:rsid w:val="00D40E1A"/>
    <w:rsid w:val="00D41457"/>
    <w:rsid w:val="00D422BB"/>
    <w:rsid w:val="00D43500"/>
    <w:rsid w:val="00D5132F"/>
    <w:rsid w:val="00D51BC5"/>
    <w:rsid w:val="00D53386"/>
    <w:rsid w:val="00D537A5"/>
    <w:rsid w:val="00D551E5"/>
    <w:rsid w:val="00D60596"/>
    <w:rsid w:val="00D60A4D"/>
    <w:rsid w:val="00D61001"/>
    <w:rsid w:val="00D624E7"/>
    <w:rsid w:val="00D668C4"/>
    <w:rsid w:val="00D70549"/>
    <w:rsid w:val="00D71C16"/>
    <w:rsid w:val="00D75B94"/>
    <w:rsid w:val="00D865B3"/>
    <w:rsid w:val="00D962E1"/>
    <w:rsid w:val="00D97740"/>
    <w:rsid w:val="00DA367D"/>
    <w:rsid w:val="00DA508F"/>
    <w:rsid w:val="00DA6772"/>
    <w:rsid w:val="00DC0B9B"/>
    <w:rsid w:val="00DC7F8E"/>
    <w:rsid w:val="00DD336B"/>
    <w:rsid w:val="00DD4F56"/>
    <w:rsid w:val="00DD517A"/>
    <w:rsid w:val="00DE1EFA"/>
    <w:rsid w:val="00DE3518"/>
    <w:rsid w:val="00DE6D58"/>
    <w:rsid w:val="00DF2AFE"/>
    <w:rsid w:val="00DF2CF0"/>
    <w:rsid w:val="00DF6C2A"/>
    <w:rsid w:val="00DF723A"/>
    <w:rsid w:val="00DF7E37"/>
    <w:rsid w:val="00E0010F"/>
    <w:rsid w:val="00E02FF1"/>
    <w:rsid w:val="00E0394B"/>
    <w:rsid w:val="00E10907"/>
    <w:rsid w:val="00E10CAF"/>
    <w:rsid w:val="00E13234"/>
    <w:rsid w:val="00E14C10"/>
    <w:rsid w:val="00E210F3"/>
    <w:rsid w:val="00E2168C"/>
    <w:rsid w:val="00E22903"/>
    <w:rsid w:val="00E23B67"/>
    <w:rsid w:val="00E425FA"/>
    <w:rsid w:val="00E453F5"/>
    <w:rsid w:val="00E53FA4"/>
    <w:rsid w:val="00E70271"/>
    <w:rsid w:val="00E70489"/>
    <w:rsid w:val="00E72568"/>
    <w:rsid w:val="00E72C88"/>
    <w:rsid w:val="00E75DAB"/>
    <w:rsid w:val="00E76CA3"/>
    <w:rsid w:val="00E812A3"/>
    <w:rsid w:val="00E83895"/>
    <w:rsid w:val="00E86B91"/>
    <w:rsid w:val="00E87C8B"/>
    <w:rsid w:val="00E90792"/>
    <w:rsid w:val="00E90AF2"/>
    <w:rsid w:val="00E93120"/>
    <w:rsid w:val="00E96332"/>
    <w:rsid w:val="00EA03B9"/>
    <w:rsid w:val="00EA52FF"/>
    <w:rsid w:val="00EB1628"/>
    <w:rsid w:val="00EB59F2"/>
    <w:rsid w:val="00EE5724"/>
    <w:rsid w:val="00EF0E93"/>
    <w:rsid w:val="00EF439F"/>
    <w:rsid w:val="00EF4D1E"/>
    <w:rsid w:val="00F015EC"/>
    <w:rsid w:val="00F02FDA"/>
    <w:rsid w:val="00F04E81"/>
    <w:rsid w:val="00F0709B"/>
    <w:rsid w:val="00F07EB9"/>
    <w:rsid w:val="00F16EDA"/>
    <w:rsid w:val="00F17817"/>
    <w:rsid w:val="00F20008"/>
    <w:rsid w:val="00F217F4"/>
    <w:rsid w:val="00F22060"/>
    <w:rsid w:val="00F2350E"/>
    <w:rsid w:val="00F24409"/>
    <w:rsid w:val="00F36243"/>
    <w:rsid w:val="00F37EAE"/>
    <w:rsid w:val="00F40167"/>
    <w:rsid w:val="00F41025"/>
    <w:rsid w:val="00F45A0B"/>
    <w:rsid w:val="00F65CD3"/>
    <w:rsid w:val="00F6658D"/>
    <w:rsid w:val="00F671DD"/>
    <w:rsid w:val="00F71C20"/>
    <w:rsid w:val="00F75293"/>
    <w:rsid w:val="00F777E9"/>
    <w:rsid w:val="00F81E20"/>
    <w:rsid w:val="00F8612D"/>
    <w:rsid w:val="00F957FA"/>
    <w:rsid w:val="00FA1365"/>
    <w:rsid w:val="00FA326C"/>
    <w:rsid w:val="00FA46A2"/>
    <w:rsid w:val="00FB127A"/>
    <w:rsid w:val="00FB50E5"/>
    <w:rsid w:val="00FB6BF2"/>
    <w:rsid w:val="00FB6E84"/>
    <w:rsid w:val="00FB76B1"/>
    <w:rsid w:val="00FC142E"/>
    <w:rsid w:val="00FC1FB3"/>
    <w:rsid w:val="00FC23FC"/>
    <w:rsid w:val="00FC3A2F"/>
    <w:rsid w:val="00FC603D"/>
    <w:rsid w:val="00FC63C0"/>
    <w:rsid w:val="00FD0F94"/>
    <w:rsid w:val="00FD1DA0"/>
    <w:rsid w:val="00FE1675"/>
    <w:rsid w:val="00FE4E77"/>
    <w:rsid w:val="00FE76D2"/>
    <w:rsid w:val="00FF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DD06F3"/>
  <w15:chartTrackingRefBased/>
  <w15:docId w15:val="{43A8CF7E-A36C-4C8A-9E53-A69568D43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023"/>
    <w:pPr>
      <w:spacing w:before="120" w:after="0" w:line="240" w:lineRule="auto"/>
      <w:ind w:firstLine="1418"/>
    </w:pPr>
    <w:rPr>
      <w:rFonts w:ascii="TH Sarabun New" w:hAnsi="TH Sarabun New" w:cs="TH Sarabun New"/>
      <w:sz w:val="32"/>
      <w:szCs w:val="32"/>
    </w:rPr>
  </w:style>
  <w:style w:type="paragraph" w:styleId="Heading1">
    <w:name w:val="heading 1"/>
    <w:aliases w:val="TU_Chapter Number"/>
    <w:basedOn w:val="Normal"/>
    <w:next w:val="Normal"/>
    <w:link w:val="Heading1Char"/>
    <w:uiPriority w:val="9"/>
    <w:qFormat/>
    <w:rsid w:val="001A01FC"/>
    <w:pPr>
      <w:keepNext/>
      <w:keepLines/>
      <w:numPr>
        <w:numId w:val="2"/>
      </w:numPr>
      <w:spacing w:before="0"/>
      <w:ind w:left="432"/>
      <w:jc w:val="center"/>
      <w:outlineLvl w:val="0"/>
    </w:pPr>
    <w:rPr>
      <w:rFonts w:eastAsiaTheme="majorEastAsia"/>
      <w:b/>
      <w:bC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172E"/>
    <w:pPr>
      <w:keepNext/>
      <w:keepLines/>
      <w:numPr>
        <w:ilvl w:val="1"/>
        <w:numId w:val="2"/>
      </w:numPr>
      <w:spacing w:before="0"/>
      <w:outlineLvl w:val="1"/>
    </w:pPr>
    <w:rPr>
      <w:rFonts w:eastAsiaTheme="majorEastAsia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3952"/>
    <w:pPr>
      <w:keepNext/>
      <w:keepLines/>
      <w:numPr>
        <w:ilvl w:val="2"/>
        <w:numId w:val="2"/>
      </w:numPr>
      <w:tabs>
        <w:tab w:val="left" w:pos="1701"/>
      </w:tabs>
      <w:spacing w:before="0"/>
      <w:ind w:left="0" w:firstLine="1134"/>
      <w:outlineLvl w:val="2"/>
    </w:pPr>
    <w:rPr>
      <w:rFonts w:eastAsia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3952"/>
    <w:pPr>
      <w:keepNext/>
      <w:keepLines/>
      <w:numPr>
        <w:ilvl w:val="3"/>
        <w:numId w:val="2"/>
      </w:numPr>
      <w:tabs>
        <w:tab w:val="left" w:pos="2694"/>
      </w:tabs>
      <w:spacing w:before="0"/>
      <w:ind w:left="0" w:firstLine="1985"/>
      <w:outlineLvl w:val="3"/>
    </w:pPr>
    <w:rPr>
      <w:rFonts w:eastAsia="Times New Roman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03952"/>
    <w:pPr>
      <w:keepNext/>
      <w:keepLines/>
      <w:numPr>
        <w:ilvl w:val="4"/>
        <w:numId w:val="2"/>
      </w:numPr>
      <w:tabs>
        <w:tab w:val="left" w:pos="2410"/>
      </w:tabs>
      <w:spacing w:before="0"/>
      <w:ind w:hanging="34"/>
      <w:outlineLvl w:val="4"/>
    </w:pPr>
    <w:rPr>
      <w:rFonts w:eastAsia="Times New Roman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72E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72E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72E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72E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1023"/>
    <w:pPr>
      <w:tabs>
        <w:tab w:val="center" w:pos="4680"/>
        <w:tab w:val="right" w:pos="9360"/>
      </w:tabs>
      <w:spacing w:before="0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7E1023"/>
    <w:rPr>
      <w:rFonts w:ascii="TH Sarabun New" w:hAnsi="TH Sarabun New" w:cs="Angsana New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7E1023"/>
    <w:pPr>
      <w:tabs>
        <w:tab w:val="center" w:pos="4513"/>
        <w:tab w:val="right" w:pos="9026"/>
      </w:tabs>
      <w:spacing w:before="0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7E1023"/>
    <w:rPr>
      <w:rFonts w:ascii="TH Sarabun New" w:hAnsi="TH Sarabun New" w:cs="Angsana New"/>
      <w:sz w:val="32"/>
      <w:szCs w:val="40"/>
    </w:rPr>
  </w:style>
  <w:style w:type="table" w:styleId="TableGrid">
    <w:name w:val="Table Grid"/>
    <w:basedOn w:val="TableNormal"/>
    <w:uiPriority w:val="59"/>
    <w:rsid w:val="007E1023"/>
    <w:pPr>
      <w:spacing w:after="0" w:line="240" w:lineRule="auto"/>
      <w:jc w:val="center"/>
    </w:pPr>
    <w:rPr>
      <w:rFonts w:ascii="TH SarabunPSK" w:hAnsi="TH SarabunPSK" w:cs="TH SarabunPSK"/>
      <w:sz w:val="32"/>
      <w:szCs w:val="3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A01FC"/>
    <w:rPr>
      <w:rFonts w:ascii="TH Sarabun New" w:eastAsiaTheme="majorEastAsia" w:hAnsi="TH Sarabun New" w:cs="TH Sarabun New"/>
      <w:b/>
      <w:bCs/>
      <w:color w:val="000000" w:themeColor="text1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03952"/>
    <w:rPr>
      <w:rFonts w:ascii="TH Sarabun New" w:eastAsia="Times New Roman" w:hAnsi="TH Sarabun New" w:cs="TH Sarabun New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703952"/>
    <w:rPr>
      <w:rFonts w:ascii="TH Sarabun New" w:eastAsia="Times New Roman" w:hAnsi="TH Sarabun New" w:cs="TH Sarabun New"/>
      <w:b/>
      <w:bCs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703952"/>
    <w:rPr>
      <w:rFonts w:ascii="TH Sarabun New" w:eastAsia="Times New Roman" w:hAnsi="TH Sarabun New" w:cs="TH Sarabun New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7172E"/>
    <w:rPr>
      <w:rFonts w:ascii="TH Sarabun New" w:eastAsiaTheme="majorEastAsia" w:hAnsi="TH Sarabun New" w:cs="TH Sarabun New"/>
      <w:b/>
      <w:bCs/>
      <w:sz w:val="32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4018B"/>
    <w:pPr>
      <w:spacing w:before="0"/>
    </w:pPr>
    <w:rPr>
      <w:rFonts w:cs="Angsana New"/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4018B"/>
    <w:rPr>
      <w:rFonts w:ascii="TH Sarabun New" w:hAnsi="TH Sarabun New" w:cs="Angsana New"/>
      <w:sz w:val="20"/>
      <w:szCs w:val="25"/>
    </w:rPr>
  </w:style>
  <w:style w:type="character" w:styleId="FootnoteReference">
    <w:name w:val="footnote reference"/>
    <w:basedOn w:val="DefaultParagraphFont"/>
    <w:uiPriority w:val="99"/>
    <w:semiHidden/>
    <w:unhideWhenUsed/>
    <w:rsid w:val="0034018B"/>
    <w:rPr>
      <w:sz w:val="32"/>
      <w:szCs w:val="32"/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033A"/>
    <w:pPr>
      <w:spacing w:before="0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033A"/>
    <w:rPr>
      <w:rFonts w:ascii="Segoe UI" w:hAnsi="Segoe UI" w:cs="Angsana New"/>
      <w:sz w:val="18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72E"/>
    <w:rPr>
      <w:rFonts w:asciiTheme="majorHAnsi" w:eastAsiaTheme="majorEastAsia" w:hAnsiTheme="majorHAnsi" w:cstheme="majorBidi"/>
      <w:color w:val="1F4D78" w:themeColor="accent1" w:themeShade="7F"/>
      <w:sz w:val="32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72E"/>
    <w:rPr>
      <w:rFonts w:asciiTheme="majorHAnsi" w:eastAsiaTheme="majorEastAsia" w:hAnsiTheme="majorHAnsi" w:cstheme="majorBidi"/>
      <w:i/>
      <w:iCs/>
      <w:color w:val="1F4D78" w:themeColor="accent1" w:themeShade="7F"/>
      <w:sz w:val="32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72E"/>
    <w:rPr>
      <w:rFonts w:asciiTheme="majorHAnsi" w:eastAsiaTheme="majorEastAsia" w:hAnsiTheme="majorHAnsi" w:cstheme="majorBidi"/>
      <w:color w:val="272727" w:themeColor="text1" w:themeTint="D8"/>
      <w:sz w:val="21"/>
      <w:szCs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72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</w:rPr>
  </w:style>
  <w:style w:type="paragraph" w:customStyle="1" w:styleId="AbstractThai">
    <w:name w:val="Abstract(Thai)"/>
    <w:basedOn w:val="Heading1"/>
    <w:link w:val="AbstractThaiChar"/>
    <w:qFormat/>
    <w:rsid w:val="0037172E"/>
    <w:pPr>
      <w:numPr>
        <w:numId w:val="0"/>
      </w:numPr>
    </w:pPr>
  </w:style>
  <w:style w:type="paragraph" w:customStyle="1" w:styleId="AbstractEnglish">
    <w:name w:val="Abstract(English)"/>
    <w:basedOn w:val="Heading1"/>
    <w:link w:val="AbstractEnglishChar"/>
    <w:qFormat/>
    <w:rsid w:val="0037172E"/>
    <w:pPr>
      <w:numPr>
        <w:numId w:val="0"/>
      </w:numPr>
      <w:tabs>
        <w:tab w:val="left" w:pos="3686"/>
      </w:tabs>
      <w:ind w:left="432"/>
    </w:pPr>
  </w:style>
  <w:style w:type="character" w:customStyle="1" w:styleId="AbstractThaiChar">
    <w:name w:val="Abstract(Thai) Char"/>
    <w:basedOn w:val="Heading1Char"/>
    <w:link w:val="AbstractThai"/>
    <w:rsid w:val="0037172E"/>
    <w:rPr>
      <w:rFonts w:ascii="TH Sarabun New" w:eastAsiaTheme="majorEastAsia" w:hAnsi="TH Sarabun New" w:cs="TH Sarabun New"/>
      <w:b/>
      <w:bCs/>
      <w:color w:val="000000" w:themeColor="text1"/>
      <w:sz w:val="36"/>
      <w:szCs w:val="36"/>
    </w:rPr>
  </w:style>
  <w:style w:type="character" w:customStyle="1" w:styleId="AbstractEnglishChar">
    <w:name w:val="Abstract(English) Char"/>
    <w:basedOn w:val="Heading1Char"/>
    <w:link w:val="AbstractEnglish"/>
    <w:rsid w:val="0037172E"/>
    <w:rPr>
      <w:rFonts w:ascii="TH Sarabun New" w:eastAsiaTheme="majorEastAsia" w:hAnsi="TH Sarabun New" w:cs="TH Sarabun New"/>
      <w:b/>
      <w:bCs/>
      <w:color w:val="000000" w:themeColor="text1"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64430D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66510"/>
    <w:pPr>
      <w:spacing w:after="300"/>
      <w:ind w:firstLine="0"/>
    </w:pPr>
    <w:rPr>
      <w:rFonts w:eastAsia="TH Sarabun New"/>
    </w:rPr>
  </w:style>
  <w:style w:type="paragraph" w:styleId="TOC2">
    <w:name w:val="toc 2"/>
    <w:basedOn w:val="Normal"/>
    <w:next w:val="Normal"/>
    <w:autoRedefine/>
    <w:uiPriority w:val="39"/>
    <w:unhideWhenUsed/>
    <w:rsid w:val="0064430D"/>
    <w:pPr>
      <w:spacing w:after="100"/>
      <w:ind w:left="318" w:firstLine="0"/>
    </w:pPr>
    <w:rPr>
      <w:rFonts w:eastAsia="TH Sarabun New"/>
    </w:rPr>
  </w:style>
  <w:style w:type="paragraph" w:styleId="TOC3">
    <w:name w:val="toc 3"/>
    <w:basedOn w:val="Normal"/>
    <w:next w:val="Normal"/>
    <w:autoRedefine/>
    <w:uiPriority w:val="39"/>
    <w:unhideWhenUsed/>
    <w:rsid w:val="0064430D"/>
    <w:pPr>
      <w:spacing w:after="100"/>
      <w:ind w:left="641" w:firstLine="0"/>
    </w:pPr>
    <w:rPr>
      <w:rFonts w:eastAsia="TH Sarabun New"/>
    </w:rPr>
  </w:style>
  <w:style w:type="paragraph" w:styleId="TOCHeading">
    <w:name w:val="TOC Heading"/>
    <w:basedOn w:val="Heading1"/>
    <w:next w:val="Normal"/>
    <w:uiPriority w:val="39"/>
    <w:unhideWhenUsed/>
    <w:qFormat/>
    <w:rsid w:val="00566510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 w:cstheme="majorBidi"/>
      <w:b w:val="0"/>
      <w:bCs w:val="0"/>
      <w:color w:val="2E74B5" w:themeColor="accent1" w:themeShade="BF"/>
      <w:sz w:val="32"/>
      <w:szCs w:val="32"/>
      <w:lang w:bidi="ar-SA"/>
    </w:rPr>
  </w:style>
  <w:style w:type="paragraph" w:customStyle="1" w:styleId="Appendix">
    <w:name w:val="Appendix"/>
    <w:basedOn w:val="Heading1"/>
    <w:link w:val="AppendixChar"/>
    <w:qFormat/>
    <w:rsid w:val="00B55FF0"/>
    <w:pPr>
      <w:numPr>
        <w:numId w:val="0"/>
      </w:numPr>
      <w:ind w:left="432"/>
    </w:pPr>
  </w:style>
  <w:style w:type="paragraph" w:customStyle="1" w:styleId="AppendixH2">
    <w:name w:val="Appendix_H2"/>
    <w:basedOn w:val="Heading2"/>
    <w:link w:val="AppendixH2Char"/>
    <w:qFormat/>
    <w:rsid w:val="00462AF0"/>
    <w:pPr>
      <w:numPr>
        <w:ilvl w:val="0"/>
        <w:numId w:val="0"/>
      </w:numPr>
    </w:pPr>
    <w:rPr>
      <w:sz w:val="36"/>
      <w:szCs w:val="36"/>
    </w:rPr>
  </w:style>
  <w:style w:type="character" w:customStyle="1" w:styleId="AppendixChar">
    <w:name w:val="Appendix Char"/>
    <w:basedOn w:val="Heading1Char"/>
    <w:link w:val="Appendix"/>
    <w:rsid w:val="00B55FF0"/>
    <w:rPr>
      <w:rFonts w:ascii="TH Sarabun New" w:eastAsiaTheme="majorEastAsia" w:hAnsi="TH Sarabun New" w:cs="TH Sarabun New"/>
      <w:b/>
      <w:bCs/>
      <w:color w:val="000000" w:themeColor="text1"/>
      <w:sz w:val="36"/>
      <w:szCs w:val="36"/>
    </w:rPr>
  </w:style>
  <w:style w:type="paragraph" w:styleId="Caption">
    <w:name w:val="caption"/>
    <w:basedOn w:val="Normal"/>
    <w:next w:val="Normal"/>
    <w:uiPriority w:val="35"/>
    <w:unhideWhenUsed/>
    <w:qFormat/>
    <w:rsid w:val="00663F9B"/>
    <w:pPr>
      <w:spacing w:after="200"/>
      <w:ind w:firstLine="0"/>
      <w:jc w:val="center"/>
    </w:pPr>
    <w:rPr>
      <w:rFonts w:eastAsia="TH Sarabun New"/>
      <w:b/>
      <w:bCs/>
      <w:sz w:val="28"/>
      <w:szCs w:val="28"/>
    </w:rPr>
  </w:style>
  <w:style w:type="character" w:customStyle="1" w:styleId="AppendixH2Char">
    <w:name w:val="Appendix_H2 Char"/>
    <w:basedOn w:val="Heading2Char"/>
    <w:link w:val="AppendixH2"/>
    <w:rsid w:val="00B55FF0"/>
    <w:rPr>
      <w:rFonts w:ascii="TH Sarabun New" w:eastAsiaTheme="majorEastAsia" w:hAnsi="TH Sarabun New" w:cs="TH Sarabun New"/>
      <w:b/>
      <w:bCs/>
      <w:sz w:val="36"/>
      <w:szCs w:val="36"/>
    </w:rPr>
  </w:style>
  <w:style w:type="table" w:styleId="PlainTable5">
    <w:name w:val="Plain Table 5"/>
    <w:basedOn w:val="TableNormal"/>
    <w:uiPriority w:val="45"/>
    <w:rsid w:val="0024197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275FB9"/>
    <w:pPr>
      <w:spacing w:before="0"/>
      <w:ind w:firstLine="0"/>
    </w:pPr>
    <w:rPr>
      <w:rFonts w:eastAsia="TH Sarabun New"/>
    </w:rPr>
  </w:style>
  <w:style w:type="table" w:styleId="PlainTable3">
    <w:name w:val="Plain Table 3"/>
    <w:basedOn w:val="TableNormal"/>
    <w:uiPriority w:val="43"/>
    <w:rsid w:val="0024197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0A34A6"/>
    <w:pPr>
      <w:ind w:left="720"/>
      <w:contextualSpacing/>
    </w:pPr>
    <w:rPr>
      <w:rFonts w:eastAsia="TH Sarabun New"/>
    </w:rPr>
  </w:style>
  <w:style w:type="character" w:styleId="CommentReference">
    <w:name w:val="annotation reference"/>
    <w:basedOn w:val="DefaultParagraphFont"/>
    <w:uiPriority w:val="99"/>
    <w:semiHidden/>
    <w:unhideWhenUsed/>
    <w:rsid w:val="005902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902A1"/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902A1"/>
    <w:rPr>
      <w:rFonts w:ascii="TH Sarabun New" w:hAnsi="TH Sarabun New" w:cs="Angsana New"/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02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02A1"/>
    <w:rPr>
      <w:rFonts w:ascii="TH Sarabun New" w:hAnsi="TH Sarabun New" w:cs="Angsana New"/>
      <w:b/>
      <w:bCs/>
      <w:sz w:val="20"/>
      <w:szCs w:val="25"/>
    </w:rPr>
  </w:style>
  <w:style w:type="paragraph" w:styleId="NormalWeb">
    <w:name w:val="Normal (Web)"/>
    <w:basedOn w:val="Normal"/>
    <w:uiPriority w:val="99"/>
    <w:unhideWhenUsed/>
    <w:rsid w:val="00013B68"/>
    <w:rPr>
      <w:rFonts w:ascii="Times New Roman" w:hAnsi="Times New Roman" w:cs="Angsana New"/>
      <w:sz w:val="24"/>
      <w:szCs w:val="30"/>
    </w:rPr>
  </w:style>
  <w:style w:type="paragraph" w:styleId="TOC4">
    <w:name w:val="toc 4"/>
    <w:basedOn w:val="Normal"/>
    <w:next w:val="Normal"/>
    <w:autoRedefine/>
    <w:uiPriority w:val="39"/>
    <w:unhideWhenUsed/>
    <w:rsid w:val="009A1CA9"/>
    <w:pPr>
      <w:spacing w:after="100"/>
      <w:ind w:left="960"/>
    </w:pPr>
    <w:rPr>
      <w:rFonts w:cs="Angsana New"/>
      <w:szCs w:val="40"/>
    </w:rPr>
  </w:style>
  <w:style w:type="paragraph" w:styleId="TOC5">
    <w:name w:val="toc 5"/>
    <w:basedOn w:val="Normal"/>
    <w:next w:val="Normal"/>
    <w:autoRedefine/>
    <w:uiPriority w:val="39"/>
    <w:unhideWhenUsed/>
    <w:rsid w:val="009A1CA9"/>
    <w:pPr>
      <w:spacing w:after="100"/>
      <w:ind w:left="1280"/>
    </w:pPr>
    <w:rPr>
      <w:rFonts w:cs="Angsana New"/>
      <w:szCs w:val="40"/>
    </w:rPr>
  </w:style>
  <w:style w:type="character" w:styleId="UnresolvedMention">
    <w:name w:val="Unresolved Mention"/>
    <w:basedOn w:val="DefaultParagraphFont"/>
    <w:uiPriority w:val="99"/>
    <w:semiHidden/>
    <w:unhideWhenUsed/>
    <w:rsid w:val="0084760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B6E84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F015EC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5CD3"/>
    <w:pPr>
      <w:spacing w:before="0"/>
    </w:pPr>
    <w:rPr>
      <w:rFonts w:ascii="Consolas" w:hAnsi="Consolas" w:cs="Angsana New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5CD3"/>
    <w:rPr>
      <w:rFonts w:ascii="Consolas" w:hAnsi="Consolas" w:cs="Angsana New"/>
      <w:sz w:val="20"/>
      <w:szCs w:val="25"/>
    </w:rPr>
  </w:style>
  <w:style w:type="paragraph" w:customStyle="1" w:styleId="TUChapter">
    <w:name w:val="TU_Chapter"/>
    <w:basedOn w:val="Heading1"/>
    <w:link w:val="TUChapterChar"/>
    <w:qFormat/>
    <w:rsid w:val="00262C1E"/>
    <w:pPr>
      <w:ind w:left="0" w:firstLine="0"/>
    </w:pPr>
    <w:rPr>
      <w:b w:val="0"/>
      <w:color w:val="auto"/>
    </w:rPr>
  </w:style>
  <w:style w:type="character" w:customStyle="1" w:styleId="TUChapterChar">
    <w:name w:val="TU_Chapter Char"/>
    <w:basedOn w:val="DefaultParagraphFont"/>
    <w:link w:val="TUChapter"/>
    <w:rsid w:val="00262C1E"/>
    <w:rPr>
      <w:rFonts w:ascii="TH Sarabun New" w:eastAsiaTheme="majorEastAsia" w:hAnsi="TH Sarabun New" w:cs="TH Sarabun New"/>
      <w:bCs/>
      <w:sz w:val="36"/>
      <w:szCs w:val="36"/>
    </w:rPr>
  </w:style>
  <w:style w:type="paragraph" w:customStyle="1" w:styleId="TUParagraphNormal">
    <w:name w:val="TU_Paragraph_Normal"/>
    <w:basedOn w:val="Normal"/>
    <w:qFormat/>
    <w:rsid w:val="007257D2"/>
    <w:pPr>
      <w:spacing w:before="0"/>
      <w:ind w:firstLine="1152"/>
    </w:pPr>
    <w:rPr>
      <w:rFonts w:eastAsia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fontTable" Target="fontTable.xml"/><Relationship Id="rId21" Type="http://schemas.openxmlformats.org/officeDocument/2006/relationships/image" Target="media/image10.png"/><Relationship Id="rId34" Type="http://schemas.openxmlformats.org/officeDocument/2006/relationships/hyperlink" Target="https://onnxruntime.ai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hyperlink" Target="https://www.google.com/search?q=https://ai.meta.com/llama/" TargetMode="External"/><Relationship Id="rId38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13.png"/><Relationship Id="rId32" Type="http://schemas.openxmlformats.org/officeDocument/2006/relationships/header" Target="header5.xml"/><Relationship Id="rId37" Type="http://schemas.openxmlformats.org/officeDocument/2006/relationships/hyperlink" Target="https://vercel.com/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hyperlink" Target="https://tailwindcss.com/" TargetMode="External"/><Relationship Id="rId10" Type="http://schemas.openxmlformats.org/officeDocument/2006/relationships/header" Target="header2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jp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hyperlink" Target="https://react.dev/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wnloads\2568-2_SpecialProjects-1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4CC35-9A0A-4E7A-9668-D8C865AA61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2568-2_SpecialProjects-1_Template</Template>
  <TotalTime>1157</TotalTime>
  <Pages>52</Pages>
  <Words>7942</Words>
  <Characters>45276</Characters>
  <Application>Microsoft Office Word</Application>
  <DocSecurity>0</DocSecurity>
  <Lines>377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ชิติพัทธ์ จำปา</dc:creator>
  <cp:keywords/>
  <dc:description/>
  <cp:lastModifiedBy>chitipat jampa</cp:lastModifiedBy>
  <cp:revision>469</cp:revision>
  <cp:lastPrinted>2026-04-26T09:39:00Z</cp:lastPrinted>
  <dcterms:created xsi:type="dcterms:W3CDTF">2026-03-31T14:17:00Z</dcterms:created>
  <dcterms:modified xsi:type="dcterms:W3CDTF">2026-04-26T09:41:00Z</dcterms:modified>
</cp:coreProperties>
</file>