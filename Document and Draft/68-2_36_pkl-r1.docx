
<file path=[Content_Types].xml><?xml version="1.0" encoding="utf-8"?>
<Types xmlns="http://schemas.openxmlformats.org/package/2006/content-types">
  <Default Extension="jpeg" ContentType="image/jpeg"/>
  <Default Extension="jpg" ContentType="image/pn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9891" w14:textId="77777777" w:rsidR="007E1023" w:rsidRDefault="007E1023" w:rsidP="00B545E4">
      <w:pPr>
        <w:tabs>
          <w:tab w:val="left" w:pos="3686"/>
          <w:tab w:val="left" w:pos="3828"/>
        </w:tabs>
        <w:spacing w:before="0"/>
        <w:ind w:firstLine="0"/>
        <w:jc w:val="center"/>
      </w:pPr>
      <w:r w:rsidRPr="00961FDF">
        <w:rPr>
          <w:noProof/>
          <w:cs/>
        </w:rPr>
        <w:drawing>
          <wp:inline distT="0" distB="0" distL="0" distR="0" wp14:anchorId="506BE712" wp14:editId="568C79B3">
            <wp:extent cx="923925" cy="923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5C64C" w14:textId="77777777" w:rsidR="007E1023" w:rsidRPr="00B93756" w:rsidRDefault="007E1023" w:rsidP="007E1023">
      <w:pPr>
        <w:ind w:firstLine="0"/>
        <w:jc w:val="center"/>
        <w:rPr>
          <w:sz w:val="36"/>
          <w:szCs w:val="36"/>
        </w:rPr>
      </w:pPr>
    </w:p>
    <w:p w14:paraId="005F5981" w14:textId="21A2F70F" w:rsidR="007E1023" w:rsidRDefault="008363B5" w:rsidP="007E1023">
      <w:pPr>
        <w:ind w:firstLine="0"/>
        <w:jc w:val="center"/>
        <w:rPr>
          <w:b/>
          <w:bCs/>
          <w:sz w:val="36"/>
          <w:szCs w:val="36"/>
        </w:rPr>
      </w:pPr>
      <w:r w:rsidRPr="008363B5">
        <w:rPr>
          <w:b/>
          <w:bCs/>
          <w:sz w:val="40"/>
          <w:szCs w:val="40"/>
          <w:cs/>
        </w:rPr>
        <w:t>ระบบตรวจจับและจำแนกข้อความที่สร้างโดยปัญญาประดิษฐ์สำหรับการใช้งานภาษาไทยและอังกฤษแบบผสม</w:t>
      </w:r>
    </w:p>
    <w:p w14:paraId="64F94E94" w14:textId="77777777" w:rsidR="007E1023" w:rsidRDefault="007E1023" w:rsidP="007E1023">
      <w:pPr>
        <w:ind w:firstLine="0"/>
        <w:jc w:val="center"/>
        <w:rPr>
          <w:b/>
          <w:bCs/>
          <w:sz w:val="36"/>
          <w:szCs w:val="36"/>
        </w:rPr>
      </w:pPr>
    </w:p>
    <w:p w14:paraId="4B485DC1" w14:textId="58DECDAC" w:rsidR="007E1023" w:rsidRDefault="007E1023" w:rsidP="007E5B1A">
      <w:pPr>
        <w:tabs>
          <w:tab w:val="left" w:pos="7399"/>
        </w:tabs>
        <w:ind w:firstLine="0"/>
        <w:jc w:val="center"/>
        <w:rPr>
          <w:b/>
          <w:bCs/>
          <w:sz w:val="36"/>
          <w:szCs w:val="36"/>
        </w:rPr>
      </w:pPr>
    </w:p>
    <w:p w14:paraId="3241A31C" w14:textId="77777777" w:rsidR="007E1023" w:rsidRDefault="007E1023" w:rsidP="007E1023">
      <w:pPr>
        <w:ind w:firstLine="0"/>
        <w:jc w:val="center"/>
        <w:rPr>
          <w:b/>
          <w:bCs/>
          <w:sz w:val="36"/>
          <w:szCs w:val="36"/>
        </w:rPr>
      </w:pPr>
    </w:p>
    <w:p w14:paraId="1B1B3587" w14:textId="77777777" w:rsidR="007E1023" w:rsidRPr="00D9354D" w:rsidRDefault="007E1023" w:rsidP="007E1023">
      <w:pPr>
        <w:spacing w:before="0"/>
        <w:ind w:firstLine="0"/>
        <w:jc w:val="center"/>
        <w:rPr>
          <w:b/>
          <w:bCs/>
          <w:sz w:val="36"/>
          <w:szCs w:val="36"/>
        </w:rPr>
      </w:pPr>
      <w:r w:rsidRPr="00D9354D">
        <w:rPr>
          <w:b/>
          <w:bCs/>
          <w:sz w:val="36"/>
          <w:szCs w:val="36"/>
          <w:cs/>
        </w:rPr>
        <w:t>โดย</w:t>
      </w:r>
    </w:p>
    <w:p w14:paraId="7DE13309" w14:textId="77777777" w:rsidR="007E1023" w:rsidRPr="00D9354D" w:rsidRDefault="007E1023" w:rsidP="007E1023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436FECE9" w14:textId="5E892749" w:rsidR="007E1023" w:rsidRPr="00D9354D" w:rsidRDefault="008363B5" w:rsidP="007E1023">
      <w:pPr>
        <w:spacing w:before="0"/>
        <w:ind w:firstLine="0"/>
        <w:jc w:val="center"/>
        <w:rPr>
          <w:b/>
          <w:bCs/>
          <w:sz w:val="36"/>
          <w:szCs w:val="36"/>
          <w:cs/>
        </w:rPr>
      </w:pPr>
      <w:r>
        <w:rPr>
          <w:rFonts w:hint="cs"/>
          <w:b/>
          <w:bCs/>
          <w:sz w:val="36"/>
          <w:szCs w:val="36"/>
          <w:cs/>
        </w:rPr>
        <w:t>นายชิติพัทธ์ จำปา</w:t>
      </w:r>
    </w:p>
    <w:p w14:paraId="3A57AA99" w14:textId="77777777" w:rsidR="007E1023" w:rsidRPr="00D9354D" w:rsidRDefault="007E1023" w:rsidP="005950EB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50389183" w14:textId="77777777" w:rsidR="007E1023" w:rsidRPr="00D9354D" w:rsidRDefault="007E1023" w:rsidP="005950EB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253337F1" w14:textId="77777777" w:rsidR="007E1023" w:rsidRPr="00D9354D" w:rsidRDefault="007E1023" w:rsidP="007E5B1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38F5DADD" w14:textId="77777777" w:rsidR="007E1023" w:rsidRDefault="007E1023" w:rsidP="005950EB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4ADA209C" w14:textId="77777777" w:rsidR="005950EB" w:rsidRPr="00D9354D" w:rsidRDefault="005950EB" w:rsidP="005950EB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2D21CFB9" w14:textId="753C13A9" w:rsidR="007E1023" w:rsidRDefault="00F04E81" w:rsidP="007E1023">
      <w:pPr>
        <w:spacing w:before="0"/>
        <w:ind w:firstLine="0"/>
        <w:jc w:val="center"/>
        <w:rPr>
          <w:b/>
          <w:bCs/>
          <w:sz w:val="36"/>
          <w:szCs w:val="36"/>
          <w:cs/>
        </w:rPr>
        <w:sectPr w:rsidR="007E1023" w:rsidSect="00EA52FF"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  <w:bookmarkStart w:id="0" w:name="_Hlk499286672"/>
      <w:r w:rsidRPr="00F04E81">
        <w:rPr>
          <w:b/>
          <w:bCs/>
          <w:sz w:val="36"/>
          <w:szCs w:val="36"/>
          <w:cs/>
        </w:rPr>
        <w:t>โครงงานพิเศษ</w:t>
      </w:r>
      <w:r w:rsidR="007E1023" w:rsidRPr="00D9354D">
        <w:rPr>
          <w:b/>
          <w:bCs/>
          <w:sz w:val="36"/>
          <w:szCs w:val="36"/>
          <w:cs/>
        </w:rPr>
        <w:t>นี้เป็นส่วนหนึ่งของการศึกษาตามหลักสูตร</w:t>
      </w:r>
      <w:r w:rsidR="007E1023" w:rsidRPr="00D9354D">
        <w:rPr>
          <w:b/>
          <w:bCs/>
          <w:sz w:val="36"/>
          <w:szCs w:val="36"/>
          <w:cs/>
        </w:rPr>
        <w:br/>
      </w:r>
      <w:r>
        <w:rPr>
          <w:rFonts w:hint="cs"/>
          <w:b/>
          <w:bCs/>
          <w:sz w:val="36"/>
          <w:szCs w:val="36"/>
          <w:cs/>
        </w:rPr>
        <w:t>วิทยาศาสตร</w:t>
      </w:r>
      <w:r w:rsidR="00A5476B">
        <w:rPr>
          <w:rFonts w:hint="cs"/>
          <w:b/>
          <w:bCs/>
          <w:sz w:val="36"/>
          <w:szCs w:val="36"/>
          <w:cs/>
        </w:rPr>
        <w:t>บัณฑิต</w:t>
      </w:r>
      <w:r w:rsidR="007E1023" w:rsidRPr="00D9354D">
        <w:rPr>
          <w:b/>
          <w:bCs/>
          <w:sz w:val="36"/>
          <w:szCs w:val="36"/>
          <w:cs/>
        </w:rPr>
        <w:br/>
      </w:r>
      <w:r w:rsidR="00A5476B">
        <w:rPr>
          <w:rFonts w:hint="cs"/>
          <w:b/>
          <w:bCs/>
          <w:sz w:val="36"/>
          <w:szCs w:val="36"/>
          <w:cs/>
        </w:rPr>
        <w:t>สาขาวิชาวิทยาการคอมพิวเตอร์</w:t>
      </w:r>
      <w:r w:rsidR="007E1023" w:rsidRPr="00D9354D">
        <w:rPr>
          <w:b/>
          <w:bCs/>
          <w:sz w:val="36"/>
          <w:szCs w:val="36"/>
          <w:cs/>
        </w:rPr>
        <w:t xml:space="preserve"> </w:t>
      </w:r>
      <w:r w:rsidR="007E1023" w:rsidRPr="00D9354D">
        <w:rPr>
          <w:b/>
          <w:bCs/>
          <w:sz w:val="36"/>
          <w:szCs w:val="36"/>
          <w:cs/>
        </w:rPr>
        <w:br/>
      </w:r>
      <w:r w:rsidR="00A5476B">
        <w:rPr>
          <w:rFonts w:hint="cs"/>
          <w:b/>
          <w:bCs/>
          <w:sz w:val="36"/>
          <w:szCs w:val="36"/>
          <w:cs/>
        </w:rPr>
        <w:t>คณะวิทยาศาสตร์และเทคโนโลยี</w:t>
      </w:r>
      <w:r w:rsidR="007E1023" w:rsidRPr="00D9354D">
        <w:rPr>
          <w:b/>
          <w:bCs/>
          <w:sz w:val="36"/>
          <w:szCs w:val="36"/>
          <w:cs/>
        </w:rPr>
        <w:t xml:space="preserve"> มหาวิทยาลัยธรรมศาสตร์</w:t>
      </w:r>
      <w:r w:rsidR="007E1023" w:rsidRPr="00D9354D">
        <w:rPr>
          <w:b/>
          <w:bCs/>
          <w:sz w:val="36"/>
          <w:szCs w:val="36"/>
        </w:rPr>
        <w:br/>
      </w:r>
      <w:r w:rsidR="007E1023" w:rsidRPr="00D9354D">
        <w:rPr>
          <w:b/>
          <w:bCs/>
          <w:sz w:val="36"/>
          <w:szCs w:val="36"/>
          <w:cs/>
        </w:rPr>
        <w:t xml:space="preserve">ปีการศึกษา </w:t>
      </w:r>
      <w:r w:rsidR="00E86B91">
        <w:rPr>
          <w:b/>
          <w:bCs/>
          <w:sz w:val="36"/>
          <w:szCs w:val="36"/>
        </w:rPr>
        <w:t>2569</w:t>
      </w:r>
      <w:r w:rsidR="007E1023" w:rsidRPr="00D9354D">
        <w:rPr>
          <w:b/>
          <w:bCs/>
          <w:sz w:val="36"/>
          <w:szCs w:val="36"/>
          <w:cs/>
        </w:rPr>
        <w:br/>
      </w:r>
      <w:bookmarkEnd w:id="0"/>
      <w:r w:rsidR="007E1023" w:rsidRPr="00D9354D">
        <w:rPr>
          <w:b/>
          <w:bCs/>
          <w:sz w:val="36"/>
          <w:szCs w:val="36"/>
          <w:cs/>
        </w:rPr>
        <w:t>ลิขสิทธิ์ของมหาวิทยาลัยธรรมศาสตร์</w:t>
      </w:r>
    </w:p>
    <w:p w14:paraId="013B587B" w14:textId="77777777" w:rsidR="00AC6F2D" w:rsidRDefault="00AC6F2D" w:rsidP="00AC6F2D">
      <w:pPr>
        <w:ind w:firstLine="0"/>
        <w:jc w:val="center"/>
        <w:rPr>
          <w:b/>
          <w:bCs/>
          <w:sz w:val="36"/>
          <w:szCs w:val="36"/>
        </w:rPr>
      </w:pPr>
      <w:r w:rsidRPr="008363B5">
        <w:rPr>
          <w:b/>
          <w:bCs/>
          <w:sz w:val="40"/>
          <w:szCs w:val="40"/>
          <w:cs/>
        </w:rPr>
        <w:lastRenderedPageBreak/>
        <w:t>ระบบตรวจจับและจำแนกข้อความที่สร้างโดยปัญญาประดิษฐ์สำหรับการใช้งานภาษาไทยและอังกฤษแบบผสม</w:t>
      </w:r>
    </w:p>
    <w:p w14:paraId="52DD4479" w14:textId="77777777" w:rsidR="007E1023" w:rsidRPr="009A4B39" w:rsidRDefault="007E1023" w:rsidP="007E1023">
      <w:pPr>
        <w:spacing w:before="0"/>
        <w:rPr>
          <w:b/>
          <w:bCs/>
          <w:sz w:val="36"/>
          <w:szCs w:val="36"/>
        </w:rPr>
      </w:pPr>
    </w:p>
    <w:p w14:paraId="0D98BAF7" w14:textId="77777777" w:rsidR="007E1023" w:rsidRPr="009A4B39" w:rsidRDefault="007E1023" w:rsidP="007E1023">
      <w:pPr>
        <w:spacing w:before="0"/>
        <w:rPr>
          <w:b/>
          <w:bCs/>
          <w:sz w:val="36"/>
          <w:szCs w:val="36"/>
        </w:rPr>
      </w:pPr>
    </w:p>
    <w:p w14:paraId="37494383" w14:textId="77777777" w:rsidR="007E1023" w:rsidRPr="009A4B39" w:rsidRDefault="007E1023" w:rsidP="007E1023">
      <w:pPr>
        <w:spacing w:before="0"/>
        <w:ind w:firstLine="0"/>
        <w:jc w:val="center"/>
        <w:rPr>
          <w:b/>
          <w:bCs/>
          <w:sz w:val="36"/>
          <w:szCs w:val="36"/>
        </w:rPr>
      </w:pPr>
      <w:r w:rsidRPr="009A4B39">
        <w:rPr>
          <w:b/>
          <w:bCs/>
          <w:sz w:val="36"/>
          <w:szCs w:val="36"/>
          <w:cs/>
        </w:rPr>
        <w:t>โดย</w:t>
      </w:r>
    </w:p>
    <w:p w14:paraId="10AFD1C2" w14:textId="77777777" w:rsidR="007E1023" w:rsidRPr="009A4B39" w:rsidRDefault="007E1023" w:rsidP="007E1023">
      <w:pPr>
        <w:spacing w:before="0"/>
        <w:rPr>
          <w:b/>
          <w:bCs/>
          <w:sz w:val="36"/>
          <w:szCs w:val="36"/>
        </w:rPr>
      </w:pPr>
    </w:p>
    <w:p w14:paraId="03D4423B" w14:textId="153B9639" w:rsidR="00FD1DA0" w:rsidRPr="009A4B39" w:rsidRDefault="00AC6F2D" w:rsidP="00FD1DA0">
      <w:pPr>
        <w:spacing w:before="0"/>
        <w:ind w:firstLine="0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นายชิติพัทธ์ จำปา</w:t>
      </w:r>
    </w:p>
    <w:p w14:paraId="00FD75EE" w14:textId="77777777" w:rsidR="007E1023" w:rsidRPr="00FD1DA0" w:rsidRDefault="007E1023" w:rsidP="007E1023">
      <w:pPr>
        <w:rPr>
          <w:b/>
          <w:bCs/>
          <w:sz w:val="36"/>
          <w:szCs w:val="36"/>
        </w:rPr>
      </w:pPr>
    </w:p>
    <w:p w14:paraId="16A1CA2F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57D632AF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4F633F19" w14:textId="77777777" w:rsidR="007E1023" w:rsidRDefault="007E1023" w:rsidP="007E1023">
      <w:pPr>
        <w:rPr>
          <w:b/>
          <w:bCs/>
          <w:sz w:val="36"/>
          <w:szCs w:val="36"/>
        </w:rPr>
      </w:pPr>
    </w:p>
    <w:p w14:paraId="2D788A3C" w14:textId="77777777" w:rsidR="00FD1DA0" w:rsidRPr="009A4B39" w:rsidRDefault="00FD1DA0" w:rsidP="007E1023">
      <w:pPr>
        <w:rPr>
          <w:b/>
          <w:bCs/>
          <w:sz w:val="36"/>
          <w:szCs w:val="36"/>
        </w:rPr>
      </w:pPr>
    </w:p>
    <w:p w14:paraId="045BE5B5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54881649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03CBDDF1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3F0E1DD9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1B9BE99F" w14:textId="77777777" w:rsidR="007E1023" w:rsidRDefault="007E1023" w:rsidP="007E1023">
      <w:pPr>
        <w:ind w:firstLine="0"/>
        <w:jc w:val="center"/>
        <w:rPr>
          <w:b/>
          <w:bCs/>
          <w:sz w:val="36"/>
          <w:szCs w:val="36"/>
        </w:rPr>
      </w:pPr>
    </w:p>
    <w:p w14:paraId="475E3FCB" w14:textId="77777777" w:rsidR="007E1023" w:rsidRDefault="007E1023" w:rsidP="007E1023">
      <w:pPr>
        <w:ind w:firstLine="0"/>
        <w:jc w:val="center"/>
        <w:rPr>
          <w:b/>
          <w:bCs/>
          <w:sz w:val="36"/>
          <w:szCs w:val="36"/>
        </w:rPr>
      </w:pPr>
    </w:p>
    <w:p w14:paraId="05C23015" w14:textId="38077A32" w:rsidR="00A2033A" w:rsidRDefault="00733BF8" w:rsidP="00A2033A">
      <w:pPr>
        <w:ind w:firstLine="0"/>
        <w:jc w:val="center"/>
        <w:rPr>
          <w:b/>
          <w:bCs/>
          <w:sz w:val="36"/>
          <w:szCs w:val="36"/>
        </w:rPr>
      </w:pPr>
      <w:r w:rsidRPr="00F04E81">
        <w:rPr>
          <w:b/>
          <w:bCs/>
          <w:sz w:val="36"/>
          <w:szCs w:val="36"/>
          <w:cs/>
        </w:rPr>
        <w:t>โครงงานพิเศษ</w:t>
      </w:r>
      <w:r w:rsidRPr="00D9354D">
        <w:rPr>
          <w:b/>
          <w:bCs/>
          <w:sz w:val="36"/>
          <w:szCs w:val="36"/>
          <w:cs/>
        </w:rPr>
        <w:t>นี้เป็นส่วนหนึ่งของการศึกษาตามหลักสูตร</w:t>
      </w:r>
      <w:r w:rsidRPr="00D9354D">
        <w:rPr>
          <w:b/>
          <w:bCs/>
          <w:sz w:val="36"/>
          <w:szCs w:val="36"/>
          <w:cs/>
        </w:rPr>
        <w:br/>
      </w:r>
      <w:r>
        <w:rPr>
          <w:rFonts w:hint="cs"/>
          <w:b/>
          <w:bCs/>
          <w:sz w:val="36"/>
          <w:szCs w:val="36"/>
          <w:cs/>
        </w:rPr>
        <w:t>วิทยาศาสตรบัณฑิต</w:t>
      </w:r>
      <w:r w:rsidRPr="00D9354D">
        <w:rPr>
          <w:b/>
          <w:bCs/>
          <w:sz w:val="36"/>
          <w:szCs w:val="36"/>
          <w:cs/>
        </w:rPr>
        <w:br/>
      </w:r>
      <w:r>
        <w:rPr>
          <w:rFonts w:hint="cs"/>
          <w:b/>
          <w:bCs/>
          <w:sz w:val="36"/>
          <w:szCs w:val="36"/>
          <w:cs/>
        </w:rPr>
        <w:t>สาขาวิชาวิทยาการคอมพิวเตอร์</w:t>
      </w:r>
      <w:r w:rsidRPr="00D9354D">
        <w:rPr>
          <w:b/>
          <w:bCs/>
          <w:sz w:val="36"/>
          <w:szCs w:val="36"/>
          <w:cs/>
        </w:rPr>
        <w:t xml:space="preserve"> </w:t>
      </w:r>
      <w:r w:rsidRPr="00D9354D">
        <w:rPr>
          <w:b/>
          <w:bCs/>
          <w:sz w:val="36"/>
          <w:szCs w:val="36"/>
          <w:cs/>
        </w:rPr>
        <w:br/>
      </w:r>
      <w:r>
        <w:rPr>
          <w:rFonts w:hint="cs"/>
          <w:b/>
          <w:bCs/>
          <w:sz w:val="36"/>
          <w:szCs w:val="36"/>
          <w:cs/>
        </w:rPr>
        <w:t>คณะวิทยาศาสตร์และเทคโนโลยี</w:t>
      </w:r>
      <w:r w:rsidRPr="00D9354D">
        <w:rPr>
          <w:b/>
          <w:bCs/>
          <w:sz w:val="36"/>
          <w:szCs w:val="36"/>
          <w:cs/>
        </w:rPr>
        <w:t xml:space="preserve"> มหาวิทยาลัยธรรมศาสตร์</w:t>
      </w:r>
      <w:r w:rsidRPr="00D9354D">
        <w:rPr>
          <w:b/>
          <w:bCs/>
          <w:sz w:val="36"/>
          <w:szCs w:val="36"/>
        </w:rPr>
        <w:br/>
      </w:r>
      <w:r w:rsidRPr="00D9354D">
        <w:rPr>
          <w:b/>
          <w:bCs/>
          <w:sz w:val="36"/>
          <w:szCs w:val="36"/>
          <w:cs/>
        </w:rPr>
        <w:t xml:space="preserve">ปีการศึกษา </w:t>
      </w:r>
      <w:r w:rsidR="00E86B91">
        <w:rPr>
          <w:b/>
          <w:bCs/>
          <w:sz w:val="36"/>
          <w:szCs w:val="36"/>
        </w:rPr>
        <w:t>2569</w:t>
      </w:r>
      <w:r w:rsidR="007E1023" w:rsidRPr="009A4B39">
        <w:rPr>
          <w:b/>
          <w:bCs/>
          <w:sz w:val="36"/>
          <w:szCs w:val="36"/>
          <w:cs/>
        </w:rPr>
        <w:br/>
        <w:t>ลิขสิทธิ์ของมหาวิทยาลัยธรรมศาสตร์</w:t>
      </w:r>
    </w:p>
    <w:p w14:paraId="05BB473C" w14:textId="374E4C5D" w:rsidR="00A2033A" w:rsidRPr="000A58E8" w:rsidRDefault="004E567E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40"/>
          <w:szCs w:val="40"/>
        </w:rPr>
        <w:lastRenderedPageBreak/>
        <w:t>AI-Generated Text Detection and Classification System for Thai-English Code-switching</w:t>
      </w:r>
    </w:p>
    <w:p w14:paraId="7CA885B6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681E8ACE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76BFEC0E" w14:textId="77777777" w:rsidR="00A2033A" w:rsidRPr="000A58E8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BY</w:t>
      </w:r>
    </w:p>
    <w:p w14:paraId="3BCFD284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608917C3" w14:textId="53515077" w:rsidR="00FD1DA0" w:rsidRPr="000A58E8" w:rsidRDefault="00231B21" w:rsidP="00FD1DA0">
      <w:pPr>
        <w:spacing w:before="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Mr. Chitipat Jampa</w:t>
      </w:r>
    </w:p>
    <w:p w14:paraId="06617254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636BB5DD" w14:textId="77777777" w:rsidR="00A2033A" w:rsidRPr="0092043E" w:rsidRDefault="00A2033A" w:rsidP="00A2033A">
      <w:pPr>
        <w:spacing w:before="0"/>
        <w:rPr>
          <w:b/>
          <w:bCs/>
          <w:sz w:val="36"/>
          <w:szCs w:val="36"/>
        </w:rPr>
      </w:pPr>
    </w:p>
    <w:p w14:paraId="362CC5B7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6EA9BC91" w14:textId="77777777" w:rsidR="00A2033A" w:rsidRPr="000A58E8" w:rsidRDefault="00A2033A" w:rsidP="00A2033A">
      <w:pPr>
        <w:spacing w:before="0"/>
        <w:jc w:val="both"/>
        <w:rPr>
          <w:b/>
          <w:bCs/>
          <w:sz w:val="36"/>
          <w:szCs w:val="36"/>
        </w:rPr>
      </w:pPr>
    </w:p>
    <w:p w14:paraId="00B404A2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15227B5E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66E387AF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41D9354E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44DEC2B5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30E07DA2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2F408E90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5AA9F491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451838BD" w14:textId="77777777" w:rsidR="00733BF8" w:rsidRPr="00733BF8" w:rsidRDefault="00A2033A" w:rsidP="009F3648">
      <w:pPr>
        <w:ind w:firstLine="0"/>
        <w:jc w:val="center"/>
        <w:rPr>
          <w:b/>
          <w:bCs/>
          <w:sz w:val="36"/>
          <w:szCs w:val="36"/>
        </w:rPr>
      </w:pPr>
      <w:r w:rsidRPr="000A58E8">
        <w:rPr>
          <w:b/>
          <w:bCs/>
          <w:sz w:val="36"/>
          <w:szCs w:val="36"/>
        </w:rPr>
        <w:t xml:space="preserve">A </w:t>
      </w:r>
      <w:r w:rsidR="00733BF8">
        <w:rPr>
          <w:b/>
          <w:bCs/>
          <w:sz w:val="36"/>
          <w:szCs w:val="36"/>
        </w:rPr>
        <w:t>FINAL-YEAR PROJECT REPORT</w:t>
      </w:r>
      <w:r w:rsidRPr="000A58E8">
        <w:rPr>
          <w:b/>
          <w:bCs/>
          <w:sz w:val="36"/>
          <w:szCs w:val="36"/>
          <w:cs/>
        </w:rPr>
        <w:t xml:space="preserve"> </w:t>
      </w:r>
      <w:r w:rsidRPr="000A58E8">
        <w:rPr>
          <w:b/>
          <w:bCs/>
          <w:sz w:val="36"/>
          <w:szCs w:val="36"/>
        </w:rPr>
        <w:t>SUBMITTED IN PARTIAL FULFILLMENT OF THE REQUIREMENTS FOR THE DEGREE OF</w:t>
      </w:r>
      <w:r>
        <w:rPr>
          <w:b/>
          <w:bCs/>
          <w:sz w:val="36"/>
          <w:szCs w:val="36"/>
        </w:rPr>
        <w:t xml:space="preserve"> </w:t>
      </w:r>
      <w:r w:rsidR="00733BF8" w:rsidRPr="00733BF8">
        <w:rPr>
          <w:b/>
          <w:bCs/>
          <w:sz w:val="36"/>
          <w:szCs w:val="36"/>
        </w:rPr>
        <w:t>BACHELOR OF SCIENCE</w:t>
      </w:r>
    </w:p>
    <w:p w14:paraId="4D45913D" w14:textId="7937160A" w:rsidR="00A2033A" w:rsidRPr="00491A21" w:rsidRDefault="00733BF8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  <w:r w:rsidRPr="00733BF8">
        <w:rPr>
          <w:b/>
          <w:bCs/>
          <w:sz w:val="36"/>
          <w:szCs w:val="36"/>
        </w:rPr>
        <w:t>COMPUTER SCIENCE</w:t>
      </w:r>
      <w:r w:rsidR="00A2033A" w:rsidRPr="000A58E8">
        <w:rPr>
          <w:b/>
          <w:bCs/>
          <w:sz w:val="36"/>
          <w:szCs w:val="36"/>
        </w:rPr>
        <w:br/>
      </w:r>
      <w:r w:rsidR="00D537A5">
        <w:rPr>
          <w:b/>
          <w:bCs/>
          <w:sz w:val="36"/>
          <w:szCs w:val="36"/>
        </w:rPr>
        <w:t>FACULTY OF SCIENCE AND TECHNOLOGY</w:t>
      </w:r>
      <w:r w:rsidR="00A2033A" w:rsidRPr="000A58E8">
        <w:rPr>
          <w:b/>
          <w:bCs/>
          <w:sz w:val="36"/>
          <w:szCs w:val="36"/>
        </w:rPr>
        <w:br/>
        <w:t>THAMMASAT UNIVERSITY</w:t>
      </w:r>
      <w:r w:rsidR="00A2033A" w:rsidRPr="000A58E8">
        <w:rPr>
          <w:b/>
          <w:bCs/>
          <w:sz w:val="36"/>
          <w:szCs w:val="36"/>
        </w:rPr>
        <w:br/>
        <w:t xml:space="preserve">ACADEMIC YEAR </w:t>
      </w:r>
      <w:r w:rsidR="00D537A5">
        <w:rPr>
          <w:b/>
          <w:bCs/>
          <w:sz w:val="36"/>
          <w:szCs w:val="36"/>
        </w:rPr>
        <w:t>20</w:t>
      </w:r>
      <w:r w:rsidR="0017527C">
        <w:rPr>
          <w:b/>
          <w:bCs/>
          <w:sz w:val="36"/>
          <w:szCs w:val="36"/>
        </w:rPr>
        <w:t>2</w:t>
      </w:r>
      <w:r w:rsidR="00E22903">
        <w:rPr>
          <w:rFonts w:hint="cs"/>
          <w:b/>
          <w:bCs/>
          <w:sz w:val="36"/>
          <w:szCs w:val="36"/>
          <w:cs/>
        </w:rPr>
        <w:t>6</w:t>
      </w:r>
    </w:p>
    <w:p w14:paraId="00E19E31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  <w:sectPr w:rsidR="00A2033A" w:rsidSect="00EA52FF">
          <w:headerReference w:type="default" r:id="rId9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  <w:r w:rsidRPr="000A58E8">
        <w:rPr>
          <w:b/>
          <w:bCs/>
          <w:sz w:val="36"/>
          <w:szCs w:val="36"/>
        </w:rPr>
        <w:t>COPYRIGHT OF THAMMASAT UNIVERSITY</w:t>
      </w:r>
    </w:p>
    <w:p w14:paraId="6A7E66C9" w14:textId="77777777" w:rsidR="007E1023" w:rsidRPr="00806917" w:rsidRDefault="007E1023" w:rsidP="007E1023">
      <w:pPr>
        <w:ind w:firstLine="0"/>
        <w:jc w:val="center"/>
      </w:pPr>
      <w:r w:rsidRPr="00806917">
        <w:rPr>
          <w:cs/>
        </w:rPr>
        <w:lastRenderedPageBreak/>
        <w:t>มหาวิทยาลัยธรรมศาสตร์</w:t>
      </w:r>
    </w:p>
    <w:p w14:paraId="0E3A1493" w14:textId="77777777" w:rsidR="007E1023" w:rsidRPr="00806917" w:rsidRDefault="00BF5B6A" w:rsidP="007E1023">
      <w:pPr>
        <w:spacing w:before="0"/>
        <w:ind w:firstLine="0"/>
        <w:jc w:val="center"/>
        <w:rPr>
          <w:cs/>
        </w:rPr>
      </w:pPr>
      <w:r>
        <w:rPr>
          <w:rFonts w:hint="cs"/>
          <w:cs/>
        </w:rPr>
        <w:t>คณะวิทยาศาสตร์และเทคโนโลยี</w:t>
      </w:r>
    </w:p>
    <w:p w14:paraId="65340B64" w14:textId="77777777" w:rsidR="007E1023" w:rsidRDefault="007E1023" w:rsidP="007E1023">
      <w:pPr>
        <w:spacing w:before="0"/>
        <w:ind w:firstLine="0"/>
        <w:jc w:val="center"/>
      </w:pPr>
    </w:p>
    <w:p w14:paraId="18A5D9D1" w14:textId="77777777" w:rsidR="007E1023" w:rsidRPr="00806917" w:rsidRDefault="00BF5B6A" w:rsidP="007E1023">
      <w:pPr>
        <w:spacing w:before="0"/>
        <w:ind w:firstLine="0"/>
        <w:jc w:val="center"/>
        <w:rPr>
          <w:cs/>
        </w:rPr>
      </w:pPr>
      <w:r>
        <w:rPr>
          <w:rFonts w:hint="cs"/>
          <w:cs/>
        </w:rPr>
        <w:t>รายงาน</w:t>
      </w:r>
      <w:r w:rsidR="0074207B">
        <w:rPr>
          <w:rFonts w:hint="cs"/>
          <w:cs/>
        </w:rPr>
        <w:t>โครงงานพิเศษ</w:t>
      </w:r>
    </w:p>
    <w:p w14:paraId="2DA1DC47" w14:textId="77777777" w:rsidR="007E1023" w:rsidRPr="00806917" w:rsidRDefault="007E1023" w:rsidP="007E1023">
      <w:pPr>
        <w:spacing w:before="0"/>
      </w:pPr>
    </w:p>
    <w:p w14:paraId="358C4FDC" w14:textId="77777777" w:rsidR="007E1023" w:rsidRPr="00806917" w:rsidRDefault="007E1023" w:rsidP="007E1023">
      <w:pPr>
        <w:spacing w:before="0"/>
        <w:ind w:firstLine="0"/>
        <w:jc w:val="center"/>
      </w:pPr>
      <w:r w:rsidRPr="00806917">
        <w:rPr>
          <w:cs/>
        </w:rPr>
        <w:t>ของ</w:t>
      </w:r>
    </w:p>
    <w:p w14:paraId="62E06A02" w14:textId="77777777" w:rsidR="007E1023" w:rsidRPr="00806917" w:rsidRDefault="007E1023" w:rsidP="007E1023">
      <w:pPr>
        <w:spacing w:before="0"/>
      </w:pPr>
    </w:p>
    <w:p w14:paraId="4E6C1603" w14:textId="73D5832A" w:rsidR="00FD1DA0" w:rsidRPr="00806917" w:rsidRDefault="00231B21" w:rsidP="00FD1DA0">
      <w:pPr>
        <w:spacing w:before="0"/>
        <w:ind w:firstLine="0"/>
        <w:jc w:val="center"/>
      </w:pPr>
      <w:r>
        <w:rPr>
          <w:rFonts w:hint="cs"/>
          <w:cs/>
        </w:rPr>
        <w:t>นายชิติพัทธ์ จำปา</w:t>
      </w:r>
    </w:p>
    <w:p w14:paraId="23955306" w14:textId="77777777" w:rsidR="007E1023" w:rsidRPr="00806917" w:rsidRDefault="007E1023" w:rsidP="007E1023">
      <w:pPr>
        <w:spacing w:before="0"/>
      </w:pPr>
    </w:p>
    <w:p w14:paraId="329ED02B" w14:textId="77777777" w:rsidR="007E1023" w:rsidRPr="00806917" w:rsidRDefault="007E1023" w:rsidP="007E1023">
      <w:pPr>
        <w:spacing w:before="0"/>
        <w:ind w:firstLine="0"/>
        <w:jc w:val="center"/>
      </w:pPr>
      <w:r w:rsidRPr="00806917">
        <w:rPr>
          <w:cs/>
        </w:rPr>
        <w:t>เรื่อง</w:t>
      </w:r>
    </w:p>
    <w:p w14:paraId="11A4C3F0" w14:textId="77777777" w:rsidR="007E1023" w:rsidRPr="00806917" w:rsidRDefault="007E1023" w:rsidP="007E1023">
      <w:pPr>
        <w:spacing w:before="0"/>
      </w:pPr>
    </w:p>
    <w:p w14:paraId="78FD7825" w14:textId="3D491094" w:rsidR="007E1023" w:rsidRPr="00806917" w:rsidRDefault="00660D7B" w:rsidP="007E1023">
      <w:pPr>
        <w:spacing w:before="0"/>
        <w:ind w:firstLine="0"/>
        <w:jc w:val="center"/>
      </w:pPr>
      <w:bookmarkStart w:id="1" w:name="Text5"/>
      <w:r>
        <w:rPr>
          <w:noProof/>
          <w:cs/>
        </w:rPr>
        <w:t>ระบบตรวจจับและจำแนกข้อความที่สร้างโดยปัญญาประดิษฐ์สำหรับการใช้งานภาษาไทยและอังกฤษแบบผสม</w:t>
      </w:r>
      <w:bookmarkEnd w:id="1"/>
    </w:p>
    <w:p w14:paraId="2EF718DB" w14:textId="77777777" w:rsidR="007E1023" w:rsidRPr="00806917" w:rsidRDefault="007E1023" w:rsidP="007E1023">
      <w:pPr>
        <w:spacing w:before="0"/>
      </w:pPr>
    </w:p>
    <w:p w14:paraId="5881554F" w14:textId="77777777" w:rsidR="007E1023" w:rsidRPr="00806917" w:rsidRDefault="007E1023" w:rsidP="007E1023">
      <w:pPr>
        <w:spacing w:before="0"/>
        <w:ind w:firstLine="0"/>
        <w:jc w:val="center"/>
      </w:pPr>
      <w:r w:rsidRPr="00806917">
        <w:rPr>
          <w:cs/>
        </w:rPr>
        <w:t>ได้รับการตรวจสอบและอนุมัติ ให้เป็นส่วนหนึ่งของการศึกษาตามหลักสูตร</w:t>
      </w:r>
    </w:p>
    <w:p w14:paraId="74B2AA09" w14:textId="2443FBB2" w:rsidR="007E1023" w:rsidRPr="00694388" w:rsidRDefault="0074207B" w:rsidP="007E1023">
      <w:pPr>
        <w:spacing w:before="0"/>
        <w:ind w:firstLine="0"/>
        <w:jc w:val="center"/>
      </w:pPr>
      <w:r w:rsidRPr="0074207B">
        <w:rPr>
          <w:cs/>
        </w:rPr>
        <w:t>หลักสูตรวิทยาศาสตรบัณฑิต สาขาวิชาวิทยาการคอมพิวเตอร์</w:t>
      </w:r>
      <w:r w:rsidR="007E1023" w:rsidRPr="00806917">
        <w:br/>
      </w:r>
      <w:r w:rsidR="007E1023">
        <w:rPr>
          <w:rFonts w:hint="cs"/>
          <w:cs/>
        </w:rPr>
        <w:t>เมื่อ</w:t>
      </w:r>
      <w:r w:rsidR="007E1023" w:rsidRPr="00806917">
        <w:t xml:space="preserve"> </w:t>
      </w:r>
      <w:r w:rsidR="007E1023">
        <w:rPr>
          <w:rFonts w:hint="cs"/>
          <w:cs/>
        </w:rPr>
        <w:t xml:space="preserve">วันที่ </w:t>
      </w:r>
      <w:r w:rsidR="007E1023" w:rsidRPr="00806917">
        <w:rPr>
          <w:cs/>
        </w:rPr>
        <w:fldChar w:fldCharType="begin">
          <w:ffData>
            <w:name w:val="Text8"/>
            <w:enabled/>
            <w:calcOnExit w:val="0"/>
            <w:textInput>
              <w:default w:val="วันที่"/>
            </w:textInput>
          </w:ffData>
        </w:fldChar>
      </w:r>
      <w:r w:rsidR="007E1023" w:rsidRPr="00806917">
        <w:rPr>
          <w:cs/>
        </w:rPr>
        <w:instrText xml:space="preserve"> </w:instrText>
      </w:r>
      <w:r w:rsidR="007E1023" w:rsidRPr="00806917">
        <w:instrText>FORMTEXT</w:instrText>
      </w:r>
      <w:r w:rsidR="007E1023" w:rsidRPr="00806917">
        <w:rPr>
          <w:cs/>
        </w:rPr>
        <w:instrText xml:space="preserve"> </w:instrText>
      </w:r>
      <w:r w:rsidR="007E1023" w:rsidRPr="00806917">
        <w:rPr>
          <w:cs/>
        </w:rPr>
      </w:r>
      <w:r w:rsidR="007E1023" w:rsidRPr="00806917">
        <w:rPr>
          <w:cs/>
        </w:rPr>
        <w:fldChar w:fldCharType="separate"/>
      </w:r>
      <w:r w:rsidR="006861F0">
        <w:rPr>
          <w:noProof/>
          <w:cs/>
        </w:rPr>
        <w:t>วันที่</w:t>
      </w:r>
      <w:r w:rsidR="007E1023" w:rsidRPr="00806917">
        <w:rPr>
          <w:cs/>
        </w:rPr>
        <w:fldChar w:fldCharType="end"/>
      </w:r>
      <w:r w:rsidR="007E1023" w:rsidRPr="00806917">
        <w:rPr>
          <w:cs/>
        </w:rPr>
        <w:t xml:space="preserve"> </w:t>
      </w:r>
      <w:r w:rsidR="007E1023" w:rsidRPr="00806917">
        <w:rPr>
          <w:cs/>
        </w:rPr>
        <w:fldChar w:fldCharType="begin">
          <w:ffData>
            <w:name w:val="Text9"/>
            <w:enabled/>
            <w:calcOnExit w:val="0"/>
            <w:textInput>
              <w:default w:val="ชื่อเต็มของเดือน"/>
            </w:textInput>
          </w:ffData>
        </w:fldChar>
      </w:r>
      <w:r w:rsidR="007E1023" w:rsidRPr="00806917">
        <w:rPr>
          <w:cs/>
        </w:rPr>
        <w:instrText xml:space="preserve"> </w:instrText>
      </w:r>
      <w:r w:rsidR="007E1023" w:rsidRPr="00806917">
        <w:instrText>FORMTEXT</w:instrText>
      </w:r>
      <w:r w:rsidR="007E1023" w:rsidRPr="00806917">
        <w:rPr>
          <w:cs/>
        </w:rPr>
        <w:instrText xml:space="preserve"> </w:instrText>
      </w:r>
      <w:r w:rsidR="007E1023" w:rsidRPr="00806917">
        <w:rPr>
          <w:cs/>
        </w:rPr>
      </w:r>
      <w:r w:rsidR="007E1023" w:rsidRPr="00806917">
        <w:rPr>
          <w:cs/>
        </w:rPr>
        <w:fldChar w:fldCharType="separate"/>
      </w:r>
      <w:r w:rsidR="006861F0">
        <w:rPr>
          <w:noProof/>
          <w:cs/>
        </w:rPr>
        <w:t>ชื่อเต็มของเดือน</w:t>
      </w:r>
      <w:r w:rsidR="007E1023" w:rsidRPr="00806917">
        <w:rPr>
          <w:cs/>
        </w:rPr>
        <w:fldChar w:fldCharType="end"/>
      </w:r>
      <w:r w:rsidR="007E1023" w:rsidRPr="00806917">
        <w:rPr>
          <w:cs/>
        </w:rPr>
        <w:t xml:space="preserve"> พ.ศ. </w:t>
      </w:r>
      <w:r>
        <w:t>256</w:t>
      </w:r>
      <w:r w:rsidR="00C92CE6">
        <w:t>9</w:t>
      </w:r>
    </w:p>
    <w:p w14:paraId="05322285" w14:textId="77777777" w:rsidR="007E1023" w:rsidRDefault="007E1023" w:rsidP="007E1023">
      <w:pPr>
        <w:spacing w:before="0"/>
      </w:pPr>
    </w:p>
    <w:p w14:paraId="6F62F68B" w14:textId="77777777" w:rsidR="007E1023" w:rsidRPr="00806917" w:rsidRDefault="007E1023" w:rsidP="007E1023">
      <w:pPr>
        <w:spacing w:before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1"/>
        <w:gridCol w:w="4165"/>
      </w:tblGrid>
      <w:tr w:rsidR="007E1023" w:rsidRPr="007E1023" w14:paraId="7A57A898" w14:textId="77777777" w:rsidTr="0074207B">
        <w:tc>
          <w:tcPr>
            <w:tcW w:w="4141" w:type="dxa"/>
          </w:tcPr>
          <w:p w14:paraId="42993579" w14:textId="77777777" w:rsidR="007E1023" w:rsidRPr="007E1023" w:rsidRDefault="0074207B" w:rsidP="007E1023">
            <w:pPr>
              <w:spacing w:before="0"/>
              <w:ind w:firstLine="0"/>
              <w:jc w:val="left"/>
            </w:pPr>
            <w:bookmarkStart w:id="2" w:name="_Hlk499287384"/>
            <w:r>
              <w:rPr>
                <w:rFonts w:hint="cs"/>
                <w:cs/>
              </w:rPr>
              <w:t>อาจารย์ที่ปรึกษา</w:t>
            </w:r>
          </w:p>
        </w:tc>
        <w:tc>
          <w:tcPr>
            <w:tcW w:w="4165" w:type="dxa"/>
          </w:tcPr>
          <w:p w14:paraId="0AA529EB" w14:textId="77777777" w:rsidR="007E1023" w:rsidRPr="007E1023" w:rsidRDefault="007E1023" w:rsidP="007E1023">
            <w:pPr>
              <w:spacing w:before="0"/>
              <w:ind w:firstLine="0"/>
              <w:jc w:val="left"/>
            </w:pPr>
            <w:r w:rsidRPr="007E10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25B1E6" wp14:editId="4F26B7A5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184785</wp:posOffset>
                      </wp:positionV>
                      <wp:extent cx="2615565" cy="0"/>
                      <wp:effectExtent l="11430" t="13335" r="11430" b="5715"/>
                      <wp:wrapNone/>
                      <wp:docPr id="5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CD3C1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1" o:spid="_x0000_s1026" type="#_x0000_t32" style="position:absolute;margin-left:-.6pt;margin-top:14.55pt;width:205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"/>
                  </w:pict>
                </mc:Fallback>
              </mc:AlternateContent>
            </w:r>
          </w:p>
          <w:p w14:paraId="7D45D05E" w14:textId="32A399FB" w:rsidR="007E1023" w:rsidRPr="007E1023" w:rsidRDefault="007E1023" w:rsidP="007E1023">
            <w:pPr>
              <w:spacing w:before="0"/>
              <w:ind w:firstLine="0"/>
            </w:pPr>
            <w:r w:rsidRPr="007E1023">
              <w:rPr>
                <w:cs/>
              </w:rPr>
              <w:t>(</w:t>
            </w:r>
            <w:r w:rsidR="002800BC" w:rsidRPr="002800BC">
              <w:rPr>
                <w:cs/>
              </w:rPr>
              <w:t>ผศ.ดร.ปกรณ์ ลี้สุทธิพรชัย</w:t>
            </w:r>
            <w:r w:rsidRPr="007E1023">
              <w:rPr>
                <w:cs/>
              </w:rPr>
              <w:t>)</w:t>
            </w:r>
          </w:p>
        </w:tc>
      </w:tr>
      <w:bookmarkEnd w:id="2"/>
      <w:tr w:rsidR="0074207B" w:rsidRPr="007E1023" w14:paraId="6E82F17E" w14:textId="77777777" w:rsidTr="0074207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</w:tcPr>
          <w:p w14:paraId="35C305F2" w14:textId="77777777" w:rsidR="0074207B" w:rsidRPr="007E1023" w:rsidRDefault="0074207B" w:rsidP="00406C59">
            <w:pPr>
              <w:spacing w:before="0"/>
              <w:ind w:firstLine="0"/>
              <w:jc w:val="left"/>
            </w:pPr>
            <w:r>
              <w:rPr>
                <w:rFonts w:hint="cs"/>
                <w:cs/>
              </w:rPr>
              <w:t>กรรมการสอบโครงงานพิเศษ</w:t>
            </w:r>
          </w:p>
        </w:tc>
        <w:tc>
          <w:tcPr>
            <w:tcW w:w="4165" w:type="dxa"/>
            <w:tcBorders>
              <w:top w:val="nil"/>
              <w:left w:val="nil"/>
              <w:bottom w:val="nil"/>
              <w:right w:val="nil"/>
            </w:tcBorders>
          </w:tcPr>
          <w:p w14:paraId="15C7DF9F" w14:textId="77777777" w:rsidR="0074207B" w:rsidRPr="007E1023" w:rsidRDefault="0074207B" w:rsidP="00406C59">
            <w:pPr>
              <w:spacing w:before="0"/>
              <w:ind w:firstLine="0"/>
              <w:jc w:val="left"/>
            </w:pPr>
            <w:r w:rsidRPr="007E10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E61CFE8" wp14:editId="7971C581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184785</wp:posOffset>
                      </wp:positionV>
                      <wp:extent cx="2615565" cy="0"/>
                      <wp:effectExtent l="11430" t="13335" r="11430" b="5715"/>
                      <wp:wrapNone/>
                      <wp:docPr id="11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90482E" id="AutoShape 21" o:spid="_x0000_s1026" type="#_x0000_t32" style="position:absolute;margin-left:-.6pt;margin-top:14.55pt;width:205.9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"/>
                  </w:pict>
                </mc:Fallback>
              </mc:AlternateContent>
            </w:r>
          </w:p>
          <w:p w14:paraId="2FDA8DE9" w14:textId="7F52730F" w:rsidR="0074207B" w:rsidRPr="007E1023" w:rsidRDefault="0074207B" w:rsidP="00406C59">
            <w:pPr>
              <w:spacing w:before="0"/>
              <w:ind w:firstLine="0"/>
            </w:pPr>
            <w:r w:rsidRPr="007E1023">
              <w:rPr>
                <w:cs/>
              </w:rPr>
              <w:t>(</w:t>
            </w:r>
            <w:r w:rsidR="00C04209" w:rsidRPr="00C04209">
              <w:rPr>
                <w:cs/>
              </w:rPr>
              <w:t>ผศ.ดร.วิลาวรรณ รักผกาวงศ์</w:t>
            </w:r>
            <w:r w:rsidRPr="007E1023">
              <w:rPr>
                <w:cs/>
              </w:rPr>
              <w:t>)</w:t>
            </w:r>
          </w:p>
        </w:tc>
      </w:tr>
      <w:tr w:rsidR="007E1023" w:rsidRPr="007E1023" w14:paraId="52C85DD3" w14:textId="77777777" w:rsidTr="0074207B">
        <w:trPr>
          <w:trHeight w:val="413"/>
        </w:trPr>
        <w:tc>
          <w:tcPr>
            <w:tcW w:w="4141" w:type="dxa"/>
          </w:tcPr>
          <w:p w14:paraId="3077646A" w14:textId="77777777" w:rsidR="007E1023" w:rsidRPr="007E1023" w:rsidRDefault="007E1023" w:rsidP="007E1023">
            <w:pPr>
              <w:spacing w:before="0"/>
              <w:ind w:firstLine="0"/>
              <w:jc w:val="left"/>
            </w:pPr>
            <w:r w:rsidRPr="007E1023">
              <w:rPr>
                <w:cs/>
              </w:rPr>
              <w:t>กรรมการสอบ</w:t>
            </w:r>
            <w:r w:rsidR="0074207B">
              <w:rPr>
                <w:rFonts w:hint="cs"/>
                <w:cs/>
              </w:rPr>
              <w:t>โครงงานพิเศษ</w:t>
            </w:r>
          </w:p>
        </w:tc>
        <w:tc>
          <w:tcPr>
            <w:tcW w:w="4165" w:type="dxa"/>
          </w:tcPr>
          <w:p w14:paraId="6F53F0E0" w14:textId="77777777" w:rsidR="007E1023" w:rsidRPr="007E1023" w:rsidRDefault="007E1023" w:rsidP="007E1023">
            <w:pPr>
              <w:spacing w:before="0"/>
              <w:ind w:firstLine="0"/>
            </w:pPr>
            <w:r w:rsidRPr="007E10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CB2D7FB" wp14:editId="1414843D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188595</wp:posOffset>
                      </wp:positionV>
                      <wp:extent cx="2615565" cy="0"/>
                      <wp:effectExtent l="9525" t="7620" r="13335" b="11430"/>
                      <wp:wrapNone/>
                      <wp:docPr id="2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684E7" id="AutoShape 23" o:spid="_x0000_s1026" type="#_x0000_t32" style="position:absolute;margin-left:-2.25pt;margin-top:14.85pt;width:205.9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"/>
                  </w:pict>
                </mc:Fallback>
              </mc:AlternateContent>
            </w:r>
          </w:p>
          <w:p w14:paraId="024CAE53" w14:textId="7B8B736A" w:rsidR="007E1023" w:rsidRPr="007E1023" w:rsidRDefault="007E1023" w:rsidP="007E1023">
            <w:pPr>
              <w:spacing w:before="0"/>
              <w:ind w:firstLine="0"/>
            </w:pPr>
            <w:r w:rsidRPr="007E1023">
              <w:rPr>
                <w:cs/>
              </w:rPr>
              <w:t>(</w:t>
            </w:r>
            <w:r w:rsidR="008830BB" w:rsidRPr="008830BB">
              <w:rPr>
                <w:cs/>
              </w:rPr>
              <w:t>อาจารย์สิริกันยา นิลพานิช</w:t>
            </w:r>
            <w:r w:rsidRPr="007E1023">
              <w:rPr>
                <w:cs/>
              </w:rPr>
              <w:t>)</w:t>
            </w:r>
          </w:p>
        </w:tc>
      </w:tr>
    </w:tbl>
    <w:p w14:paraId="6BC43FEB" w14:textId="77777777" w:rsidR="009911F3" w:rsidRDefault="009911F3" w:rsidP="007E1023">
      <w:pPr>
        <w:ind w:firstLine="0"/>
      </w:pPr>
    </w:p>
    <w:p w14:paraId="77994BA3" w14:textId="77777777" w:rsidR="005950EB" w:rsidRPr="0074207B" w:rsidRDefault="005950EB" w:rsidP="007E1023">
      <w:pPr>
        <w:ind w:firstLine="0"/>
        <w:sectPr w:rsidR="005950EB" w:rsidRPr="0074207B" w:rsidSect="00EA52FF">
          <w:headerReference w:type="default" r:id="rId10"/>
          <w:pgSz w:w="11906" w:h="16838"/>
          <w:pgMar w:top="2160" w:right="1440" w:bottom="1440" w:left="2160" w:header="706" w:footer="706" w:gutter="0"/>
          <w:cols w:space="708"/>
          <w:docGrid w:linePitch="360"/>
        </w:sectPr>
      </w:pPr>
    </w:p>
    <w:tbl>
      <w:tblPr>
        <w:tblStyle w:val="TableGrid"/>
        <w:tblW w:w="859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904"/>
      </w:tblGrid>
      <w:tr w:rsidR="005950EB" w:rsidRPr="005950EB" w14:paraId="1F2D3E94" w14:textId="77777777" w:rsidTr="00AD0215">
        <w:tc>
          <w:tcPr>
            <w:tcW w:w="3686" w:type="dxa"/>
          </w:tcPr>
          <w:p w14:paraId="4EF79603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rPr>
                <w:cs/>
              </w:rPr>
              <w:lastRenderedPageBreak/>
              <w:t>หัวข้อ</w:t>
            </w:r>
            <w:r w:rsidR="0074207B">
              <w:rPr>
                <w:rFonts w:hint="cs"/>
                <w:cs/>
              </w:rPr>
              <w:t>โครงงานพิเศษ</w:t>
            </w:r>
          </w:p>
        </w:tc>
        <w:tc>
          <w:tcPr>
            <w:tcW w:w="4904" w:type="dxa"/>
          </w:tcPr>
          <w:p w14:paraId="0B42DD37" w14:textId="7D765982" w:rsidR="005950EB" w:rsidRPr="005950EB" w:rsidRDefault="001F566D" w:rsidP="005950EB">
            <w:pPr>
              <w:spacing w:before="0"/>
              <w:ind w:firstLine="0"/>
              <w:jc w:val="left"/>
              <w:rPr>
                <w:cs/>
              </w:rPr>
            </w:pPr>
            <w:r>
              <w:rPr>
                <w:noProof/>
                <w:cs/>
              </w:rPr>
              <w:t>ระบบตรวจจับและจำแนกข้อความที่สร้างโดยปัญญาประดิษฐ์สำหรับการใช้งานภาษาไทยและอังกฤษแบบผสม</w:t>
            </w:r>
          </w:p>
        </w:tc>
      </w:tr>
      <w:tr w:rsidR="005950EB" w:rsidRPr="005950EB" w14:paraId="278F030A" w14:textId="77777777" w:rsidTr="00AD0215">
        <w:tc>
          <w:tcPr>
            <w:tcW w:w="3686" w:type="dxa"/>
          </w:tcPr>
          <w:p w14:paraId="25C68511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rPr>
                <w:cs/>
              </w:rPr>
              <w:t>ชื่อผู้เขียน</w:t>
            </w:r>
          </w:p>
        </w:tc>
        <w:tc>
          <w:tcPr>
            <w:tcW w:w="4904" w:type="dxa"/>
          </w:tcPr>
          <w:p w14:paraId="4BEB93B9" w14:textId="09213261" w:rsidR="005950EB" w:rsidRPr="005950EB" w:rsidRDefault="001F566D" w:rsidP="005950EB">
            <w:pPr>
              <w:spacing w:before="0"/>
              <w:ind w:firstLine="0"/>
              <w:jc w:val="left"/>
            </w:pPr>
            <w:r>
              <w:rPr>
                <w:noProof/>
                <w:cs/>
              </w:rPr>
              <w:t>นายชิติพัทธ์ จำปา</w:t>
            </w:r>
            <w:r w:rsidR="005950EB" w:rsidRPr="005950EB">
              <w:rPr>
                <w:cs/>
              </w:rPr>
              <w:t xml:space="preserve"> </w:t>
            </w:r>
          </w:p>
        </w:tc>
      </w:tr>
      <w:tr w:rsidR="005950EB" w:rsidRPr="005950EB" w14:paraId="5DE95D07" w14:textId="77777777" w:rsidTr="00AD0215">
        <w:tc>
          <w:tcPr>
            <w:tcW w:w="3686" w:type="dxa"/>
          </w:tcPr>
          <w:p w14:paraId="758E3AC5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rPr>
                <w:cs/>
              </w:rPr>
              <w:t>ชื่อปริญญา</w:t>
            </w:r>
          </w:p>
        </w:tc>
        <w:tc>
          <w:tcPr>
            <w:tcW w:w="4904" w:type="dxa"/>
          </w:tcPr>
          <w:p w14:paraId="6C719EE3" w14:textId="77777777" w:rsidR="005950EB" w:rsidRPr="005950EB" w:rsidRDefault="0074207B" w:rsidP="005950EB">
            <w:pPr>
              <w:spacing w:before="0"/>
              <w:ind w:firstLine="0"/>
              <w:jc w:val="left"/>
            </w:pPr>
            <w:r w:rsidRPr="0074207B">
              <w:rPr>
                <w:cs/>
              </w:rPr>
              <w:t>วิทยาศาสตรบัณฑิต สาขาวิชาวิทยาการคอมพิวเตอร์</w:t>
            </w:r>
          </w:p>
        </w:tc>
      </w:tr>
      <w:tr w:rsidR="005950EB" w:rsidRPr="005950EB" w14:paraId="31F36F95" w14:textId="77777777" w:rsidTr="00AD0215">
        <w:tc>
          <w:tcPr>
            <w:tcW w:w="3686" w:type="dxa"/>
          </w:tcPr>
          <w:p w14:paraId="5CA2CB67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rPr>
                <w:cs/>
              </w:rPr>
              <w:t>สาขาวิชา/คณะ/มหาวิทยาลัย</w:t>
            </w:r>
          </w:p>
        </w:tc>
        <w:tc>
          <w:tcPr>
            <w:tcW w:w="4904" w:type="dxa"/>
          </w:tcPr>
          <w:p w14:paraId="6C6223E7" w14:textId="77777777" w:rsidR="005950EB" w:rsidRPr="005950EB" w:rsidRDefault="0074207B" w:rsidP="005950EB">
            <w:pPr>
              <w:spacing w:before="0"/>
              <w:ind w:firstLine="0"/>
              <w:jc w:val="left"/>
            </w:pPr>
            <w:r>
              <w:rPr>
                <w:rFonts w:hint="cs"/>
                <w:cs/>
              </w:rPr>
              <w:t>สาขาวิชาวิทยาการคอมพิวเตอร์</w:t>
            </w:r>
          </w:p>
          <w:p w14:paraId="0C084DEE" w14:textId="77777777" w:rsidR="005950EB" w:rsidRPr="005950EB" w:rsidRDefault="0074207B" w:rsidP="005950EB">
            <w:pPr>
              <w:spacing w:before="0"/>
              <w:ind w:firstLine="0"/>
              <w:jc w:val="left"/>
            </w:pPr>
            <w:r>
              <w:rPr>
                <w:rFonts w:hint="cs"/>
                <w:cs/>
              </w:rPr>
              <w:t>คณะวิทยาศาสตร์และเทคโนโลยี</w:t>
            </w:r>
          </w:p>
          <w:p w14:paraId="35A2646D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rPr>
                <w:cs/>
              </w:rPr>
              <w:t>มหาวิทยาลัยธรรมศาสตร์</w:t>
            </w:r>
          </w:p>
        </w:tc>
      </w:tr>
      <w:tr w:rsidR="005950EB" w:rsidRPr="005950EB" w14:paraId="449A815B" w14:textId="77777777" w:rsidTr="00AD0215">
        <w:tc>
          <w:tcPr>
            <w:tcW w:w="3686" w:type="dxa"/>
          </w:tcPr>
          <w:p w14:paraId="6FBCD2C8" w14:textId="4BFE6C65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rPr>
                <w:cs/>
              </w:rPr>
              <w:t>อาจารย์ที่ปรึกษา</w:t>
            </w:r>
            <w:r w:rsidR="0074207B">
              <w:rPr>
                <w:rFonts w:hint="cs"/>
                <w:cs/>
              </w:rPr>
              <w:t>โครงงานพิเศษ</w:t>
            </w:r>
          </w:p>
        </w:tc>
        <w:tc>
          <w:tcPr>
            <w:tcW w:w="4904" w:type="dxa"/>
          </w:tcPr>
          <w:p w14:paraId="2B85BC6E" w14:textId="7D1E6A06" w:rsidR="005950EB" w:rsidRPr="005950EB" w:rsidRDefault="001F566D" w:rsidP="005950EB">
            <w:pPr>
              <w:spacing w:before="0"/>
              <w:ind w:firstLine="0"/>
              <w:jc w:val="left"/>
              <w:rPr>
                <w:cs/>
              </w:rPr>
            </w:pPr>
            <w:bookmarkStart w:id="3" w:name="Text8"/>
            <w:r>
              <w:rPr>
                <w:noProof/>
                <w:cs/>
              </w:rPr>
              <w:t>ผศ.ดร.ปกรณ์ ลี้สุทธิพรชัย</w:t>
            </w:r>
            <w:bookmarkEnd w:id="3"/>
            <w:r w:rsidR="005950EB" w:rsidRPr="005950EB">
              <w:t xml:space="preserve"> </w:t>
            </w:r>
          </w:p>
        </w:tc>
      </w:tr>
      <w:tr w:rsidR="005950EB" w:rsidRPr="005950EB" w14:paraId="5F7DE4CE" w14:textId="77777777" w:rsidTr="00AD0215">
        <w:tc>
          <w:tcPr>
            <w:tcW w:w="3686" w:type="dxa"/>
          </w:tcPr>
          <w:p w14:paraId="76615F24" w14:textId="77777777" w:rsidR="005950EB" w:rsidRPr="005950EB" w:rsidRDefault="005950EB" w:rsidP="005950EB">
            <w:pPr>
              <w:spacing w:before="0"/>
              <w:ind w:firstLine="0"/>
              <w:jc w:val="left"/>
              <w:rPr>
                <w:cs/>
              </w:rPr>
            </w:pPr>
            <w:r w:rsidRPr="005950EB">
              <w:rPr>
                <w:cs/>
              </w:rPr>
              <w:t>ปีการศึกษา</w:t>
            </w:r>
          </w:p>
        </w:tc>
        <w:tc>
          <w:tcPr>
            <w:tcW w:w="4904" w:type="dxa"/>
          </w:tcPr>
          <w:p w14:paraId="108BD52D" w14:textId="2818F61E" w:rsidR="005950EB" w:rsidRPr="005950EB" w:rsidRDefault="00E86B91" w:rsidP="005950EB">
            <w:pPr>
              <w:spacing w:before="0"/>
              <w:ind w:firstLine="0"/>
              <w:jc w:val="left"/>
            </w:pPr>
            <w:r>
              <w:t>2569</w:t>
            </w:r>
          </w:p>
        </w:tc>
      </w:tr>
    </w:tbl>
    <w:p w14:paraId="7BBF9B48" w14:textId="77777777" w:rsidR="005950EB" w:rsidRDefault="005950EB" w:rsidP="005950EB">
      <w:pPr>
        <w:spacing w:before="0"/>
      </w:pPr>
    </w:p>
    <w:p w14:paraId="00B5214E" w14:textId="77777777" w:rsidR="00DE1EFA" w:rsidRDefault="00DE1EFA" w:rsidP="005950EB">
      <w:pPr>
        <w:spacing w:before="0"/>
      </w:pPr>
    </w:p>
    <w:p w14:paraId="3FCB6276" w14:textId="77777777" w:rsidR="00DE1EFA" w:rsidRDefault="00DE1EFA" w:rsidP="005950EB">
      <w:pPr>
        <w:spacing w:before="0"/>
      </w:pPr>
    </w:p>
    <w:p w14:paraId="788D1A63" w14:textId="77777777" w:rsidR="00DE1EFA" w:rsidRDefault="00DE1EFA" w:rsidP="005950EB">
      <w:pPr>
        <w:spacing w:before="0"/>
      </w:pPr>
    </w:p>
    <w:p w14:paraId="583A453E" w14:textId="77777777" w:rsidR="00DE1EFA" w:rsidRDefault="00DE1EFA" w:rsidP="005950EB">
      <w:pPr>
        <w:spacing w:before="0"/>
      </w:pPr>
    </w:p>
    <w:p w14:paraId="4E7F5056" w14:textId="77777777" w:rsidR="00DE1EFA" w:rsidRDefault="00DE1EFA" w:rsidP="005950EB">
      <w:pPr>
        <w:spacing w:before="0"/>
      </w:pPr>
    </w:p>
    <w:p w14:paraId="0539D3E7" w14:textId="77777777" w:rsidR="00DE1EFA" w:rsidRDefault="00DE1EFA" w:rsidP="005950EB">
      <w:pPr>
        <w:spacing w:before="0"/>
      </w:pPr>
    </w:p>
    <w:p w14:paraId="16830489" w14:textId="77777777" w:rsidR="00DE1EFA" w:rsidRDefault="00DE1EFA" w:rsidP="005950EB">
      <w:pPr>
        <w:spacing w:before="0"/>
      </w:pPr>
    </w:p>
    <w:p w14:paraId="3B51B76A" w14:textId="77777777" w:rsidR="00DE1EFA" w:rsidRDefault="00DE1EFA" w:rsidP="005950EB">
      <w:pPr>
        <w:spacing w:before="0"/>
      </w:pPr>
    </w:p>
    <w:p w14:paraId="48F62776" w14:textId="77777777" w:rsidR="00DE1EFA" w:rsidRDefault="00DE1EFA" w:rsidP="005950EB">
      <w:pPr>
        <w:spacing w:before="0"/>
      </w:pPr>
    </w:p>
    <w:p w14:paraId="2654BE6C" w14:textId="77777777" w:rsidR="00DE1EFA" w:rsidRDefault="00DE1EFA" w:rsidP="005950EB">
      <w:pPr>
        <w:spacing w:before="0"/>
      </w:pPr>
    </w:p>
    <w:p w14:paraId="1C1A05EF" w14:textId="77777777" w:rsidR="00DE1EFA" w:rsidRDefault="00DE1EFA" w:rsidP="005950EB">
      <w:pPr>
        <w:spacing w:before="0"/>
      </w:pPr>
    </w:p>
    <w:p w14:paraId="2D626D5A" w14:textId="77777777" w:rsidR="00DE1EFA" w:rsidRDefault="00DE1EFA" w:rsidP="005950EB">
      <w:pPr>
        <w:spacing w:before="0"/>
      </w:pPr>
    </w:p>
    <w:p w14:paraId="3409F322" w14:textId="77777777" w:rsidR="00DE1EFA" w:rsidRDefault="00DE1EFA" w:rsidP="005950EB">
      <w:pPr>
        <w:spacing w:before="0"/>
      </w:pPr>
    </w:p>
    <w:p w14:paraId="7CC1263B" w14:textId="77777777" w:rsidR="00DE1EFA" w:rsidRDefault="00DE1EFA" w:rsidP="005950EB">
      <w:pPr>
        <w:spacing w:before="0"/>
      </w:pPr>
    </w:p>
    <w:p w14:paraId="18E49F32" w14:textId="77777777" w:rsidR="00DE1EFA" w:rsidRDefault="00DE1EFA" w:rsidP="005950EB">
      <w:pPr>
        <w:spacing w:before="0"/>
      </w:pPr>
    </w:p>
    <w:p w14:paraId="15BBFB16" w14:textId="77777777" w:rsidR="00DE1EFA" w:rsidRDefault="00DE1EFA" w:rsidP="005950EB">
      <w:pPr>
        <w:spacing w:before="0"/>
      </w:pPr>
    </w:p>
    <w:p w14:paraId="679C3E20" w14:textId="77777777" w:rsidR="00DE1EFA" w:rsidRDefault="00DE1EFA" w:rsidP="005950EB">
      <w:pPr>
        <w:spacing w:before="0"/>
      </w:pPr>
    </w:p>
    <w:p w14:paraId="7008483C" w14:textId="77777777" w:rsidR="00DE1EFA" w:rsidRDefault="00DE1EFA" w:rsidP="005950EB">
      <w:pPr>
        <w:spacing w:before="0"/>
      </w:pPr>
    </w:p>
    <w:p w14:paraId="08C8143F" w14:textId="77777777" w:rsidR="00DE1EFA" w:rsidRDefault="00DE1EFA" w:rsidP="005950EB">
      <w:pPr>
        <w:spacing w:before="0"/>
      </w:pPr>
    </w:p>
    <w:p w14:paraId="7EBD5E78" w14:textId="77777777" w:rsidR="00DE1EFA" w:rsidRPr="00A60730" w:rsidRDefault="00DE1EFA" w:rsidP="005950EB">
      <w:pPr>
        <w:spacing w:before="0"/>
      </w:pPr>
    </w:p>
    <w:p w14:paraId="41DE1A87" w14:textId="77777777" w:rsidR="005950EB" w:rsidRPr="00A60730" w:rsidRDefault="005950EB" w:rsidP="0037172E">
      <w:pPr>
        <w:pStyle w:val="AbstractThai"/>
      </w:pPr>
      <w:bookmarkStart w:id="4" w:name="_Toc499374820"/>
      <w:bookmarkStart w:id="5" w:name="_Toc499375185"/>
      <w:bookmarkStart w:id="6" w:name="_Toc499375313"/>
      <w:bookmarkStart w:id="7" w:name="_Toc228919753"/>
      <w:r w:rsidRPr="00A60730">
        <w:rPr>
          <w:cs/>
        </w:rPr>
        <w:lastRenderedPageBreak/>
        <w:t>บทคัดย่อ</w:t>
      </w:r>
      <w:bookmarkEnd w:id="4"/>
      <w:bookmarkEnd w:id="5"/>
      <w:bookmarkEnd w:id="6"/>
      <w:bookmarkEnd w:id="7"/>
    </w:p>
    <w:p w14:paraId="00AC8D7B" w14:textId="77777777" w:rsidR="005950EB" w:rsidRPr="00A60730" w:rsidRDefault="005950EB" w:rsidP="00AD0215">
      <w:pPr>
        <w:tabs>
          <w:tab w:val="left" w:pos="3686"/>
        </w:tabs>
        <w:spacing w:before="0"/>
      </w:pPr>
    </w:p>
    <w:p w14:paraId="0B3A73EF" w14:textId="77777777" w:rsidR="0056156D" w:rsidRDefault="0056156D" w:rsidP="00AD0215">
      <w:pPr>
        <w:tabs>
          <w:tab w:val="left" w:pos="3686"/>
        </w:tabs>
        <w:spacing w:before="0"/>
        <w:ind w:firstLine="1152"/>
      </w:pPr>
      <w:r w:rsidRPr="0056156D">
        <w:rPr>
          <w:cs/>
        </w:rPr>
        <w:t>โครงงานนี้มีวัตถุประสงค์เพื่อพัฒนาต้นแบบระบบตรวจสอบข้อความที่สร้างโดยปัญญาประดิษฐ์ (</w:t>
      </w:r>
      <w:r w:rsidRPr="0056156D">
        <w:t xml:space="preserve">AI-generated text) </w:t>
      </w:r>
      <w:r w:rsidRPr="0056156D">
        <w:rPr>
          <w:cs/>
        </w:rPr>
        <w:t>โดยมุ่งเน้นการแก้ปัญหาความซับซ้อนของการใช้ภาษาไทยร่วมกับภาษาอังกฤษ (</w:t>
      </w:r>
      <w:r w:rsidRPr="0056156D">
        <w:t xml:space="preserve">Thai-English Code-switching) </w:t>
      </w:r>
      <w:r w:rsidRPr="0056156D">
        <w:rPr>
          <w:cs/>
        </w:rPr>
        <w:t>และการรักษาความเป็นส่วนตัวของผู้ใช้งาน ซึ่งเป็นข้อจำกัดสำคัญของเครื่องมือในปัจจุบันที่มักอาศัยการส่งข้อมูลไปประมวลผลบนคลาวด์เซิร์ฟเวอร์ (</w:t>
      </w:r>
      <w:r w:rsidRPr="0056156D">
        <w:t xml:space="preserve">Server-side) </w:t>
      </w:r>
    </w:p>
    <w:p w14:paraId="3AAEE153" w14:textId="77777777" w:rsidR="0056156D" w:rsidRDefault="0056156D" w:rsidP="00AD0215">
      <w:pPr>
        <w:tabs>
          <w:tab w:val="left" w:pos="3686"/>
        </w:tabs>
        <w:spacing w:before="0"/>
        <w:ind w:firstLine="1152"/>
      </w:pPr>
      <w:r w:rsidRPr="0056156D">
        <w:rPr>
          <w:cs/>
        </w:rPr>
        <w:t>ในส่วนของวิธีการดำเนินงาน ผู้จัดทำออกแบบการพัฒนาโดยใช้แบบจำลองภาษา "</w:t>
      </w:r>
      <w:r w:rsidRPr="0056156D">
        <w:t xml:space="preserve">WangchanBERTa" </w:t>
      </w:r>
      <w:r w:rsidRPr="0056156D">
        <w:rPr>
          <w:cs/>
        </w:rPr>
        <w:t>เป็นโครงสร้างหลักในการจำแนกข้อความ</w:t>
      </w:r>
      <w:r w:rsidRPr="0056156D">
        <w:t xml:space="preserve"> </w:t>
      </w:r>
      <w:r w:rsidRPr="0056156D">
        <w:rPr>
          <w:cs/>
        </w:rPr>
        <w:t>โดยจะทำการปรับแต่ง (</w:t>
      </w:r>
      <w:r w:rsidRPr="0056156D">
        <w:t xml:space="preserve">Fine-tuning) </w:t>
      </w:r>
      <w:r w:rsidRPr="0056156D">
        <w:rPr>
          <w:cs/>
        </w:rPr>
        <w:t>ด้วยชุดข้อมูลที่คัดสรรมาเพื่อรองรับบริบทภาษาผสม</w:t>
      </w:r>
      <w:r w:rsidRPr="0056156D">
        <w:t xml:space="preserve"> </w:t>
      </w:r>
      <w:r w:rsidRPr="0056156D">
        <w:rPr>
          <w:cs/>
        </w:rPr>
        <w:t>จุดเด่นของโครงงานนี้คือการออกแบบสถาปัตยกรรมแบบ "</w:t>
      </w:r>
      <w:r w:rsidRPr="0056156D">
        <w:t xml:space="preserve">Client-side Intelligence" </w:t>
      </w:r>
      <w:r w:rsidRPr="0056156D">
        <w:rPr>
          <w:cs/>
        </w:rPr>
        <w:t xml:space="preserve">ซึ่งจะมีการแปลงแบบจำลองให้อยู่ในรูปแบบ </w:t>
      </w:r>
      <w:r w:rsidRPr="0056156D">
        <w:t xml:space="preserve">ONNX </w:t>
      </w:r>
      <w:r w:rsidRPr="0056156D">
        <w:rPr>
          <w:cs/>
        </w:rPr>
        <w:t>และใช้เทคนิคการบีบอัด (</w:t>
      </w:r>
      <w:r w:rsidRPr="0056156D">
        <w:t xml:space="preserve">Model Quantization) </w:t>
      </w:r>
      <w:r w:rsidRPr="0056156D">
        <w:rPr>
          <w:cs/>
        </w:rPr>
        <w:t>เพื่อให้สามารถรันการประมวลผลได้โดยตรงบนเว็บเบราว์เซอร์ของผู้ใช้</w:t>
      </w:r>
    </w:p>
    <w:p w14:paraId="096E0B7A" w14:textId="705BDEC4" w:rsidR="005950EB" w:rsidRPr="00A60730" w:rsidRDefault="003C4324" w:rsidP="00AD0215">
      <w:pPr>
        <w:tabs>
          <w:tab w:val="left" w:pos="3686"/>
        </w:tabs>
        <w:spacing w:before="0"/>
        <w:ind w:firstLine="1152"/>
      </w:pPr>
      <w:bookmarkStart w:id="8" w:name="Text12"/>
      <w:r>
        <w:rPr>
          <w:noProof/>
          <w:cs/>
        </w:rPr>
        <w:t>ผลลัพธ์ที่คาดหวังจากโครงงานนี้คือ ระบบที่สามารถระบุแหล่งที่มาของข้อความระหว่างมนุษย์และปัญญาประดิษฐ์</w:t>
      </w:r>
      <w:r>
        <w:rPr>
          <w:noProof/>
        </w:rPr>
        <w:t xml:space="preserve"> </w:t>
      </w:r>
      <w:r>
        <w:rPr>
          <w:noProof/>
          <w:cs/>
        </w:rPr>
        <w:t>ได้อย่างแม่นยำบนอุปกรณ์ปลายทาง โดยที่ข้อความของผู้ใช้จะไม่ถูกส่งออกจากเครื่องเพื่อรักษาความเป็นส่วนตัว นอกจากนี้ ระบบยังถูกออกแ</w:t>
      </w:r>
      <w:bookmarkEnd w:id="8"/>
      <w:r w:rsidR="00FE76D2" w:rsidRPr="00FE76D2">
        <w:rPr>
          <w:noProof/>
          <w:cs/>
        </w:rPr>
        <w:t>บบให้รองรับการรับข้อมูลป้อนกลับจากผู้ใช้ (</w:t>
      </w:r>
      <w:r w:rsidR="00FE76D2" w:rsidRPr="00FE76D2">
        <w:rPr>
          <w:noProof/>
        </w:rPr>
        <w:t xml:space="preserve">Feedback Loop) </w:t>
      </w:r>
      <w:r w:rsidR="00FE76D2" w:rsidRPr="00FE76D2">
        <w:rPr>
          <w:noProof/>
          <w:cs/>
        </w:rPr>
        <w:t>เพื่อนำมาพัฒนาความสามารถของแบบจำลองให้ทันสมัยอย่างต่อเนื่องในอนาคต</w:t>
      </w:r>
    </w:p>
    <w:p w14:paraId="5DBAEFA1" w14:textId="77777777" w:rsidR="005950EB" w:rsidRPr="00A60730" w:rsidRDefault="005950EB" w:rsidP="005950EB"/>
    <w:p w14:paraId="6787E90C" w14:textId="6E0CD52B" w:rsidR="005950EB" w:rsidRDefault="005950EB" w:rsidP="005950EB">
      <w:pPr>
        <w:spacing w:before="0"/>
        <w:ind w:left="900" w:hanging="900"/>
      </w:pPr>
      <w:r w:rsidRPr="00A71588">
        <w:rPr>
          <w:b/>
          <w:bCs/>
          <w:cs/>
        </w:rPr>
        <w:t>คำสำคัญ</w:t>
      </w:r>
      <w:r w:rsidRPr="00A71588">
        <w:rPr>
          <w:b/>
          <w:bCs/>
        </w:rPr>
        <w:t>:</w:t>
      </w:r>
      <w:r w:rsidRPr="00A60730">
        <w:rPr>
          <w:b/>
          <w:bCs/>
          <w:cs/>
        </w:rPr>
        <w:t xml:space="preserve"> </w:t>
      </w:r>
      <w:r w:rsidR="00E83895">
        <w:rPr>
          <w:noProof/>
          <w:cs/>
        </w:rPr>
        <w:t>การตรวจจับข้อความปัญญาประดิษฐ์</w:t>
      </w:r>
      <w:r w:rsidR="00E83895">
        <w:rPr>
          <w:noProof/>
        </w:rPr>
        <w:t xml:space="preserve">, </w:t>
      </w:r>
      <w:r w:rsidR="00E83895">
        <w:rPr>
          <w:noProof/>
          <w:cs/>
        </w:rPr>
        <w:t>ภาษาไทยปนอังกฤษ</w:t>
      </w:r>
      <w:r w:rsidR="00E83895">
        <w:rPr>
          <w:noProof/>
        </w:rPr>
        <w:t xml:space="preserve">, WangchanBERTa, </w:t>
      </w:r>
      <w:r w:rsidR="00E83895">
        <w:rPr>
          <w:noProof/>
          <w:cs/>
        </w:rPr>
        <w:t>การประมวลผลฝั่งผู้ใช้งาน</w:t>
      </w:r>
      <w:r w:rsidR="00E83895">
        <w:rPr>
          <w:noProof/>
        </w:rPr>
        <w:t xml:space="preserve">, </w:t>
      </w:r>
      <w:r w:rsidR="00E83895">
        <w:rPr>
          <w:noProof/>
          <w:cs/>
        </w:rPr>
        <w:t>ความเป็นส่วนตัวของข้อมูล</w:t>
      </w:r>
    </w:p>
    <w:p w14:paraId="64047156" w14:textId="77777777" w:rsidR="005950EB" w:rsidRDefault="005950EB" w:rsidP="005950EB">
      <w:pPr>
        <w:spacing w:before="0"/>
        <w:ind w:left="900" w:hanging="900"/>
      </w:pPr>
    </w:p>
    <w:p w14:paraId="197CD360" w14:textId="77777777" w:rsidR="005950EB" w:rsidRDefault="005950EB" w:rsidP="005950EB">
      <w:pPr>
        <w:spacing w:before="0"/>
        <w:ind w:left="900" w:hanging="900"/>
      </w:pPr>
    </w:p>
    <w:p w14:paraId="64C5C943" w14:textId="77777777" w:rsidR="005950EB" w:rsidRDefault="005950EB" w:rsidP="005950EB">
      <w:pPr>
        <w:spacing w:before="0"/>
        <w:ind w:left="900" w:hanging="900"/>
      </w:pPr>
    </w:p>
    <w:p w14:paraId="12C702CF" w14:textId="77777777" w:rsidR="005950EB" w:rsidRDefault="005950EB" w:rsidP="005950EB">
      <w:pPr>
        <w:spacing w:before="0"/>
        <w:ind w:left="900" w:hanging="900"/>
      </w:pPr>
    </w:p>
    <w:p w14:paraId="77C36F26" w14:textId="77777777" w:rsidR="005950EB" w:rsidRDefault="005950EB" w:rsidP="005950EB">
      <w:pPr>
        <w:spacing w:before="0"/>
        <w:ind w:left="900" w:hanging="900"/>
      </w:pPr>
    </w:p>
    <w:p w14:paraId="1F8C0E9A" w14:textId="77777777" w:rsidR="005950EB" w:rsidRDefault="005950EB" w:rsidP="005950EB">
      <w:pPr>
        <w:spacing w:before="0"/>
        <w:ind w:left="900" w:hanging="900"/>
      </w:pPr>
    </w:p>
    <w:p w14:paraId="5B18DEEB" w14:textId="77777777" w:rsidR="005950EB" w:rsidRDefault="005950EB" w:rsidP="005950EB">
      <w:pPr>
        <w:spacing w:before="0"/>
        <w:ind w:left="900" w:hanging="900"/>
      </w:pPr>
    </w:p>
    <w:p w14:paraId="642CC751" w14:textId="77777777" w:rsidR="005950EB" w:rsidRDefault="005950EB" w:rsidP="005950EB">
      <w:pPr>
        <w:spacing w:before="0"/>
        <w:ind w:left="900" w:hanging="900"/>
      </w:pPr>
    </w:p>
    <w:p w14:paraId="24E7687C" w14:textId="77777777" w:rsidR="005950EB" w:rsidRDefault="005950EB" w:rsidP="005950EB">
      <w:pPr>
        <w:spacing w:before="0"/>
        <w:ind w:left="900" w:hanging="900"/>
      </w:pPr>
    </w:p>
    <w:p w14:paraId="70577F9D" w14:textId="77777777" w:rsidR="005950EB" w:rsidRDefault="005950EB" w:rsidP="005950EB">
      <w:pPr>
        <w:spacing w:before="0"/>
        <w:ind w:firstLine="0"/>
      </w:pPr>
    </w:p>
    <w:p w14:paraId="3E732614" w14:textId="77777777" w:rsidR="00E2168C" w:rsidRDefault="00E2168C" w:rsidP="005950EB">
      <w:pPr>
        <w:spacing w:before="0"/>
        <w:ind w:firstLine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9"/>
        <w:gridCol w:w="4797"/>
      </w:tblGrid>
      <w:tr w:rsidR="005950EB" w:rsidRPr="005950EB" w14:paraId="2FA55470" w14:textId="77777777" w:rsidTr="00AD0135">
        <w:tc>
          <w:tcPr>
            <w:tcW w:w="3509" w:type="dxa"/>
          </w:tcPr>
          <w:p w14:paraId="67C7B074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lastRenderedPageBreak/>
              <w:t>Thesis Title</w:t>
            </w:r>
          </w:p>
        </w:tc>
        <w:tc>
          <w:tcPr>
            <w:tcW w:w="4797" w:type="dxa"/>
          </w:tcPr>
          <w:p w14:paraId="72C94D3F" w14:textId="71DEE7E2" w:rsidR="005950EB" w:rsidRPr="005950EB" w:rsidRDefault="007E0B46" w:rsidP="005950EB">
            <w:pPr>
              <w:spacing w:before="0"/>
              <w:ind w:firstLine="0"/>
              <w:jc w:val="left"/>
            </w:pPr>
            <w:r>
              <w:rPr>
                <w:noProof/>
              </w:rPr>
              <w:t>AI-Generated Text Detection and Classification System for Thai-English Code-switching</w:t>
            </w:r>
          </w:p>
        </w:tc>
      </w:tr>
      <w:tr w:rsidR="005950EB" w:rsidRPr="005950EB" w14:paraId="27A58F62" w14:textId="77777777" w:rsidTr="00522680">
        <w:tc>
          <w:tcPr>
            <w:tcW w:w="3509" w:type="dxa"/>
          </w:tcPr>
          <w:p w14:paraId="74A50B8D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t>Author</w:t>
            </w:r>
          </w:p>
        </w:tc>
        <w:tc>
          <w:tcPr>
            <w:tcW w:w="4797" w:type="dxa"/>
          </w:tcPr>
          <w:p w14:paraId="7AB90945" w14:textId="0D9B8FA0" w:rsidR="005950EB" w:rsidRPr="005950EB" w:rsidRDefault="007E0B46" w:rsidP="005950EB">
            <w:pPr>
              <w:spacing w:before="0"/>
              <w:ind w:firstLine="0"/>
              <w:jc w:val="left"/>
            </w:pPr>
            <w:r>
              <w:rPr>
                <w:noProof/>
              </w:rPr>
              <w:t>Mr. Chitipat Jampa</w:t>
            </w:r>
            <w:r w:rsidR="005950EB" w:rsidRPr="005950EB">
              <w:rPr>
                <w:cs/>
              </w:rPr>
              <w:t xml:space="preserve"> </w:t>
            </w:r>
          </w:p>
        </w:tc>
      </w:tr>
      <w:tr w:rsidR="005950EB" w:rsidRPr="005950EB" w14:paraId="5C458352" w14:textId="77777777" w:rsidTr="00522680">
        <w:tc>
          <w:tcPr>
            <w:tcW w:w="3509" w:type="dxa"/>
          </w:tcPr>
          <w:p w14:paraId="52C442C4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t>Degree</w:t>
            </w:r>
          </w:p>
        </w:tc>
        <w:tc>
          <w:tcPr>
            <w:tcW w:w="4797" w:type="dxa"/>
          </w:tcPr>
          <w:p w14:paraId="4E423058" w14:textId="77777777" w:rsidR="005950EB" w:rsidRPr="005950EB" w:rsidRDefault="00522680" w:rsidP="005950EB">
            <w:pPr>
              <w:spacing w:before="0"/>
              <w:ind w:firstLine="0"/>
              <w:jc w:val="left"/>
            </w:pPr>
            <w:r w:rsidRPr="00522680">
              <w:t xml:space="preserve">Bachelor of Science </w:t>
            </w:r>
          </w:p>
        </w:tc>
      </w:tr>
      <w:tr w:rsidR="005950EB" w:rsidRPr="005950EB" w14:paraId="138EEEC3" w14:textId="77777777" w:rsidTr="00AD0135">
        <w:tc>
          <w:tcPr>
            <w:tcW w:w="3509" w:type="dxa"/>
          </w:tcPr>
          <w:p w14:paraId="71CBDB72" w14:textId="77777777" w:rsidR="005950EB" w:rsidRPr="005950EB" w:rsidRDefault="00DA508F" w:rsidP="005950EB">
            <w:pPr>
              <w:spacing w:before="0"/>
              <w:ind w:firstLine="0"/>
              <w:jc w:val="left"/>
            </w:pPr>
            <w:r>
              <w:t>Major Field</w:t>
            </w:r>
            <w:r w:rsidR="005950EB" w:rsidRPr="005950EB">
              <w:rPr>
                <w:cs/>
              </w:rPr>
              <w:t>/</w:t>
            </w:r>
            <w:r w:rsidR="005950EB" w:rsidRPr="005950EB">
              <w:t>Faculty</w:t>
            </w:r>
            <w:r w:rsidR="005950EB" w:rsidRPr="005950EB">
              <w:rPr>
                <w:cs/>
              </w:rPr>
              <w:t>/</w:t>
            </w:r>
            <w:r w:rsidR="005950EB" w:rsidRPr="005950EB">
              <w:t>University</w:t>
            </w:r>
          </w:p>
        </w:tc>
        <w:tc>
          <w:tcPr>
            <w:tcW w:w="4797" w:type="dxa"/>
          </w:tcPr>
          <w:p w14:paraId="34AE8B84" w14:textId="77777777" w:rsidR="005950EB" w:rsidRPr="005950EB" w:rsidRDefault="0048597F" w:rsidP="005950EB">
            <w:pPr>
              <w:spacing w:before="0"/>
              <w:ind w:firstLine="0"/>
              <w:jc w:val="left"/>
            </w:pPr>
            <w:r>
              <w:t>Computer Science</w:t>
            </w:r>
          </w:p>
          <w:p w14:paraId="272B1E65" w14:textId="77777777" w:rsidR="005950EB" w:rsidRPr="005950EB" w:rsidRDefault="0048597F" w:rsidP="005950EB">
            <w:pPr>
              <w:spacing w:before="0"/>
              <w:ind w:firstLine="0"/>
              <w:jc w:val="left"/>
            </w:pPr>
            <w:r>
              <w:t>Faculty of Science and Technology</w:t>
            </w:r>
          </w:p>
          <w:p w14:paraId="3C39E18F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t>Thammasat University</w:t>
            </w:r>
          </w:p>
        </w:tc>
      </w:tr>
      <w:tr w:rsidR="005950EB" w:rsidRPr="005950EB" w14:paraId="54694F69" w14:textId="77777777" w:rsidTr="00AD0135">
        <w:tc>
          <w:tcPr>
            <w:tcW w:w="3509" w:type="dxa"/>
          </w:tcPr>
          <w:p w14:paraId="2780D59F" w14:textId="4E58FD78" w:rsidR="005950EB" w:rsidRPr="005950EB" w:rsidRDefault="0048597F" w:rsidP="005950EB">
            <w:pPr>
              <w:spacing w:before="0"/>
              <w:ind w:firstLine="0"/>
              <w:jc w:val="left"/>
              <w:rPr>
                <w:cs/>
              </w:rPr>
            </w:pPr>
            <w:r>
              <w:t>Project</w:t>
            </w:r>
            <w:r w:rsidR="005950EB" w:rsidRPr="005950EB">
              <w:t xml:space="preserve"> Advisor</w:t>
            </w:r>
            <w:r w:rsidR="005950EB" w:rsidRPr="005950EB">
              <w:rPr>
                <w:cs/>
              </w:rPr>
              <w:t xml:space="preserve"> </w:t>
            </w:r>
          </w:p>
        </w:tc>
        <w:tc>
          <w:tcPr>
            <w:tcW w:w="4797" w:type="dxa"/>
          </w:tcPr>
          <w:p w14:paraId="749006FF" w14:textId="45580A18" w:rsidR="005950EB" w:rsidRPr="005950EB" w:rsidRDefault="000C2970" w:rsidP="005950EB">
            <w:pPr>
              <w:spacing w:before="0"/>
              <w:ind w:firstLine="0"/>
              <w:jc w:val="left"/>
            </w:pPr>
            <w:r>
              <w:rPr>
                <w:noProof/>
              </w:rPr>
              <w:t>Asst.Prof.Dr. Pakorn Leesutthipornchai</w:t>
            </w:r>
            <w:r w:rsidR="005950EB" w:rsidRPr="005950EB">
              <w:rPr>
                <w:cs/>
              </w:rPr>
              <w:t xml:space="preserve"> </w:t>
            </w:r>
          </w:p>
        </w:tc>
      </w:tr>
      <w:tr w:rsidR="005950EB" w:rsidRPr="005950EB" w14:paraId="433DFBB3" w14:textId="77777777" w:rsidTr="00AD0135">
        <w:tc>
          <w:tcPr>
            <w:tcW w:w="3509" w:type="dxa"/>
          </w:tcPr>
          <w:p w14:paraId="671842D6" w14:textId="77777777" w:rsidR="005950EB" w:rsidRPr="005950EB" w:rsidRDefault="005950EB" w:rsidP="005950EB">
            <w:pPr>
              <w:spacing w:before="0"/>
              <w:ind w:firstLine="0"/>
              <w:jc w:val="left"/>
              <w:rPr>
                <w:cs/>
              </w:rPr>
            </w:pPr>
            <w:r w:rsidRPr="005950EB">
              <w:t>Academic Years</w:t>
            </w:r>
          </w:p>
        </w:tc>
        <w:tc>
          <w:tcPr>
            <w:tcW w:w="4797" w:type="dxa"/>
          </w:tcPr>
          <w:p w14:paraId="28C907D3" w14:textId="33138F3B" w:rsidR="005950EB" w:rsidRPr="005950EB" w:rsidRDefault="0048597F" w:rsidP="005950EB">
            <w:pPr>
              <w:spacing w:before="0"/>
              <w:ind w:firstLine="0"/>
              <w:jc w:val="left"/>
            </w:pPr>
            <w:r>
              <w:t>20</w:t>
            </w:r>
            <w:r w:rsidR="0017527C">
              <w:t>2</w:t>
            </w:r>
            <w:r w:rsidR="009E66F8">
              <w:rPr>
                <w:rFonts w:hint="cs"/>
                <w:cs/>
              </w:rPr>
              <w:t>6</w:t>
            </w:r>
          </w:p>
        </w:tc>
      </w:tr>
    </w:tbl>
    <w:p w14:paraId="3BEDD7E5" w14:textId="77777777" w:rsidR="00AD0135" w:rsidRDefault="00AD0135" w:rsidP="005950EB">
      <w:pPr>
        <w:spacing w:before="0"/>
        <w:ind w:firstLine="0"/>
      </w:pPr>
    </w:p>
    <w:p w14:paraId="2E804C2D" w14:textId="77777777" w:rsidR="009F3648" w:rsidRDefault="009F3648" w:rsidP="005950EB">
      <w:pPr>
        <w:spacing w:before="0"/>
        <w:ind w:firstLine="0"/>
      </w:pPr>
    </w:p>
    <w:p w14:paraId="0AF727FA" w14:textId="77777777" w:rsidR="009F3648" w:rsidRDefault="009F3648" w:rsidP="005950EB">
      <w:pPr>
        <w:spacing w:before="0"/>
        <w:ind w:firstLine="0"/>
      </w:pPr>
    </w:p>
    <w:p w14:paraId="46C55C30" w14:textId="77777777" w:rsidR="009F3648" w:rsidRDefault="009F3648" w:rsidP="005950EB">
      <w:pPr>
        <w:spacing w:before="0"/>
        <w:ind w:firstLine="0"/>
      </w:pPr>
    </w:p>
    <w:p w14:paraId="1C6E8A63" w14:textId="77777777" w:rsidR="009F3648" w:rsidRDefault="009F3648" w:rsidP="005950EB">
      <w:pPr>
        <w:spacing w:before="0"/>
        <w:ind w:firstLine="0"/>
      </w:pPr>
    </w:p>
    <w:p w14:paraId="57BFAF7C" w14:textId="77777777" w:rsidR="009F3648" w:rsidRDefault="009F3648" w:rsidP="005950EB">
      <w:pPr>
        <w:spacing w:before="0"/>
        <w:ind w:firstLine="0"/>
      </w:pPr>
    </w:p>
    <w:p w14:paraId="6FBC18BD" w14:textId="77777777" w:rsidR="009F3648" w:rsidRDefault="009F3648" w:rsidP="005950EB">
      <w:pPr>
        <w:spacing w:before="0"/>
        <w:ind w:firstLine="0"/>
      </w:pPr>
    </w:p>
    <w:p w14:paraId="1E0DEBB2" w14:textId="77777777" w:rsidR="009F3648" w:rsidRDefault="009F3648" w:rsidP="005950EB">
      <w:pPr>
        <w:spacing w:before="0"/>
        <w:ind w:firstLine="0"/>
      </w:pPr>
    </w:p>
    <w:p w14:paraId="1717C7D6" w14:textId="77777777" w:rsidR="009F3648" w:rsidRDefault="009F3648" w:rsidP="005950EB">
      <w:pPr>
        <w:spacing w:before="0"/>
        <w:ind w:firstLine="0"/>
      </w:pPr>
    </w:p>
    <w:p w14:paraId="065A0AC1" w14:textId="77777777" w:rsidR="009F3648" w:rsidRDefault="009F3648" w:rsidP="005950EB">
      <w:pPr>
        <w:spacing w:before="0"/>
        <w:ind w:firstLine="0"/>
      </w:pPr>
    </w:p>
    <w:p w14:paraId="475B2F75" w14:textId="77777777" w:rsidR="009F3648" w:rsidRDefault="009F3648" w:rsidP="005950EB">
      <w:pPr>
        <w:spacing w:before="0"/>
        <w:ind w:firstLine="0"/>
      </w:pPr>
    </w:p>
    <w:p w14:paraId="10386ED4" w14:textId="77777777" w:rsidR="009F3648" w:rsidRDefault="009F3648" w:rsidP="005950EB">
      <w:pPr>
        <w:spacing w:before="0"/>
        <w:ind w:firstLine="0"/>
      </w:pPr>
    </w:p>
    <w:p w14:paraId="60006DE4" w14:textId="77777777" w:rsidR="009F3648" w:rsidRDefault="009F3648" w:rsidP="005950EB">
      <w:pPr>
        <w:spacing w:before="0"/>
        <w:ind w:firstLine="0"/>
      </w:pPr>
    </w:p>
    <w:p w14:paraId="0B84AA7C" w14:textId="77777777" w:rsidR="009F3648" w:rsidRDefault="009F3648" w:rsidP="005950EB">
      <w:pPr>
        <w:spacing w:before="0"/>
        <w:ind w:firstLine="0"/>
      </w:pPr>
    </w:p>
    <w:p w14:paraId="7B8D04AD" w14:textId="77777777" w:rsidR="009F3648" w:rsidRDefault="009F3648" w:rsidP="005950EB">
      <w:pPr>
        <w:spacing w:before="0"/>
        <w:ind w:firstLine="0"/>
      </w:pPr>
    </w:p>
    <w:p w14:paraId="6BF95270" w14:textId="77777777" w:rsidR="009F3648" w:rsidRDefault="009F3648" w:rsidP="005950EB">
      <w:pPr>
        <w:spacing w:before="0"/>
        <w:ind w:firstLine="0"/>
      </w:pPr>
    </w:p>
    <w:p w14:paraId="56DC7A9D" w14:textId="77777777" w:rsidR="009F3648" w:rsidRDefault="009F3648" w:rsidP="005950EB">
      <w:pPr>
        <w:spacing w:before="0"/>
        <w:ind w:firstLine="0"/>
      </w:pPr>
    </w:p>
    <w:p w14:paraId="6358B07A" w14:textId="77777777" w:rsidR="009F3648" w:rsidRDefault="009F3648" w:rsidP="005950EB">
      <w:pPr>
        <w:spacing w:before="0"/>
        <w:ind w:firstLine="0"/>
      </w:pPr>
    </w:p>
    <w:p w14:paraId="5C77112F" w14:textId="77777777" w:rsidR="009F3648" w:rsidRDefault="009F3648" w:rsidP="005950EB">
      <w:pPr>
        <w:spacing w:before="0"/>
        <w:ind w:firstLine="0"/>
      </w:pPr>
    </w:p>
    <w:p w14:paraId="5EDB223F" w14:textId="77777777" w:rsidR="009F3648" w:rsidRDefault="009F3648" w:rsidP="005950EB">
      <w:pPr>
        <w:spacing w:before="0"/>
        <w:ind w:firstLine="0"/>
      </w:pPr>
    </w:p>
    <w:p w14:paraId="75FDB321" w14:textId="77777777" w:rsidR="000E20AD" w:rsidRDefault="000E20AD" w:rsidP="005950EB">
      <w:pPr>
        <w:spacing w:before="0"/>
        <w:ind w:firstLine="0"/>
      </w:pPr>
    </w:p>
    <w:p w14:paraId="17BDB37D" w14:textId="77777777" w:rsidR="009F3648" w:rsidRDefault="009F3648" w:rsidP="005950EB">
      <w:pPr>
        <w:spacing w:before="0"/>
        <w:ind w:firstLine="0"/>
        <w:rPr>
          <w:cs/>
        </w:rPr>
      </w:pPr>
    </w:p>
    <w:p w14:paraId="639B8BC3" w14:textId="77777777" w:rsidR="00AD0135" w:rsidRPr="0037172E" w:rsidRDefault="00AD0215" w:rsidP="0037172E">
      <w:pPr>
        <w:pStyle w:val="AbstractEnglish"/>
        <w:rPr>
          <w:cs/>
        </w:rPr>
      </w:pPr>
      <w:r w:rsidRPr="0037172E">
        <w:lastRenderedPageBreak/>
        <w:t xml:space="preserve"> </w:t>
      </w:r>
      <w:bookmarkStart w:id="9" w:name="_Toc499374821"/>
      <w:bookmarkStart w:id="10" w:name="_Toc499375186"/>
      <w:bookmarkStart w:id="11" w:name="_Toc499375314"/>
      <w:bookmarkStart w:id="12" w:name="_Toc228919754"/>
      <w:r w:rsidR="00AD0135" w:rsidRPr="0037172E">
        <w:t>ABSTRACT</w:t>
      </w:r>
      <w:bookmarkEnd w:id="9"/>
      <w:bookmarkEnd w:id="10"/>
      <w:bookmarkEnd w:id="11"/>
      <w:bookmarkEnd w:id="12"/>
    </w:p>
    <w:p w14:paraId="614DB15F" w14:textId="77777777" w:rsidR="00AD0135" w:rsidRPr="00824AA2" w:rsidRDefault="00AD0135" w:rsidP="00AD0135">
      <w:pPr>
        <w:spacing w:before="0"/>
      </w:pPr>
    </w:p>
    <w:p w14:paraId="7C9A7B2D" w14:textId="709C64CF" w:rsidR="00AD0135" w:rsidRPr="00824AA2" w:rsidRDefault="000470C0" w:rsidP="00AD0135">
      <w:pPr>
        <w:spacing w:before="0"/>
        <w:ind w:firstLine="1152"/>
      </w:pPr>
      <w:r w:rsidRPr="000470C0">
        <w:t>This project proposes the development of a detection system for AI-generated text, specifically targeting the challenges of Thai-English code-switching and data privacy. Traditional detection methods often rely on server-side processing, which poses potential risks to user confidentiality and struggles with mixed-language contexts.</w:t>
      </w:r>
    </w:p>
    <w:p w14:paraId="4D745C3E" w14:textId="7EB3C913" w:rsidR="00AD0135" w:rsidRPr="00824AA2" w:rsidRDefault="00AA1AB5" w:rsidP="00AD0135">
      <w:pPr>
        <w:spacing w:before="0"/>
        <w:ind w:firstLine="1152"/>
      </w:pPr>
      <w:r w:rsidRPr="00AA1AB5">
        <w:t>The proposed methodology utilizes the "WangchanBERTa" model as the core architecture for text classification. The model will be fine-tuned with a specialized dataset designed to handle code-switching environments. A key innovation of this project is the "Client-side Intelligence" architecture, where the model is converted to the ONNX format and optimized through quantization to enable direct inference within the user's web browser.</w:t>
      </w:r>
    </w:p>
    <w:p w14:paraId="040389C6" w14:textId="48B106E2" w:rsidR="00AD0135" w:rsidRPr="00824AA2" w:rsidRDefault="00AA1AB5" w:rsidP="00AD0135">
      <w:pPr>
        <w:spacing w:before="0"/>
        <w:ind w:firstLine="1152"/>
        <w:rPr>
          <w:cs/>
        </w:rPr>
      </w:pPr>
      <w:r w:rsidRPr="00AA1AB5">
        <w:t>The expected outcome is a high-performance system capable of distinguishing between human-written and AI-generated content locally on the user's device. This approach ensures zero-data leakage, as text processing remains entirely within the client environment. Furthermore, the system includes a feedback mechanism to allow for offline retraining and continuous model improvement.</w:t>
      </w:r>
    </w:p>
    <w:p w14:paraId="16C91CD7" w14:textId="77777777" w:rsidR="00AD0135" w:rsidRPr="00824AA2" w:rsidRDefault="00AD0135" w:rsidP="00AD0135">
      <w:pPr>
        <w:spacing w:before="0"/>
      </w:pPr>
    </w:p>
    <w:p w14:paraId="3C642884" w14:textId="075CD7C4" w:rsidR="00AD0135" w:rsidRPr="00824AA2" w:rsidRDefault="00AD0135" w:rsidP="00AD0135">
      <w:pPr>
        <w:spacing w:before="0"/>
        <w:ind w:firstLine="0"/>
      </w:pPr>
      <w:r w:rsidRPr="00B772D2">
        <w:rPr>
          <w:b/>
          <w:bCs/>
        </w:rPr>
        <w:t>Keywords:</w:t>
      </w:r>
      <w:r w:rsidRPr="00824AA2">
        <w:rPr>
          <w:cs/>
        </w:rPr>
        <w:t xml:space="preserve"> </w:t>
      </w:r>
      <w:r w:rsidR="00F16EDA" w:rsidRPr="00F16EDA">
        <w:t>AI-Generated Text Detection, Thai-English Code-switching, WangchanBERTa, Client-side Processing, Data Privacy</w:t>
      </w:r>
      <w:r w:rsidRPr="00824AA2">
        <w:br/>
      </w:r>
    </w:p>
    <w:p w14:paraId="69732392" w14:textId="77777777" w:rsidR="00E23B67" w:rsidRDefault="00E23B67" w:rsidP="00AD0135">
      <w:pPr>
        <w:rPr>
          <w:cs/>
        </w:rPr>
      </w:pPr>
    </w:p>
    <w:p w14:paraId="01288D28" w14:textId="77777777" w:rsidR="00E23B67" w:rsidRPr="00E23B67" w:rsidRDefault="00E23B67" w:rsidP="00E23B67">
      <w:pPr>
        <w:rPr>
          <w:cs/>
        </w:rPr>
      </w:pPr>
    </w:p>
    <w:p w14:paraId="0BBBE757" w14:textId="77777777" w:rsidR="00E23B67" w:rsidRDefault="00E23B67" w:rsidP="00E23B67"/>
    <w:p w14:paraId="42A6A3BD" w14:textId="77777777" w:rsidR="00E23B67" w:rsidRDefault="00E23B67" w:rsidP="00E23B67"/>
    <w:p w14:paraId="0DE4524E" w14:textId="77777777" w:rsidR="00E23B67" w:rsidRDefault="00E23B67" w:rsidP="00E23B67"/>
    <w:p w14:paraId="0B3644D1" w14:textId="77777777" w:rsidR="00E23B67" w:rsidRDefault="00E23B67" w:rsidP="00E23B67"/>
    <w:p w14:paraId="3BFACE88" w14:textId="77777777" w:rsidR="00E23B67" w:rsidRDefault="00E23B67" w:rsidP="00E23B67"/>
    <w:p w14:paraId="61379EF2" w14:textId="77777777" w:rsidR="00E23B67" w:rsidRDefault="00E23B67" w:rsidP="00F16EDA">
      <w:pPr>
        <w:ind w:firstLine="0"/>
        <w:rPr>
          <w:cs/>
        </w:rPr>
      </w:pPr>
    </w:p>
    <w:p w14:paraId="2DD991D7" w14:textId="77777777" w:rsidR="002E1665" w:rsidRPr="008E78D8" w:rsidRDefault="002E1665" w:rsidP="002E1665">
      <w:pPr>
        <w:pStyle w:val="AbstractThai"/>
      </w:pPr>
      <w:bookmarkStart w:id="13" w:name="_Toc499374822"/>
      <w:bookmarkStart w:id="14" w:name="_Toc499375187"/>
      <w:bookmarkStart w:id="15" w:name="_Toc499375315"/>
      <w:bookmarkStart w:id="16" w:name="_Toc499374823"/>
      <w:bookmarkStart w:id="17" w:name="_Toc499375188"/>
      <w:bookmarkStart w:id="18" w:name="_Toc499375316"/>
      <w:bookmarkStart w:id="19" w:name="_Toc228919755"/>
      <w:r w:rsidRPr="008E78D8">
        <w:rPr>
          <w:cs/>
        </w:rPr>
        <w:lastRenderedPageBreak/>
        <w:t>กิตติกรรมประกาศ</w:t>
      </w:r>
      <w:bookmarkEnd w:id="13"/>
      <w:bookmarkEnd w:id="14"/>
      <w:bookmarkEnd w:id="15"/>
      <w:bookmarkEnd w:id="19"/>
      <w:r w:rsidRPr="008E78D8">
        <w:rPr>
          <w:cs/>
        </w:rPr>
        <w:br/>
      </w:r>
    </w:p>
    <w:p w14:paraId="0EBCBC7A" w14:textId="32446B92" w:rsidR="002E1665" w:rsidRPr="008E78D8" w:rsidRDefault="00D41457" w:rsidP="002E1665">
      <w:pPr>
        <w:tabs>
          <w:tab w:val="center" w:pos="6804"/>
        </w:tabs>
        <w:spacing w:before="0"/>
        <w:ind w:firstLine="1152"/>
      </w:pPr>
      <w:r w:rsidRPr="00D41457">
        <w:rPr>
          <w:cs/>
        </w:rPr>
        <w:t xml:space="preserve">โครงงานฉบับนี้สำเร็จลุล่วงไปได้ด้วยความกรุณาจากอาจารย์ปกรณ์ </w:t>
      </w:r>
      <w:r>
        <w:rPr>
          <w:noProof/>
          <w:cs/>
        </w:rPr>
        <w:t>ลี้สุทธิพรชัย</w:t>
      </w:r>
      <w:r w:rsidRPr="00D41457">
        <w:rPr>
          <w:cs/>
        </w:rPr>
        <w:t xml:space="preserve"> อาจารย์ที่ปรึกษาโครงงาน ที่ได้สละเวลาให้คำปรึกษา แนะนำแนวทาง และถ่ายทอดความรู้ที่เป็นประโยชน์อย่างยิ่งในการวางรากฐานโครงงาน ตลอดจนการเตรียมชุดข้อมูลและการวิเคราะห์ในเบื้องต้น ผู้วิจัยจึงขอขอบพระคุณมา ณ โอกาสนี้</w:t>
      </w:r>
    </w:p>
    <w:p w14:paraId="3A797C7E" w14:textId="61F97262" w:rsidR="002E1665" w:rsidRPr="008E78D8" w:rsidRDefault="002E1665" w:rsidP="00D41457">
      <w:pPr>
        <w:tabs>
          <w:tab w:val="center" w:pos="6804"/>
        </w:tabs>
        <w:spacing w:before="0"/>
        <w:ind w:firstLine="0"/>
      </w:pPr>
    </w:p>
    <w:p w14:paraId="61A9AFA2" w14:textId="77777777" w:rsidR="002E1665" w:rsidRPr="008E78D8" w:rsidRDefault="002E1665" w:rsidP="002E1665">
      <w:pPr>
        <w:spacing w:before="0"/>
      </w:pPr>
    </w:p>
    <w:p w14:paraId="45C3CD17" w14:textId="77777777" w:rsidR="002E1665" w:rsidRPr="008E78D8" w:rsidRDefault="002E1665" w:rsidP="002E1665">
      <w:pPr>
        <w:spacing w:before="0"/>
      </w:pPr>
    </w:p>
    <w:p w14:paraId="039FD323" w14:textId="336FF10A" w:rsidR="002E1665" w:rsidRPr="008E78D8" w:rsidRDefault="002E1665" w:rsidP="002E1665">
      <w:pPr>
        <w:tabs>
          <w:tab w:val="center" w:pos="6804"/>
        </w:tabs>
        <w:spacing w:before="0"/>
        <w:rPr>
          <w:cs/>
        </w:rPr>
      </w:pPr>
      <w:r w:rsidRPr="008E78D8">
        <w:tab/>
      </w:r>
      <w:r w:rsidR="006A6917">
        <w:rPr>
          <w:noProof/>
          <w:cs/>
        </w:rPr>
        <w:t>นายชิติพัทธ์</w:t>
      </w:r>
      <w:r w:rsidRPr="008E78D8">
        <w:rPr>
          <w:cs/>
        </w:rPr>
        <w:t xml:space="preserve"> </w:t>
      </w:r>
      <w:r w:rsidR="006A6917">
        <w:rPr>
          <w:noProof/>
          <w:cs/>
        </w:rPr>
        <w:t>จำปา</w:t>
      </w:r>
    </w:p>
    <w:p w14:paraId="257388C9" w14:textId="77777777" w:rsidR="002E1665" w:rsidRPr="00E23B67" w:rsidRDefault="002E1665" w:rsidP="002E1665">
      <w:pPr>
        <w:rPr>
          <w:cs/>
        </w:rPr>
      </w:pPr>
    </w:p>
    <w:p w14:paraId="5C533ACB" w14:textId="77777777" w:rsidR="002E1665" w:rsidRDefault="002E1665" w:rsidP="002E1665">
      <w:pPr>
        <w:tabs>
          <w:tab w:val="left" w:pos="4125"/>
        </w:tabs>
      </w:pPr>
      <w:r>
        <w:tab/>
      </w:r>
    </w:p>
    <w:p w14:paraId="00036B4C" w14:textId="77777777" w:rsidR="002E1665" w:rsidRDefault="002E1665" w:rsidP="002E1665">
      <w:pPr>
        <w:tabs>
          <w:tab w:val="left" w:pos="4125"/>
        </w:tabs>
      </w:pPr>
    </w:p>
    <w:p w14:paraId="1E37E527" w14:textId="77777777" w:rsidR="002E1665" w:rsidRDefault="002E1665" w:rsidP="002E1665">
      <w:pPr>
        <w:tabs>
          <w:tab w:val="left" w:pos="4125"/>
        </w:tabs>
      </w:pPr>
    </w:p>
    <w:p w14:paraId="615ED8E4" w14:textId="77777777" w:rsidR="002E1665" w:rsidRDefault="002E1665" w:rsidP="002E1665">
      <w:pPr>
        <w:tabs>
          <w:tab w:val="left" w:pos="4125"/>
        </w:tabs>
      </w:pPr>
    </w:p>
    <w:p w14:paraId="0EB394AF" w14:textId="77777777" w:rsidR="002E1665" w:rsidRDefault="002E1665" w:rsidP="002E1665">
      <w:pPr>
        <w:tabs>
          <w:tab w:val="left" w:pos="4125"/>
        </w:tabs>
      </w:pPr>
    </w:p>
    <w:p w14:paraId="1A5BC44F" w14:textId="77777777" w:rsidR="002E1665" w:rsidRDefault="002E1665" w:rsidP="002E1665">
      <w:pPr>
        <w:tabs>
          <w:tab w:val="left" w:pos="4125"/>
        </w:tabs>
      </w:pPr>
    </w:p>
    <w:p w14:paraId="4D86D028" w14:textId="77777777" w:rsidR="002E1665" w:rsidRDefault="002E1665" w:rsidP="002E1665">
      <w:pPr>
        <w:tabs>
          <w:tab w:val="left" w:pos="4125"/>
        </w:tabs>
      </w:pPr>
    </w:p>
    <w:p w14:paraId="47EC76FB" w14:textId="77777777" w:rsidR="002E1665" w:rsidRDefault="002E1665" w:rsidP="002E1665">
      <w:pPr>
        <w:tabs>
          <w:tab w:val="left" w:pos="4125"/>
        </w:tabs>
      </w:pPr>
    </w:p>
    <w:p w14:paraId="559D5CF7" w14:textId="77777777" w:rsidR="002E1665" w:rsidRDefault="002E1665" w:rsidP="002E1665">
      <w:pPr>
        <w:tabs>
          <w:tab w:val="left" w:pos="4125"/>
        </w:tabs>
      </w:pPr>
    </w:p>
    <w:p w14:paraId="11044B25" w14:textId="77777777" w:rsidR="002E1665" w:rsidRDefault="002E1665" w:rsidP="002E1665">
      <w:pPr>
        <w:tabs>
          <w:tab w:val="left" w:pos="4125"/>
        </w:tabs>
      </w:pPr>
    </w:p>
    <w:p w14:paraId="6CC394FE" w14:textId="77777777" w:rsidR="002E1665" w:rsidRDefault="002E1665" w:rsidP="002E1665">
      <w:pPr>
        <w:tabs>
          <w:tab w:val="left" w:pos="4125"/>
        </w:tabs>
      </w:pPr>
    </w:p>
    <w:p w14:paraId="2637CA36" w14:textId="77777777" w:rsidR="002E1665" w:rsidRDefault="002E1665" w:rsidP="002E1665">
      <w:pPr>
        <w:tabs>
          <w:tab w:val="left" w:pos="4125"/>
        </w:tabs>
      </w:pPr>
    </w:p>
    <w:p w14:paraId="45554FDC" w14:textId="77777777" w:rsidR="002E1665" w:rsidRDefault="002E1665" w:rsidP="002E1665">
      <w:pPr>
        <w:tabs>
          <w:tab w:val="left" w:pos="4125"/>
        </w:tabs>
      </w:pPr>
    </w:p>
    <w:p w14:paraId="74E58761" w14:textId="77777777" w:rsidR="002E1665" w:rsidRDefault="002E1665" w:rsidP="002E1665">
      <w:pPr>
        <w:tabs>
          <w:tab w:val="left" w:pos="4125"/>
        </w:tabs>
      </w:pPr>
    </w:p>
    <w:p w14:paraId="248799FD" w14:textId="77777777" w:rsidR="009F3648" w:rsidRDefault="009F3648" w:rsidP="002E1665">
      <w:pPr>
        <w:tabs>
          <w:tab w:val="left" w:pos="4125"/>
        </w:tabs>
      </w:pPr>
    </w:p>
    <w:p w14:paraId="728C0260" w14:textId="77777777" w:rsidR="002E1665" w:rsidRDefault="002E1665" w:rsidP="00182C63">
      <w:pPr>
        <w:tabs>
          <w:tab w:val="left" w:pos="4125"/>
        </w:tabs>
        <w:spacing w:before="0"/>
        <w:ind w:firstLine="0"/>
      </w:pPr>
    </w:p>
    <w:p w14:paraId="004402B5" w14:textId="77777777" w:rsidR="00E23B67" w:rsidRPr="008F4AA5" w:rsidRDefault="00E23B67" w:rsidP="00566510">
      <w:pPr>
        <w:pStyle w:val="AbstractThai"/>
        <w:rPr>
          <w:cs/>
        </w:rPr>
      </w:pPr>
      <w:bookmarkStart w:id="20" w:name="_Toc228919756"/>
      <w:r w:rsidRPr="00566510">
        <w:rPr>
          <w:cs/>
        </w:rPr>
        <w:lastRenderedPageBreak/>
        <w:t>สารบัญ</w:t>
      </w:r>
      <w:bookmarkEnd w:id="16"/>
      <w:bookmarkEnd w:id="17"/>
      <w:bookmarkEnd w:id="18"/>
      <w:bookmarkEnd w:id="20"/>
    </w:p>
    <w:p w14:paraId="4C289313" w14:textId="77777777" w:rsidR="00E23B67" w:rsidRPr="008F4AA5" w:rsidRDefault="00E23B67" w:rsidP="00E23B67">
      <w:pPr>
        <w:spacing w:before="0"/>
      </w:pPr>
    </w:p>
    <w:p w14:paraId="4B9F1805" w14:textId="77777777" w:rsidR="00E23B67" w:rsidRDefault="00E23B67" w:rsidP="001D162C">
      <w:pPr>
        <w:tabs>
          <w:tab w:val="right" w:pos="8280"/>
        </w:tabs>
        <w:spacing w:before="0"/>
      </w:pPr>
      <w:r w:rsidRPr="008F4AA5">
        <w:rPr>
          <w:cs/>
        </w:rPr>
        <w:tab/>
      </w:r>
      <w:r>
        <w:rPr>
          <w:rFonts w:hint="cs"/>
          <w:cs/>
        </w:rPr>
        <w:t xml:space="preserve">       </w:t>
      </w:r>
      <w:r w:rsidRPr="008F4AA5">
        <w:rPr>
          <w:cs/>
        </w:rPr>
        <w:t>หน้า</w:t>
      </w:r>
    </w:p>
    <w:p w14:paraId="12127AF4" w14:textId="184B52DD" w:rsidR="006861F0" w:rsidRDefault="0056651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919753" w:history="1">
        <w:r w:rsidR="006861F0" w:rsidRPr="00EE0EDA">
          <w:rPr>
            <w:rStyle w:val="Hyperlink"/>
            <w:noProof/>
            <w:cs/>
          </w:rPr>
          <w:t>บทคัดย่อ</w:t>
        </w:r>
        <w:r w:rsidR="006861F0">
          <w:rPr>
            <w:noProof/>
            <w:webHidden/>
          </w:rPr>
          <w:tab/>
        </w:r>
        <w:r w:rsidR="006861F0">
          <w:rPr>
            <w:noProof/>
            <w:webHidden/>
          </w:rPr>
          <w:fldChar w:fldCharType="begin"/>
        </w:r>
        <w:r w:rsidR="006861F0">
          <w:rPr>
            <w:noProof/>
            <w:webHidden/>
          </w:rPr>
          <w:instrText xml:space="preserve"> PAGEREF _Toc228919753 \h </w:instrText>
        </w:r>
        <w:r w:rsidR="006861F0">
          <w:rPr>
            <w:noProof/>
            <w:webHidden/>
          </w:rPr>
        </w:r>
        <w:r w:rsidR="006861F0">
          <w:rPr>
            <w:noProof/>
            <w:webHidden/>
          </w:rPr>
          <w:fldChar w:fldCharType="separate"/>
        </w:r>
        <w:r w:rsidR="006861F0">
          <w:rPr>
            <w:noProof/>
            <w:webHidden/>
          </w:rPr>
          <w:t>2</w:t>
        </w:r>
        <w:r w:rsidR="006861F0">
          <w:rPr>
            <w:noProof/>
            <w:webHidden/>
          </w:rPr>
          <w:fldChar w:fldCharType="end"/>
        </w:r>
      </w:hyperlink>
    </w:p>
    <w:p w14:paraId="6A039C7C" w14:textId="2795F614" w:rsidR="006861F0" w:rsidRDefault="006861F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54" w:history="1">
        <w:r w:rsidRPr="00EE0EDA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972394" w14:textId="1CD575F8" w:rsidR="006861F0" w:rsidRDefault="006861F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55" w:history="1">
        <w:r w:rsidRPr="00EE0EDA">
          <w:rPr>
            <w:rStyle w:val="Hyperlink"/>
            <w:noProof/>
            <w:cs/>
          </w:rPr>
          <w:t>กิตติกรรมประกาศ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3CB922" w14:textId="6BCAF8E5" w:rsidR="006861F0" w:rsidRDefault="006861F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56" w:history="1">
        <w:r w:rsidRPr="00EE0EDA">
          <w:rPr>
            <w:rStyle w:val="Hyperlink"/>
            <w:noProof/>
            <w:cs/>
          </w:rPr>
          <w:t>สารบัญ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973B6B" w14:textId="02433669" w:rsidR="006861F0" w:rsidRDefault="006861F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57" w:history="1">
        <w:r w:rsidRPr="00EE0EDA">
          <w:rPr>
            <w:rStyle w:val="Hyperlink"/>
            <w:noProof/>
            <w:cs/>
          </w:rPr>
          <w:t>สารบัญตาราง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CF71A0" w14:textId="5DEC6F0B" w:rsidR="006861F0" w:rsidRDefault="006861F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58" w:history="1">
        <w:r w:rsidRPr="00EE0EDA">
          <w:rPr>
            <w:rStyle w:val="Hyperlink"/>
            <w:noProof/>
            <w:cs/>
          </w:rPr>
          <w:t>สารบัญภาพ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470DC5" w14:textId="38817822" w:rsidR="006861F0" w:rsidRDefault="006861F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59" w:history="1">
        <w:r w:rsidRPr="00EE0EDA">
          <w:rPr>
            <w:rStyle w:val="Hyperlink"/>
            <w:noProof/>
            <w:cs/>
          </w:rPr>
          <w:t>รายการสัญลักษณ์และคำย่อ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E82824" w14:textId="14379D53" w:rsidR="006861F0" w:rsidRDefault="006861F0">
      <w:pPr>
        <w:pStyle w:val="TOC1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60" w:history="1">
        <w:r w:rsidRPr="00EE0EDA">
          <w:rPr>
            <w:rStyle w:val="Hyperlink"/>
            <w:noProof/>
          </w:rPr>
          <w:t>บทที่ 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58C44B" w14:textId="3EF7FA93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61" w:history="1">
        <w:r w:rsidRPr="00EE0EDA">
          <w:rPr>
            <w:rStyle w:val="Hyperlink"/>
            <w:rFonts w:eastAsia="Times New Roman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rFonts w:eastAsia="Times New Roman"/>
            <w:noProof/>
            <w:cs/>
          </w:rPr>
          <w:t>ความเป็นมาและความสำคัญของโครงงาน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6F5B93" w14:textId="3027CF48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62" w:history="1">
        <w:r w:rsidRPr="00EE0EDA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วัตถุประสงค์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18C037" w14:textId="15DF6B0A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63" w:history="1">
        <w:r w:rsidRPr="00EE0EDA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ขอบเขตของโครงงาน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92BF19" w14:textId="010FC401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64" w:history="1">
        <w:r w:rsidRPr="00EE0EDA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ประโยชน์ของโครงงาน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B9E6A3" w14:textId="09120617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65" w:history="1">
        <w:r w:rsidRPr="00EE0EDA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ข้อจำกัดของโครงงาน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D1A72A" w14:textId="3AE3BDA8" w:rsidR="006861F0" w:rsidRDefault="006861F0">
      <w:pPr>
        <w:pStyle w:val="TOC1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66" w:history="1">
        <w:r w:rsidRPr="00EE0EDA">
          <w:rPr>
            <w:rStyle w:val="Hyperlink"/>
            <w:noProof/>
          </w:rPr>
          <w:t>บทที่ 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วรรณกรรมและงานวิจัยที่เกี่ยวข้อง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06AAF8" w14:textId="00B63E9E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67" w:history="1">
        <w:r w:rsidRPr="00EE0EDA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แนวคิดทฤษฎีที่เกี่ยวข้อง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D9D0D5" w14:textId="39683DB9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68" w:history="1">
        <w:r w:rsidRPr="00EE0EDA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 xml:space="preserve">การจัดการภาษาไทยด้วยโมเดล </w:t>
        </w:r>
        <w:r w:rsidRPr="00EE0EDA">
          <w:rPr>
            <w:rStyle w:val="Hyperlink"/>
            <w:noProof/>
          </w:rPr>
          <w:t>WangchanBERTa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2D70B7" w14:textId="086DD652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69" w:history="1">
        <w:r w:rsidRPr="00EE0EDA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หลักการตรวจจับข้อความที่สร้างโดยปัญญาประดิษฐ์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4A078E" w14:textId="09136472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70" w:history="1">
        <w:r w:rsidRPr="00EE0EDA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การประมวลผลฝั่งผู้ใช้งาน (</w:t>
        </w:r>
        <w:r w:rsidRPr="00EE0EDA">
          <w:rPr>
            <w:rStyle w:val="Hyperlink"/>
            <w:noProof/>
          </w:rPr>
          <w:t xml:space="preserve">Client-side Intelligence) </w:t>
        </w:r>
        <w:r w:rsidRPr="00EE0EDA">
          <w:rPr>
            <w:rStyle w:val="Hyperlink"/>
            <w:noProof/>
            <w:cs/>
          </w:rPr>
          <w:t>และความเป็นส่วนตัวของข้อมูล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109BB7" w14:textId="6F2E17F2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71" w:history="1">
        <w:r w:rsidRPr="00EE0EDA">
          <w:rPr>
            <w:rStyle w:val="Hyperlink"/>
            <w:noProof/>
          </w:rPr>
          <w:t>2.1.4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การบีบอัดแบบจำลอง (</w:t>
        </w:r>
        <w:r w:rsidRPr="00EE0EDA">
          <w:rPr>
            <w:rStyle w:val="Hyperlink"/>
            <w:noProof/>
          </w:rPr>
          <w:t xml:space="preserve">Model Quantization) </w:t>
        </w:r>
        <w:r w:rsidRPr="00EE0EDA">
          <w:rPr>
            <w:rStyle w:val="Hyperlink"/>
            <w:noProof/>
            <w:cs/>
          </w:rPr>
          <w:t xml:space="preserve">และเทคโนโลยี </w:t>
        </w:r>
        <w:r w:rsidRPr="00EE0EDA">
          <w:rPr>
            <w:rStyle w:val="Hyperlink"/>
            <w:noProof/>
          </w:rPr>
          <w:t>ONNX Runtime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32A01D" w14:textId="42D90615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72" w:history="1">
        <w:r w:rsidRPr="00EE0EDA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งานวิจัยที่เกี่ยวข้อง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3529D8" w14:textId="7FFB01FF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73" w:history="1">
        <w:r w:rsidRPr="00EE0EDA">
          <w:rPr>
            <w:rStyle w:val="Hyperlink"/>
            <w:noProof/>
            <w:cs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การวิเคราะห์ประสิทธิภาพและข้อจำกัดของระบบตรวจจับในปัจจุบัน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92E484" w14:textId="1E6935CA" w:rsidR="006861F0" w:rsidRDefault="006861F0">
      <w:pPr>
        <w:pStyle w:val="TOC1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74" w:history="1">
        <w:r w:rsidRPr="00EE0EDA">
          <w:rPr>
            <w:rStyle w:val="Hyperlink"/>
            <w:noProof/>
          </w:rPr>
          <w:t>บทที่ 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วิธีการวิจัย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555367" w14:textId="7224A0CA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75" w:history="1">
        <w:r w:rsidRPr="00EE0EDA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ภาพรวมของโครงงาน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6D6825" w14:textId="6DE9E973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76" w:history="1">
        <w:r w:rsidRPr="00EE0EDA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ขั้นตอนการพัฒนาแบบจำลอง (</w:t>
        </w:r>
        <w:r w:rsidRPr="00EE0EDA">
          <w:rPr>
            <w:rStyle w:val="Hyperlink"/>
            <w:noProof/>
          </w:rPr>
          <w:t>Offline Development Phase)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413BAB" w14:textId="41F9BB58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77" w:history="1">
        <w:r w:rsidRPr="00EE0EDA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ขั้นตอนการบีบอัดและแปลงรูปแบบ (</w:t>
        </w:r>
        <w:r w:rsidRPr="00EE0EDA">
          <w:rPr>
            <w:rStyle w:val="Hyperlink"/>
            <w:noProof/>
          </w:rPr>
          <w:t>Model Optimization Phase)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9ADC13" w14:textId="03D1BB17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78" w:history="1">
        <w:r w:rsidRPr="00EE0EDA">
          <w:rPr>
            <w:rStyle w:val="Hyperlink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ขั้นตอนการอนุมานผลบนเบราว์เซอร์ (</w:t>
        </w:r>
        <w:r w:rsidRPr="00EE0EDA">
          <w:rPr>
            <w:rStyle w:val="Hyperlink"/>
            <w:noProof/>
          </w:rPr>
          <w:t>Client-side Inference Phase)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F98D49" w14:textId="2EB0BEAB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79" w:history="1">
        <w:r w:rsidRPr="00EE0EDA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การวิเคราะห์ขอบเขตและความต้องการของระบบ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ADEED5" w14:textId="12CE4D54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80" w:history="1">
        <w:r w:rsidRPr="00EE0EDA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</w:rPr>
          <w:t>Flow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B01588" w14:textId="3DCED09F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81" w:history="1">
        <w:r w:rsidRPr="00EE0EDA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ความต้องการด้านฟังก์ชันการทำงาน (</w:t>
        </w:r>
        <w:r w:rsidRPr="00EE0EDA">
          <w:rPr>
            <w:rStyle w:val="Hyperlink"/>
            <w:noProof/>
          </w:rPr>
          <w:t>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36C611" w14:textId="5018EE7D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82" w:history="1">
        <w:r w:rsidRPr="00EE0EDA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ความต้องการด้านคุณภาพและความปลอดภัย (</w:t>
        </w:r>
        <w:r w:rsidRPr="00EE0EDA">
          <w:rPr>
            <w:rStyle w:val="Hyperlink"/>
            <w:noProof/>
          </w:rPr>
          <w:t>Non-functional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5954D8" w14:textId="02470FD1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83" w:history="1">
        <w:r w:rsidRPr="00EE0EDA">
          <w:rPr>
            <w:rStyle w:val="Hyperlink"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ความต้องการด้านสภาพแวดล้อมทางเทคนิค (</w:t>
        </w:r>
        <w:r w:rsidRPr="00EE0EDA">
          <w:rPr>
            <w:rStyle w:val="Hyperlink"/>
            <w:noProof/>
          </w:rPr>
          <w:t>Technical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188DB3" w14:textId="7112577B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84" w:history="1">
        <w:r w:rsidRPr="00EE0EDA">
          <w:rPr>
            <w:rStyle w:val="Hyperlink"/>
            <w:noProof/>
          </w:rPr>
          <w:t>3.2.5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การรวบรวมและจัดเตรียมชุดข้อมูล (</w:t>
        </w:r>
        <w:r w:rsidRPr="00EE0EDA">
          <w:rPr>
            <w:rStyle w:val="Hyperlink"/>
            <w:noProof/>
          </w:rPr>
          <w:t>Data Preparation)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0104D0" w14:textId="5997E655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85" w:history="1">
        <w:r w:rsidRPr="00EE0EDA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ประเด็นที่น่าสนใจและสิ่งที่ท้าทาย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227D60" w14:textId="59223D7C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86" w:history="1">
        <w:r w:rsidRPr="00EE0EDA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การรักษาสมดุลระหว่างขนาดและความแม่นยำ (</w:t>
        </w:r>
        <w:r w:rsidRPr="00EE0EDA">
          <w:rPr>
            <w:rStyle w:val="Hyperlink"/>
            <w:noProof/>
          </w:rPr>
          <w:t>Size vs. Accuracy Trade-off)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308F3C" w14:textId="68EF2D92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87" w:history="1">
        <w:r w:rsidRPr="00EE0EDA">
          <w:rPr>
            <w:rStyle w:val="Hyperlink"/>
            <w:noProof/>
          </w:rPr>
          <w:t>3.3.2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ความซับซ้อนของภาษาผสม (</w:t>
        </w:r>
        <w:r w:rsidRPr="00EE0EDA">
          <w:rPr>
            <w:rStyle w:val="Hyperlink"/>
            <w:noProof/>
          </w:rPr>
          <w:t>Tokenization Challenges)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F3D5F3" w14:textId="2BFDB2CC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88" w:history="1">
        <w:r w:rsidRPr="00EE0EDA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ผลลัพธ์ที่คาดหวัง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63AD5B" w14:textId="0CF0256E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89" w:history="1">
        <w:r w:rsidRPr="00EE0EDA">
          <w:rPr>
            <w:rStyle w:val="Hyperlink"/>
            <w:noProof/>
            <w:cs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ระบบต้นแบบและผลลัพธ์เบื้องต้น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FE7358" w14:textId="5C1371E1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90" w:history="1">
        <w:r w:rsidRPr="00EE0EDA">
          <w:rPr>
            <w:rStyle w:val="Hyperlink"/>
            <w:noProof/>
          </w:rPr>
          <w:t>3.5.1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ตัวอย่างภาพรวมของระบบ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9BD767" w14:textId="5B60CD1F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91" w:history="1">
        <w:r w:rsidRPr="00EE0EDA">
          <w:rPr>
            <w:rStyle w:val="Hyperlink"/>
            <w:noProof/>
          </w:rPr>
          <w:t>3.5.2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หน้าแสดงผลตัวอย่างการจำแนกข้อความ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A35B7D" w14:textId="37349A5A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92" w:history="1">
        <w:r w:rsidRPr="00EE0EDA">
          <w:rPr>
            <w:rStyle w:val="Hyperlink"/>
            <w:noProof/>
          </w:rPr>
          <w:t>3.5.3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ระบบรับข้อมูลป้อนกลับและการรายงานผล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F9B8C7" w14:textId="716136D5" w:rsidR="006861F0" w:rsidRDefault="006861F0">
      <w:pPr>
        <w:pStyle w:val="TOC1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93" w:history="1">
        <w:r w:rsidRPr="00EE0EDA">
          <w:rPr>
            <w:rStyle w:val="Hyperlink"/>
            <w:noProof/>
          </w:rPr>
          <w:t>บทที่ 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ทรัพยากรและแผนการดำเนินงาน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329990" w14:textId="3A905EFA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94" w:history="1">
        <w:r w:rsidRPr="00EE0EDA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การจัดเตรียมฮาร์ดแวร์และซอฟต์แวร์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939F91D" w14:textId="28B3900F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95" w:history="1">
        <w:r w:rsidRPr="00EE0EDA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 xml:space="preserve">ฮาร์ดแวร์ </w:t>
        </w:r>
        <w:r w:rsidRPr="00EE0EDA">
          <w:rPr>
            <w:rStyle w:val="Hyperlink"/>
            <w:noProof/>
          </w:rPr>
          <w:t>(Hardware)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016922C" w14:textId="1EF8A2B6" w:rsidR="006861F0" w:rsidRDefault="006861F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96" w:history="1">
        <w:r w:rsidRPr="00EE0EDA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 xml:space="preserve">ซอฟต์แวร์ </w:t>
        </w:r>
        <w:r w:rsidRPr="00EE0EDA">
          <w:rPr>
            <w:rStyle w:val="Hyperlink"/>
            <w:noProof/>
          </w:rPr>
          <w:t>(software and tool)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F26425" w14:textId="273C56B6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97" w:history="1">
        <w:r w:rsidRPr="00EE0EDA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แผนการดำเนินงาน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9F8C831" w14:textId="6D905BF6" w:rsidR="006861F0" w:rsidRDefault="006861F0">
      <w:pPr>
        <w:pStyle w:val="TOC1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98" w:history="1">
        <w:r w:rsidRPr="00EE0EDA">
          <w:rPr>
            <w:rStyle w:val="Hyperlink"/>
            <w:noProof/>
          </w:rPr>
          <w:t>บทที่ 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สรุป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24D73E" w14:textId="623E073B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799" w:history="1">
        <w:r w:rsidRPr="00EE0EDA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สรุปผลการดำเนินงาน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623E63" w14:textId="51313A32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00" w:history="1">
        <w:r w:rsidRPr="00EE0EDA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อภิปรายผลและข้อจำกัด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C004623" w14:textId="555555DA" w:rsidR="006861F0" w:rsidRDefault="006861F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01" w:history="1">
        <w:r w:rsidRPr="00EE0EDA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EE0EDA">
          <w:rPr>
            <w:rStyle w:val="Hyperlink"/>
            <w:noProof/>
            <w:cs/>
          </w:rPr>
          <w:t>ข้อเสนอแนะและแนวทางการพัฒนาในอนาคต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18F9551" w14:textId="25D4476E" w:rsidR="006861F0" w:rsidRDefault="006861F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02" w:history="1">
        <w:r w:rsidRPr="00EE0EDA">
          <w:rPr>
            <w:rStyle w:val="Hyperlink"/>
            <w:noProof/>
            <w:cs/>
          </w:rPr>
          <w:t>รายการอ้างอิง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C600DC7" w14:textId="2EE52B11" w:rsidR="006861F0" w:rsidRDefault="006861F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03" w:history="1">
        <w:r w:rsidRPr="00EE0EDA">
          <w:rPr>
            <w:rStyle w:val="Hyperlink"/>
            <w:noProof/>
            <w:cs/>
          </w:rPr>
          <w:t>ภาคผนวก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BFD84D4" w14:textId="4FF8C1D1" w:rsidR="006861F0" w:rsidRDefault="006861F0">
      <w:pPr>
        <w:pStyle w:val="TOC2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04" w:history="1">
        <w:r w:rsidRPr="00EE0EDA">
          <w:rPr>
            <w:rStyle w:val="Hyperlink"/>
            <w:noProof/>
            <w:cs/>
          </w:rPr>
          <w:t>ภาคผนวก ก สคริปต์การรวบรวมและทำความสะอาดข้อมูล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7DD8479" w14:textId="76C0ABC1" w:rsidR="006861F0" w:rsidRDefault="006861F0">
      <w:pPr>
        <w:pStyle w:val="TOC3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05" w:history="1">
        <w:r w:rsidRPr="00EE0EDA">
          <w:rPr>
            <w:rStyle w:val="Hyperlink"/>
            <w:noProof/>
            <w:cs/>
          </w:rPr>
          <w:t>ก.</w:t>
        </w:r>
        <w:r w:rsidRPr="00EE0EDA">
          <w:rPr>
            <w:rStyle w:val="Hyperlink"/>
            <w:noProof/>
          </w:rPr>
          <w:t xml:space="preserve">1 </w:t>
        </w:r>
        <w:r w:rsidRPr="00EE0EDA">
          <w:rPr>
            <w:rStyle w:val="Hyperlink"/>
            <w:noProof/>
            <w:cs/>
          </w:rPr>
          <w:t xml:space="preserve">สคริปต์รวบรวมข้อมูลจาก </w:t>
        </w:r>
        <w:r w:rsidRPr="00EE0EDA">
          <w:rPr>
            <w:rStyle w:val="Hyperlink"/>
            <w:noProof/>
          </w:rPr>
          <w:t>Pantip.com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82FC60F" w14:textId="40FE09E6" w:rsidR="006861F0" w:rsidRDefault="006861F0">
      <w:pPr>
        <w:pStyle w:val="TOC3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06" w:history="1">
        <w:r w:rsidRPr="00EE0EDA">
          <w:rPr>
            <w:rStyle w:val="Hyperlink"/>
            <w:noProof/>
            <w:cs/>
          </w:rPr>
          <w:t>ก.2</w:t>
        </w:r>
        <w:r w:rsidRPr="00EE0EDA">
          <w:rPr>
            <w:rStyle w:val="Hyperlink"/>
            <w:noProof/>
          </w:rPr>
          <w:t xml:space="preserve"> </w:t>
        </w:r>
        <w:r w:rsidRPr="00EE0EDA">
          <w:rPr>
            <w:rStyle w:val="Hyperlink"/>
            <w:noProof/>
            <w:cs/>
          </w:rPr>
          <w:t>สคริปต์ทำความสะอาดข้อมูล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609E901" w14:textId="3BCE1ED1" w:rsidR="0053073B" w:rsidRDefault="00566510" w:rsidP="0053073B">
      <w:pPr>
        <w:tabs>
          <w:tab w:val="right" w:pos="8100"/>
        </w:tabs>
        <w:spacing w:before="0"/>
        <w:ind w:firstLine="0"/>
      </w:pPr>
      <w:r>
        <w:fldChar w:fldCharType="end"/>
      </w:r>
    </w:p>
    <w:p w14:paraId="053CB192" w14:textId="77777777" w:rsidR="009F3648" w:rsidRDefault="009F3648" w:rsidP="0053073B">
      <w:pPr>
        <w:tabs>
          <w:tab w:val="right" w:pos="8100"/>
        </w:tabs>
        <w:spacing w:before="0"/>
        <w:ind w:firstLine="0"/>
      </w:pPr>
    </w:p>
    <w:p w14:paraId="0474D83A" w14:textId="77777777" w:rsidR="009F3648" w:rsidRDefault="009F3648" w:rsidP="0053073B">
      <w:pPr>
        <w:tabs>
          <w:tab w:val="right" w:pos="8100"/>
        </w:tabs>
        <w:spacing w:before="0"/>
        <w:ind w:firstLine="0"/>
      </w:pPr>
    </w:p>
    <w:p w14:paraId="1197E6AA" w14:textId="77777777" w:rsidR="009F3648" w:rsidRPr="008F4AA5" w:rsidRDefault="009F3648" w:rsidP="0053073B">
      <w:pPr>
        <w:tabs>
          <w:tab w:val="right" w:pos="8100"/>
        </w:tabs>
        <w:spacing w:before="0"/>
        <w:ind w:firstLine="0"/>
      </w:pPr>
    </w:p>
    <w:p w14:paraId="0B78C713" w14:textId="77777777" w:rsidR="00C92CE6" w:rsidRDefault="00C92CE6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</w:rPr>
      </w:pPr>
      <w:bookmarkStart w:id="21" w:name="_Toc499374824"/>
      <w:bookmarkStart w:id="22" w:name="_Toc499375189"/>
      <w:bookmarkStart w:id="23" w:name="_Toc499375317"/>
      <w:r>
        <w:rPr>
          <w:cs/>
        </w:rPr>
        <w:br w:type="page"/>
      </w:r>
    </w:p>
    <w:p w14:paraId="3379EA09" w14:textId="77777777" w:rsidR="00E14C10" w:rsidRPr="00494F3D" w:rsidRDefault="00E14C10" w:rsidP="002E1665">
      <w:pPr>
        <w:pStyle w:val="AbstractThai"/>
      </w:pPr>
      <w:bookmarkStart w:id="24" w:name="_Toc228919757"/>
      <w:r w:rsidRPr="00494F3D">
        <w:rPr>
          <w:cs/>
        </w:rPr>
        <w:lastRenderedPageBreak/>
        <w:t>สารบัญตาราง</w:t>
      </w:r>
      <w:bookmarkEnd w:id="21"/>
      <w:bookmarkEnd w:id="22"/>
      <w:bookmarkEnd w:id="23"/>
      <w:bookmarkEnd w:id="24"/>
    </w:p>
    <w:p w14:paraId="671435B5" w14:textId="77777777" w:rsidR="00E14C10" w:rsidRPr="00494F3D" w:rsidRDefault="00E14C10" w:rsidP="00E14C10">
      <w:pPr>
        <w:spacing w:before="0"/>
      </w:pPr>
    </w:p>
    <w:p w14:paraId="0D5D43D0" w14:textId="77777777" w:rsidR="00E14C10" w:rsidRDefault="00E14C10" w:rsidP="00915E06">
      <w:pPr>
        <w:tabs>
          <w:tab w:val="right" w:pos="8280"/>
        </w:tabs>
        <w:spacing w:before="0"/>
        <w:ind w:firstLine="0"/>
      </w:pPr>
      <w:r w:rsidRPr="00494F3D">
        <w:rPr>
          <w:cs/>
        </w:rPr>
        <w:tab/>
        <w:t>หน้า</w:t>
      </w:r>
    </w:p>
    <w:p w14:paraId="4FB6FE51" w14:textId="13CFD802" w:rsidR="006861F0" w:rsidRDefault="00275FB9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r>
        <w:fldChar w:fldCharType="begin"/>
      </w:r>
      <w:r>
        <w:instrText xml:space="preserve"> TOC \h \z \c "</w:instrText>
      </w:r>
      <w:r>
        <w:rPr>
          <w:cs/>
        </w:rPr>
        <w:instrText>ตารางที่"</w:instrText>
      </w:r>
      <w:r>
        <w:instrText xml:space="preserve"> </w:instrText>
      </w:r>
      <w:r>
        <w:fldChar w:fldCharType="separate"/>
      </w:r>
      <w:hyperlink w:anchor="_Toc228919807" w:history="1">
        <w:r w:rsidR="006861F0" w:rsidRPr="004D2944">
          <w:rPr>
            <w:rStyle w:val="Hyperlink"/>
            <w:noProof/>
            <w:cs/>
          </w:rPr>
          <w:t xml:space="preserve">ตารางที่ </w:t>
        </w:r>
        <w:r w:rsidR="006861F0" w:rsidRPr="004D2944">
          <w:rPr>
            <w:rStyle w:val="Hyperlink"/>
            <w:noProof/>
          </w:rPr>
          <w:t>2</w:t>
        </w:r>
        <w:r w:rsidR="006861F0" w:rsidRPr="004D2944">
          <w:rPr>
            <w:rStyle w:val="Hyperlink"/>
            <w:noProof/>
            <w:cs/>
          </w:rPr>
          <w:t>.</w:t>
        </w:r>
        <w:r w:rsidR="006861F0" w:rsidRPr="004D2944">
          <w:rPr>
            <w:rStyle w:val="Hyperlink"/>
            <w:noProof/>
          </w:rPr>
          <w:t>1</w:t>
        </w:r>
        <w:r w:rsidR="006861F0" w:rsidRPr="004D2944">
          <w:rPr>
            <w:rStyle w:val="Hyperlink"/>
            <w:noProof/>
            <w:cs/>
          </w:rPr>
          <w:t xml:space="preserve"> เปรียบเทียบและเหตุผลการเลือกโมเดล</w:t>
        </w:r>
        <w:r w:rsidR="006861F0">
          <w:rPr>
            <w:noProof/>
            <w:webHidden/>
          </w:rPr>
          <w:tab/>
        </w:r>
        <w:r w:rsidR="006861F0">
          <w:rPr>
            <w:noProof/>
            <w:webHidden/>
          </w:rPr>
          <w:fldChar w:fldCharType="begin"/>
        </w:r>
        <w:r w:rsidR="006861F0">
          <w:rPr>
            <w:noProof/>
            <w:webHidden/>
          </w:rPr>
          <w:instrText xml:space="preserve"> PAGEREF _Toc228919807 \h </w:instrText>
        </w:r>
        <w:r w:rsidR="006861F0">
          <w:rPr>
            <w:noProof/>
            <w:webHidden/>
          </w:rPr>
        </w:r>
        <w:r w:rsidR="006861F0">
          <w:rPr>
            <w:noProof/>
            <w:webHidden/>
          </w:rPr>
          <w:fldChar w:fldCharType="separate"/>
        </w:r>
        <w:r w:rsidR="006861F0">
          <w:rPr>
            <w:noProof/>
            <w:webHidden/>
          </w:rPr>
          <w:t>7</w:t>
        </w:r>
        <w:r w:rsidR="006861F0">
          <w:rPr>
            <w:noProof/>
            <w:webHidden/>
          </w:rPr>
          <w:fldChar w:fldCharType="end"/>
        </w:r>
      </w:hyperlink>
    </w:p>
    <w:p w14:paraId="3A47522D" w14:textId="07815D07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08" w:history="1">
        <w:r w:rsidRPr="004D2944">
          <w:rPr>
            <w:rStyle w:val="Hyperlink"/>
            <w:noProof/>
            <w:cs/>
          </w:rPr>
          <w:t xml:space="preserve">ตารางที่ </w:t>
        </w:r>
        <w:r w:rsidRPr="004D2944">
          <w:rPr>
            <w:rStyle w:val="Hyperlink"/>
            <w:noProof/>
          </w:rPr>
          <w:t>2</w:t>
        </w:r>
        <w:r w:rsidRPr="004D2944">
          <w:rPr>
            <w:rStyle w:val="Hyperlink"/>
            <w:noProof/>
            <w:cs/>
          </w:rPr>
          <w:t>.</w:t>
        </w:r>
        <w:r w:rsidRPr="004D2944">
          <w:rPr>
            <w:rStyle w:val="Hyperlink"/>
            <w:noProof/>
          </w:rPr>
          <w:t>2</w:t>
        </w:r>
        <w:r w:rsidRPr="004D2944">
          <w:rPr>
            <w:rStyle w:val="Hyperlink"/>
            <w:noProof/>
            <w:cs/>
          </w:rPr>
          <w:t xml:space="preserve"> การวิเคราะห์ช่องว่างทางงานวิจัย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285FA3" w14:textId="454B3985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09" w:history="1">
        <w:r w:rsidRPr="004D2944">
          <w:rPr>
            <w:rStyle w:val="Hyperlink"/>
            <w:noProof/>
            <w:cs/>
          </w:rPr>
          <w:t xml:space="preserve">ตารางที่ </w:t>
        </w:r>
        <w:r w:rsidRPr="004D2944">
          <w:rPr>
            <w:rStyle w:val="Hyperlink"/>
            <w:noProof/>
          </w:rPr>
          <w:t>3</w:t>
        </w:r>
        <w:r w:rsidRPr="004D2944">
          <w:rPr>
            <w:rStyle w:val="Hyperlink"/>
            <w:noProof/>
            <w:cs/>
          </w:rPr>
          <w:t>.</w:t>
        </w:r>
        <w:r w:rsidRPr="004D2944">
          <w:rPr>
            <w:rStyle w:val="Hyperlink"/>
            <w:noProof/>
          </w:rPr>
          <w:t>1</w:t>
        </w:r>
        <w:r w:rsidRPr="004D2944">
          <w:rPr>
            <w:rStyle w:val="Hyperlink"/>
            <w:noProof/>
            <w:cs/>
          </w:rPr>
          <w:t xml:space="preserve"> สรุปรายละเอียดสถิติของชุดข้อมูล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E9E181" w14:textId="4B62FE1E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10" w:history="1">
        <w:r w:rsidRPr="004D2944">
          <w:rPr>
            <w:rStyle w:val="Hyperlink"/>
            <w:noProof/>
            <w:cs/>
          </w:rPr>
          <w:t xml:space="preserve">ตารางที่ </w:t>
        </w:r>
        <w:r w:rsidRPr="004D2944">
          <w:rPr>
            <w:rStyle w:val="Hyperlink"/>
            <w:noProof/>
          </w:rPr>
          <w:t>3</w:t>
        </w:r>
        <w:r w:rsidRPr="004D2944">
          <w:rPr>
            <w:rStyle w:val="Hyperlink"/>
            <w:noProof/>
            <w:cs/>
          </w:rPr>
          <w:t>.</w:t>
        </w:r>
        <w:r w:rsidRPr="004D2944">
          <w:rPr>
            <w:rStyle w:val="Hyperlink"/>
            <w:noProof/>
          </w:rPr>
          <w:t>2</w:t>
        </w:r>
        <w:r w:rsidRPr="004D2944">
          <w:rPr>
            <w:rStyle w:val="Hyperlink"/>
            <w:noProof/>
            <w:cs/>
          </w:rPr>
          <w:t xml:space="preserve"> ตัวอย่างการประมวลผลข้อมูลเพื่อขจัดสิ่งเจือปน (</w:t>
        </w:r>
        <w:r w:rsidRPr="004D2944">
          <w:rPr>
            <w:rStyle w:val="Hyperlink"/>
            <w:noProof/>
          </w:rPr>
          <w:t>Data Cleaning Examples)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7D0447" w14:textId="4C2D05AD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11" w:history="1">
        <w:r w:rsidRPr="004D2944">
          <w:rPr>
            <w:rStyle w:val="Hyperlink"/>
            <w:noProof/>
            <w:cs/>
          </w:rPr>
          <w:t xml:space="preserve">ตารางที่ </w:t>
        </w:r>
        <w:r w:rsidRPr="004D2944">
          <w:rPr>
            <w:rStyle w:val="Hyperlink"/>
            <w:noProof/>
          </w:rPr>
          <w:t>4</w:t>
        </w:r>
        <w:r w:rsidRPr="004D2944">
          <w:rPr>
            <w:rStyle w:val="Hyperlink"/>
            <w:noProof/>
            <w:cs/>
          </w:rPr>
          <w:t>.</w:t>
        </w:r>
        <w:r w:rsidRPr="004D2944">
          <w:rPr>
            <w:rStyle w:val="Hyperlink"/>
            <w:noProof/>
          </w:rPr>
          <w:t>1</w:t>
        </w:r>
        <w:r w:rsidRPr="004D2944">
          <w:rPr>
            <w:rStyle w:val="Hyperlink"/>
            <w:noProof/>
            <w:cs/>
          </w:rPr>
          <w:t xml:space="preserve"> การดำเนินงานที่ผ่านมาจนถึงปัจจุบัน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219FFB7" w14:textId="015D4498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12" w:history="1">
        <w:r w:rsidRPr="004D2944">
          <w:rPr>
            <w:rStyle w:val="Hyperlink"/>
            <w:noProof/>
            <w:cs/>
          </w:rPr>
          <w:t xml:space="preserve">ตารางที่ </w:t>
        </w:r>
        <w:r w:rsidRPr="004D2944">
          <w:rPr>
            <w:rStyle w:val="Hyperlink"/>
            <w:noProof/>
          </w:rPr>
          <w:t>4</w:t>
        </w:r>
        <w:r w:rsidRPr="004D2944">
          <w:rPr>
            <w:rStyle w:val="Hyperlink"/>
            <w:noProof/>
            <w:cs/>
          </w:rPr>
          <w:t>.</w:t>
        </w:r>
        <w:r w:rsidRPr="004D2944">
          <w:rPr>
            <w:rStyle w:val="Hyperlink"/>
            <w:noProof/>
          </w:rPr>
          <w:t>2</w:t>
        </w:r>
        <w:r w:rsidRPr="004D2944">
          <w:rPr>
            <w:rStyle w:val="Hyperlink"/>
            <w:noProof/>
            <w:cs/>
          </w:rPr>
          <w:t xml:space="preserve"> แผนการดำเนินงานในอนาคต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4BC72E" w14:textId="6A740D35" w:rsidR="00275FB9" w:rsidRPr="00494F3D" w:rsidRDefault="00275FB9" w:rsidP="00E14C10">
      <w:pPr>
        <w:tabs>
          <w:tab w:val="right" w:pos="8100"/>
        </w:tabs>
        <w:spacing w:before="0"/>
        <w:ind w:firstLine="0"/>
      </w:pPr>
      <w:r>
        <w:fldChar w:fldCharType="end"/>
      </w:r>
    </w:p>
    <w:p w14:paraId="6824F95D" w14:textId="77777777" w:rsidR="00E14C10" w:rsidRDefault="00E14C10" w:rsidP="00E14C10">
      <w:pPr>
        <w:spacing w:before="0"/>
        <w:rPr>
          <w:b/>
          <w:bCs/>
          <w:sz w:val="36"/>
          <w:szCs w:val="36"/>
        </w:rPr>
      </w:pPr>
    </w:p>
    <w:p w14:paraId="6D7F53D4" w14:textId="77777777" w:rsidR="00E14C10" w:rsidRDefault="00E14C10" w:rsidP="00E14C10">
      <w:pPr>
        <w:spacing w:before="0"/>
        <w:ind w:firstLine="0"/>
        <w:rPr>
          <w:b/>
          <w:bCs/>
          <w:sz w:val="36"/>
          <w:szCs w:val="36"/>
        </w:rPr>
      </w:pPr>
    </w:p>
    <w:p w14:paraId="48BFCD33" w14:textId="77777777" w:rsidR="005512B5" w:rsidRDefault="005512B5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  <w:cs/>
        </w:rPr>
      </w:pPr>
      <w:bookmarkStart w:id="25" w:name="_Toc499374825"/>
      <w:bookmarkStart w:id="26" w:name="_Toc499375190"/>
      <w:bookmarkStart w:id="27" w:name="_Toc499375318"/>
      <w:r>
        <w:rPr>
          <w:cs/>
        </w:rPr>
        <w:br w:type="page"/>
      </w:r>
    </w:p>
    <w:p w14:paraId="012FE7A3" w14:textId="77777777" w:rsidR="00E14C10" w:rsidRPr="00616604" w:rsidRDefault="00E14C10" w:rsidP="00484224">
      <w:pPr>
        <w:pStyle w:val="AbstractThai"/>
      </w:pPr>
      <w:bookmarkStart w:id="28" w:name="_Toc228919758"/>
      <w:r w:rsidRPr="00616604">
        <w:rPr>
          <w:cs/>
        </w:rPr>
        <w:lastRenderedPageBreak/>
        <w:t>สารบัญภาพ</w:t>
      </w:r>
      <w:bookmarkEnd w:id="25"/>
      <w:bookmarkEnd w:id="26"/>
      <w:bookmarkEnd w:id="27"/>
      <w:bookmarkEnd w:id="28"/>
    </w:p>
    <w:p w14:paraId="25D5FDFB" w14:textId="77777777" w:rsidR="00E14C10" w:rsidRDefault="00E14C10" w:rsidP="00915E06">
      <w:pPr>
        <w:tabs>
          <w:tab w:val="right" w:pos="8280"/>
        </w:tabs>
        <w:spacing w:before="0"/>
        <w:ind w:firstLine="0"/>
      </w:pPr>
      <w:r w:rsidRPr="00616604">
        <w:rPr>
          <w:cs/>
        </w:rPr>
        <w:tab/>
        <w:t>หน้า</w:t>
      </w:r>
    </w:p>
    <w:p w14:paraId="429E8B5E" w14:textId="2D444906" w:rsidR="006861F0" w:rsidRDefault="00B073FB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>TOC \h \z \c "</w:instrText>
      </w:r>
      <w:r>
        <w:rPr>
          <w:rFonts w:hint="cs"/>
          <w:cs/>
        </w:rPr>
        <w:instrText>ภาพที่ "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hyperlink w:anchor="_Toc228919813" w:history="1">
        <w:r w:rsidR="006861F0" w:rsidRPr="0076628A">
          <w:rPr>
            <w:rStyle w:val="Hyperlink"/>
            <w:noProof/>
            <w:cs/>
          </w:rPr>
          <w:t xml:space="preserve">ภาพที่  </w:t>
        </w:r>
        <w:r w:rsidR="006861F0" w:rsidRPr="0076628A">
          <w:rPr>
            <w:rStyle w:val="Hyperlink"/>
            <w:noProof/>
          </w:rPr>
          <w:t>2</w:t>
        </w:r>
        <w:r w:rsidR="006861F0" w:rsidRPr="0076628A">
          <w:rPr>
            <w:rStyle w:val="Hyperlink"/>
            <w:noProof/>
            <w:cs/>
          </w:rPr>
          <w:t>.</w:t>
        </w:r>
        <w:r w:rsidR="006861F0" w:rsidRPr="0076628A">
          <w:rPr>
            <w:rStyle w:val="Hyperlink"/>
            <w:noProof/>
          </w:rPr>
          <w:t>1</w:t>
        </w:r>
        <w:r w:rsidR="006861F0" w:rsidRPr="0076628A">
          <w:rPr>
            <w:rStyle w:val="Hyperlink"/>
            <w:noProof/>
            <w:cs/>
          </w:rPr>
          <w:t xml:space="preserve"> การเปรียบเทียบสถาปัตยกรรมพื้นฐานของโมเดลภาษาขนาดใหญ่ (ที่มา: </w:t>
        </w:r>
        <w:r w:rsidR="006861F0" w:rsidRPr="0076628A">
          <w:rPr>
            <w:rStyle w:val="Hyperlink"/>
            <w:noProof/>
          </w:rPr>
          <w:t xml:space="preserve">VISAI, </w:t>
        </w:r>
        <w:r w:rsidR="006861F0" w:rsidRPr="0076628A">
          <w:rPr>
            <w:rStyle w:val="Hyperlink"/>
            <w:noProof/>
            <w:cs/>
          </w:rPr>
          <w:t>ม.ป.ป.)</w:t>
        </w:r>
        <w:r w:rsidR="006861F0">
          <w:rPr>
            <w:noProof/>
            <w:webHidden/>
          </w:rPr>
          <w:tab/>
        </w:r>
        <w:r w:rsidR="006861F0">
          <w:rPr>
            <w:noProof/>
            <w:webHidden/>
          </w:rPr>
          <w:fldChar w:fldCharType="begin"/>
        </w:r>
        <w:r w:rsidR="006861F0">
          <w:rPr>
            <w:noProof/>
            <w:webHidden/>
          </w:rPr>
          <w:instrText xml:space="preserve"> PAGEREF _Toc228919813 \h </w:instrText>
        </w:r>
        <w:r w:rsidR="006861F0">
          <w:rPr>
            <w:noProof/>
            <w:webHidden/>
          </w:rPr>
        </w:r>
        <w:r w:rsidR="006861F0">
          <w:rPr>
            <w:noProof/>
            <w:webHidden/>
          </w:rPr>
          <w:fldChar w:fldCharType="separate"/>
        </w:r>
        <w:r w:rsidR="006861F0">
          <w:rPr>
            <w:noProof/>
            <w:webHidden/>
          </w:rPr>
          <w:t>6</w:t>
        </w:r>
        <w:r w:rsidR="006861F0">
          <w:rPr>
            <w:noProof/>
            <w:webHidden/>
          </w:rPr>
          <w:fldChar w:fldCharType="end"/>
        </w:r>
      </w:hyperlink>
    </w:p>
    <w:p w14:paraId="57555E21" w14:textId="625421EA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14" w:history="1">
        <w:r w:rsidRPr="0076628A">
          <w:rPr>
            <w:rStyle w:val="Hyperlink"/>
            <w:noProof/>
            <w:cs/>
          </w:rPr>
          <w:t xml:space="preserve">ภาพที่  </w:t>
        </w:r>
        <w:r w:rsidRPr="0076628A">
          <w:rPr>
            <w:rStyle w:val="Hyperlink"/>
            <w:noProof/>
          </w:rPr>
          <w:t>2</w:t>
        </w:r>
        <w:r w:rsidRPr="0076628A">
          <w:rPr>
            <w:rStyle w:val="Hyperlink"/>
            <w:noProof/>
            <w:cs/>
          </w:rPr>
          <w:t>.</w:t>
        </w:r>
        <w:r w:rsidRPr="0076628A">
          <w:rPr>
            <w:rStyle w:val="Hyperlink"/>
            <w:noProof/>
          </w:rPr>
          <w:t>2</w:t>
        </w:r>
        <w:r w:rsidRPr="0076628A">
          <w:rPr>
            <w:rStyle w:val="Hyperlink"/>
            <w:noProof/>
            <w:cs/>
          </w:rPr>
          <w:t xml:space="preserve"> แผนภาพเปรียบเทียบสถาปัตยกรรมการอนุมานผลโมเดลปัญญาประดิษฐ์ระหว่างฝั่งคลาวด์เซิร์ฟเวอร์และฝั่งผู้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08EEAF" w14:textId="08435B6E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15" w:history="1">
        <w:r w:rsidRPr="0076628A">
          <w:rPr>
            <w:rStyle w:val="Hyperlink"/>
            <w:noProof/>
            <w:cs/>
          </w:rPr>
          <w:t xml:space="preserve">ภาพที่  </w:t>
        </w:r>
        <w:r w:rsidRPr="0076628A">
          <w:rPr>
            <w:rStyle w:val="Hyperlink"/>
            <w:noProof/>
          </w:rPr>
          <w:t>2</w:t>
        </w:r>
        <w:r w:rsidRPr="0076628A">
          <w:rPr>
            <w:rStyle w:val="Hyperlink"/>
            <w:noProof/>
            <w:cs/>
          </w:rPr>
          <w:t>.</w:t>
        </w:r>
        <w:r w:rsidRPr="0076628A">
          <w:rPr>
            <w:rStyle w:val="Hyperlink"/>
            <w:noProof/>
          </w:rPr>
          <w:t>3</w:t>
        </w:r>
        <w:r w:rsidRPr="0076628A">
          <w:rPr>
            <w:rStyle w:val="Hyperlink"/>
            <w:noProof/>
            <w:cs/>
          </w:rPr>
          <w:t xml:space="preserve"> กระบวนการแปลงค่าน้ำหนักของแบบจำลองจากรูปแบบทศนิยม </w:t>
        </w:r>
        <w:r w:rsidRPr="0076628A">
          <w:rPr>
            <w:rStyle w:val="Hyperlink"/>
            <w:noProof/>
          </w:rPr>
          <w:t xml:space="preserve">32 </w:t>
        </w:r>
        <w:r w:rsidRPr="0076628A">
          <w:rPr>
            <w:rStyle w:val="Hyperlink"/>
            <w:noProof/>
            <w:cs/>
          </w:rPr>
          <w:t>บิต (</w:t>
        </w:r>
        <w:r w:rsidRPr="0076628A">
          <w:rPr>
            <w:rStyle w:val="Hyperlink"/>
            <w:noProof/>
          </w:rPr>
          <w:t xml:space="preserve">FP32) </w:t>
        </w:r>
        <w:r w:rsidRPr="0076628A">
          <w:rPr>
            <w:rStyle w:val="Hyperlink"/>
            <w:noProof/>
            <w:cs/>
          </w:rPr>
          <w:t xml:space="preserve">เป็นจำนวนเต็ม </w:t>
        </w:r>
        <w:r w:rsidRPr="0076628A">
          <w:rPr>
            <w:rStyle w:val="Hyperlink"/>
            <w:noProof/>
          </w:rPr>
          <w:t xml:space="preserve">8 </w:t>
        </w:r>
        <w:r w:rsidRPr="0076628A">
          <w:rPr>
            <w:rStyle w:val="Hyperlink"/>
            <w:noProof/>
            <w:cs/>
          </w:rPr>
          <w:t>บิต (</w:t>
        </w:r>
        <w:r w:rsidRPr="0076628A">
          <w:rPr>
            <w:rStyle w:val="Hyperlink"/>
            <w:noProof/>
          </w:rPr>
          <w:t xml:space="preserve">INT8) </w:t>
        </w:r>
        <w:r w:rsidRPr="0076628A">
          <w:rPr>
            <w:rStyle w:val="Hyperlink"/>
            <w:noProof/>
            <w:cs/>
          </w:rPr>
          <w:t xml:space="preserve">ผ่านเทคนิค </w:t>
        </w:r>
        <w:r w:rsidRPr="0076628A">
          <w:rPr>
            <w:rStyle w:val="Hyperlink"/>
            <w:noProof/>
          </w:rPr>
          <w:t>Quantization (</w:t>
        </w:r>
        <w:r w:rsidRPr="0076628A">
          <w:rPr>
            <w:rStyle w:val="Hyperlink"/>
            <w:noProof/>
            <w:cs/>
          </w:rPr>
          <w:t xml:space="preserve">ที่มา: </w:t>
        </w:r>
        <w:r w:rsidRPr="0076628A">
          <w:rPr>
            <w:rStyle w:val="Hyperlink"/>
            <w:noProof/>
          </w:rPr>
          <w:t xml:space="preserve">GeeksforGeeks, </w:t>
        </w:r>
        <w:r w:rsidRPr="0076628A">
          <w:rPr>
            <w:rStyle w:val="Hyperlink"/>
            <w:noProof/>
            <w:cs/>
          </w:rPr>
          <w:t>ม.ป.ป.)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B9691E" w14:textId="656A045E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16" w:history="1">
        <w:r w:rsidRPr="0076628A">
          <w:rPr>
            <w:rStyle w:val="Hyperlink"/>
            <w:noProof/>
            <w:cs/>
          </w:rPr>
          <w:t xml:space="preserve">ภาพที่  </w:t>
        </w:r>
        <w:r w:rsidRPr="0076628A">
          <w:rPr>
            <w:rStyle w:val="Hyperlink"/>
            <w:noProof/>
          </w:rPr>
          <w:t>3</w:t>
        </w:r>
        <w:r w:rsidRPr="0076628A">
          <w:rPr>
            <w:rStyle w:val="Hyperlink"/>
            <w:noProof/>
            <w:cs/>
          </w:rPr>
          <w:t>.</w:t>
        </w:r>
        <w:r w:rsidRPr="0076628A">
          <w:rPr>
            <w:rStyle w:val="Hyperlink"/>
            <w:noProof/>
          </w:rPr>
          <w:t>1</w:t>
        </w:r>
        <w:r w:rsidRPr="0076628A">
          <w:rPr>
            <w:rStyle w:val="Hyperlink"/>
            <w:noProof/>
            <w:cs/>
          </w:rPr>
          <w:t xml:space="preserve"> สถาปัตยกรรมภาพรวมของระบบตรวจจับข้อความปัญญาประดิษฐ์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0290EC" w14:textId="567B3D80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17" w:history="1">
        <w:r w:rsidRPr="0076628A">
          <w:rPr>
            <w:rStyle w:val="Hyperlink"/>
            <w:noProof/>
            <w:cs/>
          </w:rPr>
          <w:t xml:space="preserve">ภาพที่  </w:t>
        </w:r>
        <w:r w:rsidRPr="0076628A">
          <w:rPr>
            <w:rStyle w:val="Hyperlink"/>
            <w:noProof/>
          </w:rPr>
          <w:t>3</w:t>
        </w:r>
        <w:r w:rsidRPr="0076628A">
          <w:rPr>
            <w:rStyle w:val="Hyperlink"/>
            <w:noProof/>
            <w:cs/>
          </w:rPr>
          <w:t>.</w:t>
        </w:r>
        <w:r w:rsidRPr="0076628A">
          <w:rPr>
            <w:rStyle w:val="Hyperlink"/>
            <w:noProof/>
          </w:rPr>
          <w:t>2</w:t>
        </w:r>
        <w:r w:rsidRPr="0076628A">
          <w:rPr>
            <w:rStyle w:val="Hyperlink"/>
            <w:noProof/>
            <w:cs/>
          </w:rPr>
          <w:t xml:space="preserve"> แผนภาพกระบวนการเตรียมข้อมูลและการพัฒนาโมเดลตรวจจับข้อความ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7E77B1" w14:textId="1F78E898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18" w:history="1">
        <w:r w:rsidRPr="0076628A">
          <w:rPr>
            <w:rStyle w:val="Hyperlink"/>
            <w:noProof/>
            <w:cs/>
          </w:rPr>
          <w:t xml:space="preserve">ภาพที่  </w:t>
        </w:r>
        <w:r w:rsidRPr="0076628A">
          <w:rPr>
            <w:rStyle w:val="Hyperlink"/>
            <w:noProof/>
          </w:rPr>
          <w:t>3</w:t>
        </w:r>
        <w:r w:rsidRPr="0076628A">
          <w:rPr>
            <w:rStyle w:val="Hyperlink"/>
            <w:noProof/>
            <w:cs/>
          </w:rPr>
          <w:t>.</w:t>
        </w:r>
        <w:r w:rsidRPr="0076628A">
          <w:rPr>
            <w:rStyle w:val="Hyperlink"/>
            <w:noProof/>
          </w:rPr>
          <w:t>3</w:t>
        </w:r>
        <w:r w:rsidRPr="0076628A">
          <w:rPr>
            <w:rStyle w:val="Hyperlink"/>
            <w:noProof/>
            <w:cs/>
          </w:rPr>
          <w:t xml:space="preserve"> แสดงหน้าต่างขอความยินยอมในการจัดการข้อมูล (</w:t>
        </w:r>
        <w:r w:rsidRPr="0076628A">
          <w:rPr>
            <w:rStyle w:val="Hyperlink"/>
            <w:noProof/>
          </w:rPr>
          <w:t xml:space="preserve">Privacy Consensus) </w:t>
        </w:r>
        <w:r w:rsidRPr="0076628A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1C27F7F" w14:textId="5036EBFA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19" w:history="1">
        <w:r w:rsidRPr="0076628A">
          <w:rPr>
            <w:rStyle w:val="Hyperlink"/>
            <w:noProof/>
            <w:cs/>
          </w:rPr>
          <w:t xml:space="preserve">ภาพที่  </w:t>
        </w:r>
        <w:r w:rsidRPr="0076628A">
          <w:rPr>
            <w:rStyle w:val="Hyperlink"/>
            <w:noProof/>
          </w:rPr>
          <w:t>3</w:t>
        </w:r>
        <w:r w:rsidRPr="0076628A">
          <w:rPr>
            <w:rStyle w:val="Hyperlink"/>
            <w:noProof/>
            <w:cs/>
          </w:rPr>
          <w:t>.</w:t>
        </w:r>
        <w:r w:rsidRPr="0076628A">
          <w:rPr>
            <w:rStyle w:val="Hyperlink"/>
            <w:noProof/>
          </w:rPr>
          <w:t>4</w:t>
        </w:r>
        <w:r w:rsidRPr="0076628A">
          <w:rPr>
            <w:rStyle w:val="Hyperlink"/>
            <w:noProof/>
            <w:cs/>
          </w:rPr>
          <w:t xml:space="preserve"> แสดงหน้าหลักของระบบ (</w:t>
        </w:r>
        <w:r w:rsidRPr="0076628A">
          <w:rPr>
            <w:rStyle w:val="Hyperlink"/>
            <w:noProof/>
          </w:rPr>
          <w:t xml:space="preserve">Homepage) </w:t>
        </w:r>
        <w:r w:rsidRPr="0076628A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A1D579" w14:textId="50BF6E7F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20" w:history="1">
        <w:r w:rsidRPr="0076628A">
          <w:rPr>
            <w:rStyle w:val="Hyperlink"/>
            <w:noProof/>
            <w:cs/>
          </w:rPr>
          <w:t xml:space="preserve">ภาพที่  </w:t>
        </w:r>
        <w:r w:rsidRPr="0076628A">
          <w:rPr>
            <w:rStyle w:val="Hyperlink"/>
            <w:noProof/>
          </w:rPr>
          <w:t>3</w:t>
        </w:r>
        <w:r w:rsidRPr="0076628A">
          <w:rPr>
            <w:rStyle w:val="Hyperlink"/>
            <w:noProof/>
            <w:cs/>
          </w:rPr>
          <w:t>.</w:t>
        </w:r>
        <w:r w:rsidRPr="0076628A">
          <w:rPr>
            <w:rStyle w:val="Hyperlink"/>
            <w:noProof/>
          </w:rPr>
          <w:t>5</w:t>
        </w:r>
        <w:r w:rsidRPr="0076628A">
          <w:rPr>
            <w:rStyle w:val="Hyperlink"/>
            <w:noProof/>
            <w:cs/>
          </w:rPr>
          <w:t xml:space="preserve"> แสดงผลการทดสอบข้อความที่สร้างโดยปัญญาประดิษฐ์ (</w:t>
        </w:r>
        <w:r w:rsidRPr="0076628A">
          <w:rPr>
            <w:rStyle w:val="Hyperlink"/>
            <w:noProof/>
          </w:rPr>
          <w:t xml:space="preserve">AI Text) </w:t>
        </w:r>
        <w:r w:rsidRPr="0076628A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874E7C" w14:textId="7DE9E0E7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21" w:history="1">
        <w:r w:rsidRPr="0076628A">
          <w:rPr>
            <w:rStyle w:val="Hyperlink"/>
            <w:noProof/>
            <w:cs/>
          </w:rPr>
          <w:t xml:space="preserve">ภาพที่  </w:t>
        </w:r>
        <w:r w:rsidRPr="0076628A">
          <w:rPr>
            <w:rStyle w:val="Hyperlink"/>
            <w:noProof/>
          </w:rPr>
          <w:t>3</w:t>
        </w:r>
        <w:r w:rsidRPr="0076628A">
          <w:rPr>
            <w:rStyle w:val="Hyperlink"/>
            <w:noProof/>
            <w:cs/>
          </w:rPr>
          <w:t>.</w:t>
        </w:r>
        <w:r w:rsidRPr="0076628A">
          <w:rPr>
            <w:rStyle w:val="Hyperlink"/>
            <w:noProof/>
          </w:rPr>
          <w:t>6</w:t>
        </w:r>
        <w:r w:rsidRPr="0076628A">
          <w:rPr>
            <w:rStyle w:val="Hyperlink"/>
            <w:noProof/>
            <w:cs/>
          </w:rPr>
          <w:t xml:space="preserve"> แสดงผลการทดสอบข้อความที่เขียนโดยมนุษย์ (</w:t>
        </w:r>
        <w:r w:rsidRPr="0076628A">
          <w:rPr>
            <w:rStyle w:val="Hyperlink"/>
            <w:noProof/>
          </w:rPr>
          <w:t xml:space="preserve">Human Text) </w:t>
        </w:r>
        <w:r w:rsidRPr="0076628A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DADF7D" w14:textId="32E7079D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22" w:history="1">
        <w:r w:rsidRPr="0076628A">
          <w:rPr>
            <w:rStyle w:val="Hyperlink"/>
            <w:noProof/>
            <w:cs/>
          </w:rPr>
          <w:t xml:space="preserve">ภาพที่  </w:t>
        </w:r>
        <w:r w:rsidRPr="0076628A">
          <w:rPr>
            <w:rStyle w:val="Hyperlink"/>
            <w:noProof/>
          </w:rPr>
          <w:t>3</w:t>
        </w:r>
        <w:r w:rsidRPr="0076628A">
          <w:rPr>
            <w:rStyle w:val="Hyperlink"/>
            <w:noProof/>
            <w:cs/>
          </w:rPr>
          <w:t>.</w:t>
        </w:r>
        <w:r w:rsidRPr="0076628A">
          <w:rPr>
            <w:rStyle w:val="Hyperlink"/>
            <w:noProof/>
          </w:rPr>
          <w:t>7</w:t>
        </w:r>
        <w:r w:rsidRPr="0076628A">
          <w:rPr>
            <w:rStyle w:val="Hyperlink"/>
            <w:noProof/>
            <w:cs/>
          </w:rPr>
          <w:t xml:space="preserve"> แสดงหน้าเว็บการกดปุ่มรายงานผล (</w:t>
        </w:r>
        <w:r w:rsidRPr="0076628A">
          <w:rPr>
            <w:rStyle w:val="Hyperlink"/>
            <w:noProof/>
          </w:rPr>
          <w:t xml:space="preserve">Press report button) </w:t>
        </w:r>
        <w:r w:rsidRPr="0076628A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8BC7C3A" w14:textId="1E152379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23" w:history="1">
        <w:r w:rsidRPr="0076628A">
          <w:rPr>
            <w:rStyle w:val="Hyperlink"/>
            <w:noProof/>
            <w:cs/>
          </w:rPr>
          <w:t xml:space="preserve">ภาพที่  </w:t>
        </w:r>
        <w:r w:rsidRPr="0076628A">
          <w:rPr>
            <w:rStyle w:val="Hyperlink"/>
            <w:noProof/>
          </w:rPr>
          <w:t>3</w:t>
        </w:r>
        <w:r w:rsidRPr="0076628A">
          <w:rPr>
            <w:rStyle w:val="Hyperlink"/>
            <w:noProof/>
            <w:cs/>
          </w:rPr>
          <w:t>.</w:t>
        </w:r>
        <w:r w:rsidRPr="0076628A">
          <w:rPr>
            <w:rStyle w:val="Hyperlink"/>
            <w:noProof/>
          </w:rPr>
          <w:t>8</w:t>
        </w:r>
        <w:r w:rsidRPr="0076628A">
          <w:rPr>
            <w:rStyle w:val="Hyperlink"/>
            <w:noProof/>
            <w:cs/>
          </w:rPr>
          <w:t xml:space="preserve"> แสดงหน้าเว็บหลังจากกดปุ่มรายงานผล (</w:t>
        </w:r>
        <w:r w:rsidRPr="0076628A">
          <w:rPr>
            <w:rStyle w:val="Hyperlink"/>
            <w:noProof/>
          </w:rPr>
          <w:t xml:space="preserve">After press report button) </w:t>
        </w:r>
        <w:r w:rsidRPr="0076628A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1F6914A" w14:textId="605864BE" w:rsidR="006861F0" w:rsidRDefault="006861F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919824" w:history="1">
        <w:r w:rsidRPr="0076628A">
          <w:rPr>
            <w:rStyle w:val="Hyperlink"/>
            <w:noProof/>
            <w:cs/>
          </w:rPr>
          <w:t xml:space="preserve">ภาพที่  </w:t>
        </w:r>
        <w:r w:rsidRPr="0076628A">
          <w:rPr>
            <w:rStyle w:val="Hyperlink"/>
            <w:noProof/>
          </w:rPr>
          <w:t>3</w:t>
        </w:r>
        <w:r w:rsidRPr="0076628A">
          <w:rPr>
            <w:rStyle w:val="Hyperlink"/>
            <w:noProof/>
            <w:cs/>
          </w:rPr>
          <w:t>.</w:t>
        </w:r>
        <w:r w:rsidRPr="0076628A">
          <w:rPr>
            <w:rStyle w:val="Hyperlink"/>
            <w:noProof/>
          </w:rPr>
          <w:t>9</w:t>
        </w:r>
        <w:r w:rsidRPr="0076628A">
          <w:rPr>
            <w:rStyle w:val="Hyperlink"/>
            <w:noProof/>
            <w:cs/>
          </w:rPr>
          <w:t xml:space="preserve"> แสดงการแจ้งเตือนเมื่อดำเนินการส่งข้อมูลสำเร็จ (</w:t>
        </w:r>
        <w:r w:rsidRPr="0076628A">
          <w:rPr>
            <w:rStyle w:val="Hyperlink"/>
            <w:noProof/>
          </w:rPr>
          <w:t xml:space="preserve">Thank you message) </w:t>
        </w:r>
        <w:r w:rsidRPr="0076628A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_Toc228919824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18CA519" w14:textId="4B30A404" w:rsidR="00B073FB" w:rsidRPr="00616604" w:rsidRDefault="00B073FB" w:rsidP="00E14C10">
      <w:pPr>
        <w:tabs>
          <w:tab w:val="right" w:pos="8100"/>
        </w:tabs>
        <w:spacing w:before="0"/>
        <w:ind w:firstLine="0"/>
      </w:pPr>
      <w:r>
        <w:rPr>
          <w:cs/>
        </w:rPr>
        <w:fldChar w:fldCharType="end"/>
      </w:r>
    </w:p>
    <w:p w14:paraId="6BA69B01" w14:textId="77777777" w:rsidR="00E14C10" w:rsidRDefault="00E14C10" w:rsidP="00E14C10">
      <w:pPr>
        <w:spacing w:before="0"/>
        <w:rPr>
          <w:b/>
          <w:bCs/>
          <w:sz w:val="36"/>
          <w:szCs w:val="36"/>
        </w:rPr>
      </w:pPr>
    </w:p>
    <w:p w14:paraId="719556EB" w14:textId="77777777" w:rsidR="00E14C10" w:rsidRDefault="00E14C10" w:rsidP="00E14C10">
      <w:pPr>
        <w:spacing w:before="0"/>
        <w:rPr>
          <w:b/>
          <w:bCs/>
          <w:sz w:val="36"/>
          <w:szCs w:val="36"/>
        </w:rPr>
      </w:pPr>
    </w:p>
    <w:p w14:paraId="09346265" w14:textId="77777777" w:rsidR="00E14C10" w:rsidRDefault="00E14C10" w:rsidP="00E14C10">
      <w:pPr>
        <w:spacing w:before="0"/>
        <w:rPr>
          <w:b/>
          <w:bCs/>
          <w:sz w:val="36"/>
          <w:szCs w:val="36"/>
        </w:rPr>
      </w:pPr>
    </w:p>
    <w:p w14:paraId="39AF7B42" w14:textId="77777777" w:rsidR="00E14C10" w:rsidRDefault="00E14C10" w:rsidP="00E14C10">
      <w:pPr>
        <w:spacing w:before="0"/>
        <w:rPr>
          <w:b/>
          <w:bCs/>
          <w:sz w:val="36"/>
          <w:szCs w:val="36"/>
        </w:rPr>
      </w:pPr>
    </w:p>
    <w:p w14:paraId="34248D86" w14:textId="080B9CF5" w:rsidR="00242F9A" w:rsidRDefault="00242F9A">
      <w:pPr>
        <w:spacing w:before="0" w:after="160" w:line="259" w:lineRule="auto"/>
        <w:ind w:firstLine="0"/>
        <w:rPr>
          <w:b/>
          <w:bCs/>
          <w:sz w:val="36"/>
          <w:szCs w:val="36"/>
        </w:rPr>
      </w:pPr>
      <w:bookmarkStart w:id="29" w:name="_Toc499374826"/>
      <w:bookmarkStart w:id="30" w:name="_Toc499375191"/>
      <w:bookmarkStart w:id="31" w:name="_Toc499375319"/>
    </w:p>
    <w:p w14:paraId="2356AF91" w14:textId="77777777" w:rsidR="00BD50F2" w:rsidRDefault="00BD50F2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  <w:cs/>
        </w:rPr>
      </w:pPr>
    </w:p>
    <w:p w14:paraId="795611F0" w14:textId="77777777" w:rsidR="00E14C10" w:rsidRDefault="00E14C10" w:rsidP="00484224">
      <w:pPr>
        <w:pStyle w:val="AbstractThai"/>
      </w:pPr>
      <w:bookmarkStart w:id="32" w:name="_Toc228919759"/>
      <w:r>
        <w:rPr>
          <w:cs/>
        </w:rPr>
        <w:lastRenderedPageBreak/>
        <w:t>รายการสัญลักษณ์และคำย่</w:t>
      </w:r>
      <w:r>
        <w:rPr>
          <w:rFonts w:hint="cs"/>
          <w:cs/>
        </w:rPr>
        <w:t>อ</w:t>
      </w:r>
      <w:bookmarkEnd w:id="29"/>
      <w:bookmarkEnd w:id="30"/>
      <w:bookmarkEnd w:id="31"/>
      <w:bookmarkEnd w:id="32"/>
    </w:p>
    <w:p w14:paraId="75FB103B" w14:textId="77777777" w:rsidR="00E14C10" w:rsidRPr="00E14C10" w:rsidRDefault="00E14C10" w:rsidP="00E14C10">
      <w:pPr>
        <w:spacing w:before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E14C10" w:rsidRPr="00F13C79" w14:paraId="6C4E7EA9" w14:textId="77777777" w:rsidTr="00E14C10">
        <w:tc>
          <w:tcPr>
            <w:tcW w:w="4261" w:type="dxa"/>
          </w:tcPr>
          <w:p w14:paraId="3BAAA4F0" w14:textId="77777777" w:rsidR="00E14C10" w:rsidRPr="00F13C79" w:rsidRDefault="00E14C10" w:rsidP="00E14C10">
            <w:pPr>
              <w:ind w:firstLine="0"/>
              <w:jc w:val="left"/>
              <w:rPr>
                <w:b/>
                <w:bCs/>
              </w:rPr>
            </w:pPr>
            <w:r w:rsidRPr="00F13C79">
              <w:rPr>
                <w:b/>
                <w:bCs/>
                <w:cs/>
              </w:rPr>
              <w:t>สัญลักษณ์/คำย่อ</w:t>
            </w:r>
          </w:p>
        </w:tc>
        <w:tc>
          <w:tcPr>
            <w:tcW w:w="4261" w:type="dxa"/>
          </w:tcPr>
          <w:p w14:paraId="1C866E9F" w14:textId="77777777" w:rsidR="00E14C10" w:rsidRPr="00F13C79" w:rsidRDefault="00E14C10" w:rsidP="00E14C10">
            <w:pPr>
              <w:ind w:firstLine="0"/>
              <w:jc w:val="both"/>
              <w:rPr>
                <w:b/>
                <w:bCs/>
              </w:rPr>
            </w:pPr>
            <w:r w:rsidRPr="00F13C79">
              <w:rPr>
                <w:b/>
                <w:bCs/>
                <w:cs/>
              </w:rPr>
              <w:t>คำเต็ม/คำจำกัดความ</w:t>
            </w:r>
          </w:p>
        </w:tc>
      </w:tr>
      <w:tr w:rsidR="00E14C10" w:rsidRPr="00F13C79" w14:paraId="2504ADEC" w14:textId="77777777" w:rsidTr="00E14C10">
        <w:tc>
          <w:tcPr>
            <w:tcW w:w="4261" w:type="dxa"/>
          </w:tcPr>
          <w:p w14:paraId="1A5DFC61" w14:textId="77777777" w:rsidR="00E14C10" w:rsidRPr="00F22060" w:rsidRDefault="00E14C10" w:rsidP="00E14C10">
            <w:pPr>
              <w:spacing w:before="0"/>
              <w:jc w:val="left"/>
            </w:pPr>
          </w:p>
          <w:p w14:paraId="22A7C6C5" w14:textId="631C9A34" w:rsidR="00E14C10" w:rsidRDefault="00F22060" w:rsidP="00E14C10">
            <w:pPr>
              <w:spacing w:before="0"/>
              <w:ind w:firstLine="0"/>
              <w:jc w:val="left"/>
            </w:pPr>
            <w:r>
              <w:t>AI</w:t>
            </w:r>
          </w:p>
          <w:p w14:paraId="5BA24201" w14:textId="4EDBFBAA" w:rsidR="00F22060" w:rsidRDefault="00F22060" w:rsidP="00E14C10">
            <w:pPr>
              <w:spacing w:before="0"/>
              <w:ind w:firstLine="0"/>
              <w:jc w:val="left"/>
            </w:pPr>
            <w:r>
              <w:t>BB</w:t>
            </w:r>
            <w:r w:rsidRPr="004A559B">
              <w:t>PE</w:t>
            </w:r>
          </w:p>
          <w:p w14:paraId="4817F803" w14:textId="669E5123" w:rsidR="004A559B" w:rsidRDefault="004A559B" w:rsidP="00E14C10">
            <w:pPr>
              <w:spacing w:before="0"/>
              <w:ind w:firstLine="0"/>
              <w:jc w:val="left"/>
            </w:pPr>
            <w:r>
              <w:t>C</w:t>
            </w:r>
            <w:r w:rsidR="00330554">
              <w:t>S</w:t>
            </w:r>
          </w:p>
          <w:p w14:paraId="77D97EEE" w14:textId="0BA213C6" w:rsidR="004A559B" w:rsidRDefault="004A559B" w:rsidP="00E14C10">
            <w:pPr>
              <w:spacing w:before="0"/>
              <w:ind w:firstLine="0"/>
              <w:jc w:val="left"/>
            </w:pPr>
            <w:r>
              <w:t>FP32</w:t>
            </w:r>
          </w:p>
          <w:p w14:paraId="3C52C4E6" w14:textId="5961E0FE" w:rsidR="004A559B" w:rsidRDefault="004A559B" w:rsidP="00E14C10">
            <w:pPr>
              <w:spacing w:before="0"/>
              <w:ind w:firstLine="0"/>
              <w:jc w:val="left"/>
            </w:pPr>
            <w:r>
              <w:t>INT8</w:t>
            </w:r>
          </w:p>
          <w:p w14:paraId="1BA78AA8" w14:textId="0ADD93CE" w:rsidR="004A559B" w:rsidRDefault="004A559B" w:rsidP="00E14C10">
            <w:pPr>
              <w:spacing w:before="0"/>
              <w:ind w:firstLine="0"/>
              <w:jc w:val="left"/>
            </w:pPr>
            <w:r>
              <w:t>LLM</w:t>
            </w:r>
          </w:p>
          <w:p w14:paraId="3D37B6CD" w14:textId="6D3AFDB0" w:rsidR="004A559B" w:rsidRDefault="004A559B" w:rsidP="00E14C10">
            <w:pPr>
              <w:spacing w:before="0"/>
              <w:ind w:firstLine="0"/>
              <w:jc w:val="left"/>
            </w:pPr>
            <w:r>
              <w:t>NLP</w:t>
            </w:r>
          </w:p>
          <w:p w14:paraId="636EFF2F" w14:textId="5806F1B2" w:rsidR="004A559B" w:rsidRDefault="004A559B" w:rsidP="00E14C10">
            <w:pPr>
              <w:spacing w:before="0"/>
              <w:ind w:firstLine="0"/>
              <w:jc w:val="left"/>
            </w:pPr>
            <w:r>
              <w:t>OCR</w:t>
            </w:r>
          </w:p>
          <w:p w14:paraId="65B12BA6" w14:textId="3E8E38EB" w:rsidR="004A559B" w:rsidRDefault="004A559B" w:rsidP="00E14C10">
            <w:pPr>
              <w:spacing w:before="0"/>
              <w:ind w:firstLine="0"/>
              <w:jc w:val="left"/>
            </w:pPr>
            <w:r>
              <w:t>ONNX</w:t>
            </w:r>
          </w:p>
          <w:p w14:paraId="02F08FD8" w14:textId="24D6F9D3" w:rsidR="004A559B" w:rsidRDefault="004A559B" w:rsidP="00E14C10">
            <w:pPr>
              <w:spacing w:before="0"/>
              <w:ind w:firstLine="0"/>
              <w:jc w:val="left"/>
            </w:pPr>
            <w:r>
              <w:t>PDPA</w:t>
            </w:r>
          </w:p>
          <w:p w14:paraId="7A79F1B0" w14:textId="4FDE14BD" w:rsidR="004A559B" w:rsidRDefault="004A559B" w:rsidP="00E14C10">
            <w:pPr>
              <w:spacing w:before="0"/>
              <w:ind w:firstLine="0"/>
              <w:jc w:val="left"/>
            </w:pPr>
            <w:r>
              <w:t>UI</w:t>
            </w:r>
          </w:p>
          <w:p w14:paraId="05E3C327" w14:textId="77777777" w:rsidR="00E14C10" w:rsidRDefault="004A559B" w:rsidP="00694A6D">
            <w:pPr>
              <w:spacing w:before="0"/>
              <w:ind w:firstLine="0"/>
              <w:jc w:val="left"/>
            </w:pPr>
            <w:r>
              <w:t>UX</w:t>
            </w:r>
          </w:p>
          <w:p w14:paraId="23712FEE" w14:textId="5B46E4B5" w:rsidR="00694A6D" w:rsidRPr="00F22060" w:rsidRDefault="00694A6D" w:rsidP="00694A6D">
            <w:pPr>
              <w:spacing w:before="0"/>
              <w:ind w:firstLine="0"/>
              <w:jc w:val="left"/>
            </w:pPr>
          </w:p>
        </w:tc>
        <w:tc>
          <w:tcPr>
            <w:tcW w:w="4261" w:type="dxa"/>
          </w:tcPr>
          <w:p w14:paraId="484881A5" w14:textId="77777777" w:rsidR="00E14C10" w:rsidRPr="00F13C79" w:rsidRDefault="00E14C10" w:rsidP="00E14C10">
            <w:pPr>
              <w:spacing w:before="0"/>
              <w:jc w:val="both"/>
            </w:pPr>
          </w:p>
          <w:p w14:paraId="7EE62139" w14:textId="56DF3CA7" w:rsidR="0031070D" w:rsidRDefault="00C2283D" w:rsidP="00E14C10">
            <w:pPr>
              <w:spacing w:before="0"/>
              <w:ind w:firstLine="0"/>
              <w:jc w:val="both"/>
            </w:pPr>
            <w:r>
              <w:t xml:space="preserve">Artificial Intelligence / </w:t>
            </w:r>
            <w:r>
              <w:rPr>
                <w:rFonts w:hint="cs"/>
                <w:cs/>
              </w:rPr>
              <w:t>ปัญญาประ</w:t>
            </w:r>
            <w:r w:rsidR="0031070D">
              <w:rPr>
                <w:rFonts w:hint="cs"/>
                <w:cs/>
              </w:rPr>
              <w:t>ดิษฐ์</w:t>
            </w:r>
          </w:p>
          <w:p w14:paraId="6E751A14" w14:textId="1D152FD2" w:rsidR="0031070D" w:rsidRDefault="0031070D" w:rsidP="00E14C10">
            <w:pPr>
              <w:spacing w:before="0"/>
              <w:ind w:firstLine="0"/>
              <w:jc w:val="both"/>
            </w:pPr>
            <w:r>
              <w:t>Byte-level Byte Pair Encoding</w:t>
            </w:r>
          </w:p>
          <w:p w14:paraId="16EC08D6" w14:textId="12F20CDD" w:rsidR="0031070D" w:rsidRDefault="0031070D" w:rsidP="00E14C10">
            <w:pPr>
              <w:spacing w:before="0"/>
              <w:ind w:firstLine="0"/>
              <w:jc w:val="both"/>
            </w:pPr>
            <w:r>
              <w:t>Code-</w:t>
            </w:r>
            <w:r w:rsidR="00283343">
              <w:t>s</w:t>
            </w:r>
            <w:r>
              <w:t>wit</w:t>
            </w:r>
            <w:r w:rsidR="00283343">
              <w:t>ching</w:t>
            </w:r>
          </w:p>
          <w:p w14:paraId="35D6B1D0" w14:textId="77777777" w:rsidR="00E14C10" w:rsidRDefault="00283343" w:rsidP="00E14C10">
            <w:pPr>
              <w:spacing w:before="0"/>
              <w:ind w:firstLine="0"/>
              <w:jc w:val="both"/>
            </w:pPr>
            <w:r>
              <w:t>32-bit Floating Point</w:t>
            </w:r>
          </w:p>
          <w:p w14:paraId="40FB2E44" w14:textId="77777777" w:rsidR="00283343" w:rsidRDefault="00283343" w:rsidP="00E14C10">
            <w:pPr>
              <w:spacing w:before="0"/>
              <w:ind w:firstLine="0"/>
              <w:jc w:val="both"/>
            </w:pPr>
            <w:r>
              <w:t>8-bit Integer</w:t>
            </w:r>
          </w:p>
          <w:p w14:paraId="36C735C7" w14:textId="77777777" w:rsidR="00283343" w:rsidRDefault="00283343" w:rsidP="00E14C10">
            <w:pPr>
              <w:spacing w:before="0"/>
              <w:ind w:firstLine="0"/>
              <w:jc w:val="both"/>
            </w:pPr>
            <w:r>
              <w:t>Large Language Model</w:t>
            </w:r>
          </w:p>
          <w:p w14:paraId="74DB5CC8" w14:textId="77777777" w:rsidR="00283343" w:rsidRDefault="00283343" w:rsidP="00E14C10">
            <w:pPr>
              <w:spacing w:before="0"/>
              <w:ind w:firstLine="0"/>
              <w:jc w:val="both"/>
            </w:pPr>
            <w:r>
              <w:t xml:space="preserve">Natural Language </w:t>
            </w:r>
            <w:r w:rsidR="00E70271">
              <w:t>Processing</w:t>
            </w:r>
          </w:p>
          <w:p w14:paraId="16E42C2F" w14:textId="77777777" w:rsidR="00E70271" w:rsidRDefault="00E70271" w:rsidP="00E14C10">
            <w:pPr>
              <w:spacing w:before="0"/>
              <w:ind w:firstLine="0"/>
              <w:jc w:val="both"/>
            </w:pPr>
            <w:r>
              <w:t>Optical Character Recognition</w:t>
            </w:r>
          </w:p>
          <w:p w14:paraId="403FB870" w14:textId="77777777" w:rsidR="00E70271" w:rsidRDefault="00144389" w:rsidP="00E14C10">
            <w:pPr>
              <w:spacing w:before="0"/>
              <w:ind w:firstLine="0"/>
              <w:jc w:val="both"/>
            </w:pPr>
            <w:r>
              <w:t>Open Neural Network Exchange</w:t>
            </w:r>
          </w:p>
          <w:p w14:paraId="5036EAF4" w14:textId="77777777" w:rsidR="00144389" w:rsidRDefault="00144389" w:rsidP="00E14C10">
            <w:pPr>
              <w:spacing w:before="0"/>
              <w:ind w:firstLine="0"/>
              <w:jc w:val="both"/>
            </w:pPr>
            <w:r>
              <w:t>Personal Data Protection Act</w:t>
            </w:r>
          </w:p>
          <w:p w14:paraId="63CF3603" w14:textId="77777777" w:rsidR="00144389" w:rsidRDefault="00144389" w:rsidP="00E14C10">
            <w:pPr>
              <w:spacing w:before="0"/>
              <w:ind w:firstLine="0"/>
              <w:jc w:val="both"/>
            </w:pPr>
            <w:r>
              <w:t>User Interface</w:t>
            </w:r>
          </w:p>
          <w:p w14:paraId="0D1CCD82" w14:textId="23F9E0D7" w:rsidR="00144389" w:rsidRPr="00F13C79" w:rsidRDefault="00144389" w:rsidP="00E14C10">
            <w:pPr>
              <w:spacing w:before="0"/>
              <w:ind w:firstLine="0"/>
              <w:jc w:val="both"/>
              <w:rPr>
                <w:cs/>
              </w:rPr>
            </w:pPr>
            <w:r>
              <w:t>User Experience</w:t>
            </w:r>
          </w:p>
        </w:tc>
      </w:tr>
    </w:tbl>
    <w:p w14:paraId="37531808" w14:textId="77777777" w:rsidR="00E14C10" w:rsidRDefault="00E14C10" w:rsidP="007A72FC">
      <w:pPr>
        <w:ind w:firstLine="0"/>
        <w:rPr>
          <w:sz w:val="36"/>
          <w:szCs w:val="36"/>
          <w:cs/>
        </w:rPr>
        <w:sectPr w:rsidR="00E14C10" w:rsidSect="00EA52FF">
          <w:headerReference w:type="default" r:id="rId11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14:paraId="09CDB563" w14:textId="77777777" w:rsidR="00915E06" w:rsidRDefault="00915E06" w:rsidP="001B11A5">
      <w:pPr>
        <w:pStyle w:val="Heading1"/>
        <w:ind w:left="-426" w:firstLine="568"/>
      </w:pPr>
      <w:r>
        <w:lastRenderedPageBreak/>
        <w:br/>
      </w:r>
      <w:bookmarkStart w:id="33" w:name="_Toc228919760"/>
      <w:r>
        <w:rPr>
          <w:rFonts w:hint="cs"/>
          <w:cs/>
        </w:rPr>
        <w:t>บทนำ</w:t>
      </w:r>
      <w:bookmarkEnd w:id="33"/>
    </w:p>
    <w:p w14:paraId="33B45F92" w14:textId="77777777" w:rsidR="0034018B" w:rsidRPr="0034018B" w:rsidRDefault="0034018B" w:rsidP="0034018B">
      <w:pPr>
        <w:spacing w:before="0"/>
      </w:pPr>
    </w:p>
    <w:p w14:paraId="29C33E41" w14:textId="77777777" w:rsidR="0034018B" w:rsidRDefault="00B065E9" w:rsidP="00406C59">
      <w:pPr>
        <w:pStyle w:val="Heading2"/>
        <w:ind w:left="567"/>
        <w:rPr>
          <w:rFonts w:eastAsia="Times New Roman"/>
        </w:rPr>
      </w:pPr>
      <w:bookmarkStart w:id="34" w:name="_Toc228919761"/>
      <w:r>
        <w:rPr>
          <w:rFonts w:eastAsia="Times New Roman" w:hint="cs"/>
          <w:cs/>
        </w:rPr>
        <w:t>ความเป็นมาและความสำคัญของโครงงาน</w:t>
      </w:r>
      <w:bookmarkEnd w:id="34"/>
    </w:p>
    <w:p w14:paraId="07A5CDAE" w14:textId="238ACB83" w:rsidR="00B07B2D" w:rsidRPr="00D551E5" w:rsidRDefault="00B07B2D" w:rsidP="00B07B2D">
      <w:r w:rsidRPr="00D551E5">
        <w:rPr>
          <w:cs/>
        </w:rPr>
        <w:t>ในปัจจุบัน เทคโนโลยีปัญญาประดิษฐ์ประเภทโมเดลภาษาขนาดใหญ่ (</w:t>
      </w:r>
      <w:r w:rsidRPr="00D551E5">
        <w:t xml:space="preserve">Large Language Models: LLMs) </w:t>
      </w:r>
      <w:r w:rsidRPr="00D551E5">
        <w:rPr>
          <w:cs/>
        </w:rPr>
        <w:t xml:space="preserve">เช่น </w:t>
      </w:r>
      <w:r w:rsidRPr="00D551E5">
        <w:t xml:space="preserve">ChatGPT </w:t>
      </w:r>
      <w:r w:rsidRPr="00D551E5">
        <w:rPr>
          <w:cs/>
        </w:rPr>
        <w:t xml:space="preserve">และ </w:t>
      </w:r>
      <w:r w:rsidRPr="00D551E5">
        <w:t xml:space="preserve">Gemini </w:t>
      </w:r>
      <w:r w:rsidRPr="00D551E5">
        <w:rPr>
          <w:cs/>
        </w:rPr>
        <w:t>ได้เข้ามามีบทบาทอย่างแพร่หลายในการสร้างสรรค์เนื้อหาและช่วยในการทำงานด้านภาษา อย่างไรก็ตาม ความสามารถในการสร้างข้อความที่ใกล้เคียงกับมนุษย์นี้นำมาซึ่งความท้าทายในการตรวจสอบแหล่งที่มาของข้อมูล โดยเฉพาะในบริบทของประเทศไทยที่มีลักษณะการสื่อสารแบบสลับภาษาไทยปนอังกฤษ (</w:t>
      </w:r>
      <w:r w:rsidRPr="00D551E5">
        <w:t xml:space="preserve">Thai-English Code-switching) </w:t>
      </w:r>
      <w:r w:rsidRPr="00D551E5">
        <w:rPr>
          <w:cs/>
        </w:rPr>
        <w:t>ซึ่งเป็นอุปสรรคสำคัญที่ทำให้เครื่องมือตรวจจับในปัจจุบันยังมีประสิทธิภาพที่ไม่แม่นยำเพียงพอ</w:t>
      </w:r>
    </w:p>
    <w:p w14:paraId="4A7B5757" w14:textId="77777777" w:rsidR="00B07B2D" w:rsidRPr="00D551E5" w:rsidRDefault="00B07B2D" w:rsidP="00B07B2D">
      <w:r w:rsidRPr="00D551E5">
        <w:rPr>
          <w:cs/>
        </w:rPr>
        <w:t>นอกจากประเด็นด้านความแม่นยำแล้ว ระบบตรวจจับส่วนใหญ่ในปัจจุบันมักอาศัยการประมวลผลบนคลาวด์เซิร์ฟเวอร์ (</w:t>
      </w:r>
      <w:r w:rsidRPr="00D551E5">
        <w:t xml:space="preserve">Server-side) </w:t>
      </w:r>
      <w:r w:rsidRPr="00D551E5">
        <w:rPr>
          <w:cs/>
        </w:rPr>
        <w:t>ซึ่งจำเป็นต้องส่งข้อความของผู้ใช้ไปยังระบบภายนอก กระบวนการนี้ก่อให้เกิดความกังวลด้านความเป็นส่วนตัวของข้อมูล (</w:t>
      </w:r>
      <w:r w:rsidRPr="00D551E5">
        <w:t xml:space="preserve">Data Privacy) </w:t>
      </w:r>
      <w:r w:rsidRPr="00D551E5">
        <w:rPr>
          <w:cs/>
        </w:rPr>
        <w:t>และข้อจำกัดในการใช้งานที่ต้องพึ่งพาสัญญาณอินเทอร์เน็ตและความพร้อมของเซิร์ฟเวอร์ส่วนกลางอยู่ตลอดเวลา</w:t>
      </w:r>
    </w:p>
    <w:p w14:paraId="6BBD4742" w14:textId="0D5AE2B8" w:rsidR="000E7317" w:rsidRPr="00D551E5" w:rsidRDefault="00B07B2D" w:rsidP="005A4D91">
      <w:r w:rsidRPr="00D551E5">
        <w:rPr>
          <w:cs/>
        </w:rPr>
        <w:t>ด้วยเหตุนี้ ผู้จัดทำจึงมุ่งพัฒนา ระบบตรวจจับและจำแนกข้อความที่สร้างโดยปัญญาประดิษฐ์สำหรับการใช้งานภาษาไทยและอังกฤษแบบผสม โดยเน้นสถาปัตยกรรมที่ประมวลผลบนอุปกรณ์ของผู้ใช้งานโดยตรง (</w:t>
      </w:r>
      <w:r w:rsidRPr="00D551E5">
        <w:t xml:space="preserve">Client-side Intelligence) </w:t>
      </w:r>
      <w:r w:rsidRPr="00D551E5">
        <w:rPr>
          <w:cs/>
        </w:rPr>
        <w:t xml:space="preserve">ผ่านการปรับแต่งโมเดล </w:t>
      </w:r>
      <w:r w:rsidRPr="00D551E5">
        <w:t xml:space="preserve">WangchanBERTa </w:t>
      </w:r>
      <w:r w:rsidRPr="00D551E5">
        <w:rPr>
          <w:cs/>
        </w:rPr>
        <w:t>และใช้เทคนิคการบีบอัดโมเดลเพื่อการทำงานบนเว็บเบราว์เซอร์ เพื่อให้เป็นเครื่องมือที่ช่วยรักษาความโปร่งใสของข้อมูลควบคู่ไปกับการปกป้องความเป็นส่วนตัวของผู้ใช้งาน</w:t>
      </w:r>
    </w:p>
    <w:p w14:paraId="26FAB3F6" w14:textId="77777777" w:rsidR="005A4D91" w:rsidRPr="00241973" w:rsidRDefault="005A4D91" w:rsidP="005A4D91"/>
    <w:p w14:paraId="2D78A527" w14:textId="77777777" w:rsidR="00703952" w:rsidRDefault="00B065E9" w:rsidP="00B065E9">
      <w:pPr>
        <w:pStyle w:val="Heading2"/>
      </w:pPr>
      <w:bookmarkStart w:id="35" w:name="_Toc228919762"/>
      <w:r>
        <w:rPr>
          <w:rFonts w:hint="cs"/>
          <w:cs/>
        </w:rPr>
        <w:t>วัตถุประสงค์</w:t>
      </w:r>
      <w:bookmarkEnd w:id="35"/>
    </w:p>
    <w:p w14:paraId="6D34666C" w14:textId="77777777" w:rsidR="00433D46" w:rsidRPr="00D551E5" w:rsidRDefault="00433D46" w:rsidP="0004620D">
      <w:pPr>
        <w:pStyle w:val="ListParagraph"/>
        <w:numPr>
          <w:ilvl w:val="0"/>
          <w:numId w:val="11"/>
        </w:numPr>
        <w:jc w:val="thaiDistribute"/>
      </w:pPr>
      <w:r w:rsidRPr="00D551E5">
        <w:rPr>
          <w:cs/>
        </w:rPr>
        <w:t xml:space="preserve">พัฒนาแบบจำลองต้นแบบในการจำแนกข้อความโดยใช้โครงสร้าง </w:t>
      </w:r>
      <w:r w:rsidRPr="00D551E5">
        <w:t xml:space="preserve">WangchanBERTa </w:t>
      </w:r>
      <w:r w:rsidRPr="00D551E5">
        <w:rPr>
          <w:cs/>
        </w:rPr>
        <w:t>ภายใต้เงื่อนไขการทำงานแบบประมวลผลฝั่งผู้ใช้งาน (</w:t>
      </w:r>
      <w:r w:rsidRPr="00D551E5">
        <w:t xml:space="preserve">Client-side Processing) </w:t>
      </w:r>
      <w:r w:rsidRPr="00D551E5">
        <w:rPr>
          <w:cs/>
        </w:rPr>
        <w:t>ที่ไม่มีการส่งข้อมูลออกสู่ภายนอก และรักษาความแม่นยำในการวิเคราะห์บริบทภาษาผสม</w:t>
      </w:r>
      <w:r w:rsidRPr="00D551E5">
        <w:t xml:space="preserve"> </w:t>
      </w:r>
    </w:p>
    <w:p w14:paraId="0E4A2025" w14:textId="77777777" w:rsidR="00433D46" w:rsidRPr="00D551E5" w:rsidRDefault="00433D46" w:rsidP="0004620D">
      <w:pPr>
        <w:pStyle w:val="ListParagraph"/>
        <w:numPr>
          <w:ilvl w:val="0"/>
          <w:numId w:val="11"/>
        </w:numPr>
        <w:jc w:val="thaiDistribute"/>
      </w:pPr>
      <w:r w:rsidRPr="00D551E5">
        <w:rPr>
          <w:cs/>
        </w:rPr>
        <w:t>เสนอวิธีการบีบอัดแบบจำลอง (</w:t>
      </w:r>
      <w:r w:rsidRPr="00D551E5">
        <w:t xml:space="preserve">Model Quantization) </w:t>
      </w:r>
      <w:r w:rsidRPr="00D551E5">
        <w:rPr>
          <w:cs/>
        </w:rPr>
        <w:t>และการแปลงรูปแบบไฟล์ (</w:t>
      </w:r>
      <w:r w:rsidRPr="00D551E5">
        <w:t xml:space="preserve">Format Conversion) </w:t>
      </w:r>
      <w:r w:rsidRPr="00D551E5">
        <w:rPr>
          <w:cs/>
        </w:rPr>
        <w:t>เพื่อเพิ่มขีดความสามารถในการทำงานบนเว็บเบราว์เซอร์ที่มีทรัพยากรจำกัดได้อย่างมีประสิทธิภาพ</w:t>
      </w:r>
    </w:p>
    <w:p w14:paraId="4CBFD5ED" w14:textId="7A406738" w:rsidR="00433D46" w:rsidRPr="001B7E19" w:rsidRDefault="00155925" w:rsidP="0004620D">
      <w:pPr>
        <w:pStyle w:val="ListParagraph"/>
        <w:numPr>
          <w:ilvl w:val="0"/>
          <w:numId w:val="11"/>
        </w:numPr>
        <w:jc w:val="thaiDistribute"/>
      </w:pPr>
      <w:r w:rsidRPr="00155925">
        <w:rPr>
          <w:cs/>
        </w:rPr>
        <w:lastRenderedPageBreak/>
        <w:t xml:space="preserve">ทดสอบระบบกับชุดข้อมูลกรณีศึกษาที่ครอบคลุมข้อความภาษาไทยผสมอังกฤษ โดยมุ่งเน้นที่ข้อความจากแบบจำลองภาษาขนาดใหญ่ที่ได้รับความนิยมสูง (เช่น </w:t>
      </w:r>
      <w:r w:rsidRPr="00155925">
        <w:t xml:space="preserve">Llama 3) </w:t>
      </w:r>
      <w:r w:rsidRPr="00155925">
        <w:rPr>
          <w:cs/>
        </w:rPr>
        <w:t>เป็นหลัก</w:t>
      </w:r>
    </w:p>
    <w:p w14:paraId="767EBE8F" w14:textId="77777777" w:rsidR="00433D46" w:rsidRPr="001B7E19" w:rsidRDefault="00433D46" w:rsidP="0004620D">
      <w:pPr>
        <w:pStyle w:val="ListParagraph"/>
        <w:numPr>
          <w:ilvl w:val="0"/>
          <w:numId w:val="11"/>
        </w:numPr>
        <w:jc w:val="thaiDistribute"/>
      </w:pPr>
      <w:r w:rsidRPr="001B7E19">
        <w:rPr>
          <w:cs/>
        </w:rPr>
        <w:t>เสนอแนวทางในการประยุกต์ใช้ระบบต้นแบบที่พัฒนาขึ้น สำหรับเป็นเครื่องมือรักษาความโปร่งใสของเนื้อหาดิจิทัลและปกป้องความเป็นส่วนตัวของข้อมูลภายในมหาวิทยาลัยธรรมศาสตร์</w:t>
      </w:r>
    </w:p>
    <w:p w14:paraId="58809661" w14:textId="77777777" w:rsidR="00D668C4" w:rsidRPr="00946C9B" w:rsidRDefault="00D668C4" w:rsidP="00D668C4">
      <w:pPr>
        <w:pStyle w:val="ListParagraph"/>
        <w:ind w:left="1778" w:firstLine="0"/>
        <w:jc w:val="thaiDistribute"/>
      </w:pPr>
    </w:p>
    <w:p w14:paraId="5815F4DB" w14:textId="77777777" w:rsidR="00B065E9" w:rsidRDefault="00B065E9" w:rsidP="00B065E9">
      <w:pPr>
        <w:pStyle w:val="Heading2"/>
      </w:pPr>
      <w:bookmarkStart w:id="36" w:name="_Toc228919763"/>
      <w:r>
        <w:rPr>
          <w:rFonts w:hint="cs"/>
          <w:cs/>
        </w:rPr>
        <w:t>ขอบเขตของโครงงาน</w:t>
      </w:r>
      <w:bookmarkEnd w:id="36"/>
    </w:p>
    <w:p w14:paraId="6D73EE38" w14:textId="4B0465CA" w:rsidR="008D3B89" w:rsidRPr="008D3B89" w:rsidRDefault="008D3B89" w:rsidP="008D3B89">
      <w:r>
        <w:rPr>
          <w:rFonts w:hint="cs"/>
          <w:cs/>
        </w:rPr>
        <w:t>เ</w:t>
      </w:r>
      <w:r w:rsidRPr="008D3B89">
        <w:rPr>
          <w:cs/>
        </w:rPr>
        <w:t>พื่อให้การดำเนินงานเป็นไปตามวัตถุประสงค์ที่กำหนดไว้ ผู้จัดทำได้กำหนดขอบเขตของโครงงานไว้ดังนี้</w:t>
      </w:r>
      <w:r w:rsidRPr="008D3B89">
        <w:t>:</w:t>
      </w:r>
    </w:p>
    <w:p w14:paraId="1386CFAF" w14:textId="77777777" w:rsidR="008D3B89" w:rsidRPr="008D3B89" w:rsidRDefault="008D3B89" w:rsidP="008D3B89">
      <w:pPr>
        <w:numPr>
          <w:ilvl w:val="0"/>
          <w:numId w:val="12"/>
        </w:numPr>
      </w:pPr>
      <w:r w:rsidRPr="008D3B89">
        <w:rPr>
          <w:b/>
          <w:bCs/>
          <w:cs/>
        </w:rPr>
        <w:t>ด้านโมเดลและการตรวจจับ (</w:t>
      </w:r>
      <w:r w:rsidRPr="008D3B89">
        <w:rPr>
          <w:b/>
          <w:bCs/>
        </w:rPr>
        <w:t>Model &amp; Detection):</w:t>
      </w:r>
      <w:r w:rsidRPr="008D3B89">
        <w:t xml:space="preserve"> </w:t>
      </w:r>
    </w:p>
    <w:p w14:paraId="35DA316F" w14:textId="7777777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 xml:space="preserve">ใช้แบบจำลองภาษา </w:t>
      </w:r>
      <w:r w:rsidRPr="008D3B89">
        <w:t xml:space="preserve">WangchanBERTa </w:t>
      </w:r>
      <w:r w:rsidRPr="008D3B89">
        <w:rPr>
          <w:cs/>
        </w:rPr>
        <w:t>เป็นโครงสร้างหลักในการวิเคราะห์และจำแนกข้อความ</w:t>
      </w:r>
      <w:r w:rsidRPr="008D3B89">
        <w:t xml:space="preserve"> </w:t>
      </w:r>
    </w:p>
    <w:p w14:paraId="0EA74665" w14:textId="5AF7505D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 xml:space="preserve">จำแนกแหล่งที่มาของข้อความออกเป็น </w:t>
      </w:r>
      <w:r w:rsidR="009940D6">
        <w:t>2</w:t>
      </w:r>
      <w:r w:rsidRPr="008D3B89">
        <w:t xml:space="preserve"> </w:t>
      </w:r>
      <w:r w:rsidRPr="008D3B89">
        <w:rPr>
          <w:cs/>
        </w:rPr>
        <w:t>ประเภท ได้แก่ ข้อความที่เขียนโดยมนุษย์</w:t>
      </w:r>
      <w:r w:rsidRPr="008D3B89">
        <w:t xml:space="preserve">, </w:t>
      </w:r>
      <w:r w:rsidRPr="008D3B89">
        <w:rPr>
          <w:cs/>
        </w:rPr>
        <w:t>ข้อความที่สร้างโดย</w:t>
      </w:r>
      <w:r w:rsidR="00AB15FE" w:rsidRPr="001B7E19">
        <w:rPr>
          <w:cs/>
        </w:rPr>
        <w:t>ปัญญาประดิษฐ์</w:t>
      </w:r>
    </w:p>
    <w:p w14:paraId="424446B7" w14:textId="77777777" w:rsid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>รองรับการประมวลผลข้อความภาษาไทย และข้อความภาษาไทยที่มีการสลับภาษาอังกฤษ (</w:t>
      </w:r>
      <w:r w:rsidRPr="008D3B89">
        <w:t xml:space="preserve">Thai-English Code-switching) </w:t>
      </w:r>
    </w:p>
    <w:p w14:paraId="0C7BCC55" w14:textId="7FC8EE0F" w:rsidR="00C22A47" w:rsidRPr="00173924" w:rsidRDefault="00F07EB9" w:rsidP="008D3B89">
      <w:pPr>
        <w:numPr>
          <w:ilvl w:val="1"/>
          <w:numId w:val="12"/>
        </w:numPr>
      </w:pPr>
      <w:r w:rsidRPr="00173924">
        <w:rPr>
          <w:cs/>
        </w:rPr>
        <w:t xml:space="preserve">มุ่งเน้นการศึกษาข้อความที่สร้างจากปัญญาประดิษฐ์กรณีศึกษา คือ </w:t>
      </w:r>
      <w:r w:rsidRPr="00173924">
        <w:t xml:space="preserve">Llama 3 </w:t>
      </w:r>
      <w:r w:rsidRPr="00173924">
        <w:rPr>
          <w:cs/>
        </w:rPr>
        <w:t>เนื่องจากเป็นโมเดลที่เลียนแบบการเขียนของมนุษย์ได้ใกล้เคียงความจริงในปัจจุบัน</w:t>
      </w:r>
    </w:p>
    <w:p w14:paraId="5059B2E5" w14:textId="77777777" w:rsidR="008D3B89" w:rsidRPr="008D3B89" w:rsidRDefault="008D3B89" w:rsidP="008D3B89">
      <w:pPr>
        <w:numPr>
          <w:ilvl w:val="0"/>
          <w:numId w:val="12"/>
        </w:numPr>
      </w:pPr>
      <w:r w:rsidRPr="008D3B89">
        <w:rPr>
          <w:b/>
          <w:bCs/>
          <w:cs/>
        </w:rPr>
        <w:t>ด้านสถาปัตยกรรมและการประมวลผล (</w:t>
      </w:r>
      <w:r w:rsidRPr="008D3B89">
        <w:rPr>
          <w:b/>
          <w:bCs/>
        </w:rPr>
        <w:t>Architecture &amp; Processing):</w:t>
      </w:r>
      <w:r w:rsidRPr="008D3B89">
        <w:t xml:space="preserve"> </w:t>
      </w:r>
    </w:p>
    <w:p w14:paraId="1C30E1EC" w14:textId="7777777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>ระบบทำงานในรูปแบบเว็บแอปพลิเคชัน (</w:t>
      </w:r>
      <w:r w:rsidRPr="008D3B89">
        <w:t xml:space="preserve">Web Application) </w:t>
      </w:r>
      <w:r w:rsidRPr="008D3B89">
        <w:rPr>
          <w:cs/>
        </w:rPr>
        <w:t>ที่ประมวลผลบนเบราว์เซอร์ของผู้ใช้งาน (</w:t>
      </w:r>
      <w:r w:rsidRPr="008D3B89">
        <w:t xml:space="preserve">Client-side) </w:t>
      </w:r>
      <w:r w:rsidRPr="008D3B89">
        <w:rPr>
          <w:cs/>
        </w:rPr>
        <w:t>เท่านั้น</w:t>
      </w:r>
      <w:r w:rsidRPr="008D3B89">
        <w:t xml:space="preserve"> </w:t>
      </w:r>
    </w:p>
    <w:p w14:paraId="1A57CF56" w14:textId="7777777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 xml:space="preserve">ใช้เทคโนโลยี </w:t>
      </w:r>
      <w:r w:rsidRPr="008D3B89">
        <w:t xml:space="preserve">ONNX Runtime Web </w:t>
      </w:r>
      <w:r w:rsidRPr="008D3B89">
        <w:rPr>
          <w:cs/>
        </w:rPr>
        <w:t>ในการรันโมเดลที่ผ่านการบีบอัด (</w:t>
      </w:r>
      <w:r w:rsidRPr="008D3B89">
        <w:t xml:space="preserve">Quantization) </w:t>
      </w:r>
      <w:r w:rsidRPr="008D3B89">
        <w:rPr>
          <w:cs/>
        </w:rPr>
        <w:t>เพื่อให้ทำงานได้บนอุปกรณ์ที่มีทรัพยากรจำกัด</w:t>
      </w:r>
      <w:r w:rsidRPr="008D3B89">
        <w:t xml:space="preserve"> </w:t>
      </w:r>
    </w:p>
    <w:p w14:paraId="35B9DD5A" w14:textId="2FBA5A25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>ไม่มีการส่งข้อความของผู้ใช้ไปบันทึกหรือประมวลผลบนเซิร์ฟเวอร์ภายนอก</w:t>
      </w:r>
      <w:r w:rsidR="003A60B1" w:rsidRPr="003A60B1">
        <w:rPr>
          <w:cs/>
        </w:rPr>
        <w:t>ในระหว่างขั้นตอนการประมวลผล (</w:t>
      </w:r>
      <w:r w:rsidR="003A60B1" w:rsidRPr="003A60B1">
        <w:t>Inference Phase)</w:t>
      </w:r>
      <w:r w:rsidRPr="003A60B1">
        <w:rPr>
          <w:cs/>
        </w:rPr>
        <w:t xml:space="preserve"> เพื่อ</w:t>
      </w:r>
      <w:r w:rsidRPr="008D3B89">
        <w:rPr>
          <w:cs/>
        </w:rPr>
        <w:t>รักษาความเป็นส่วนตัวของข้อมูล (</w:t>
      </w:r>
      <w:r w:rsidRPr="008D3B89">
        <w:t xml:space="preserve">Zero-Data Leakage) </w:t>
      </w:r>
    </w:p>
    <w:p w14:paraId="366D87A2" w14:textId="77777777" w:rsidR="008D3B89" w:rsidRPr="008D3B89" w:rsidRDefault="008D3B89" w:rsidP="008D3B89">
      <w:pPr>
        <w:numPr>
          <w:ilvl w:val="0"/>
          <w:numId w:val="12"/>
        </w:numPr>
      </w:pPr>
      <w:r w:rsidRPr="008D3B89">
        <w:rPr>
          <w:b/>
          <w:bCs/>
          <w:cs/>
        </w:rPr>
        <w:t>ด้านฟังก์ชันการทำงาน (</w:t>
      </w:r>
      <w:r w:rsidRPr="008D3B89">
        <w:rPr>
          <w:b/>
          <w:bCs/>
        </w:rPr>
        <w:t>Features):</w:t>
      </w:r>
      <w:r w:rsidRPr="008D3B89">
        <w:t xml:space="preserve"> </w:t>
      </w:r>
    </w:p>
    <w:p w14:paraId="22F925B3" w14:textId="77777777" w:rsidR="008D3B89" w:rsidRPr="001B7E19" w:rsidRDefault="008D3B89" w:rsidP="008D3B89">
      <w:pPr>
        <w:numPr>
          <w:ilvl w:val="1"/>
          <w:numId w:val="12"/>
        </w:numPr>
      </w:pPr>
      <w:r w:rsidRPr="001B7E19">
        <w:rPr>
          <w:cs/>
        </w:rPr>
        <w:lastRenderedPageBreak/>
        <w:t>รองรับการนำเข้าข้อมูลผ่านการพิมพ์ข้อความโดยตรงบนหน้าเว็บ</w:t>
      </w:r>
      <w:r w:rsidRPr="001B7E19">
        <w:t xml:space="preserve"> </w:t>
      </w:r>
    </w:p>
    <w:p w14:paraId="4B280151" w14:textId="77777777" w:rsidR="008D3B89" w:rsidRPr="001B7E19" w:rsidRDefault="008D3B89" w:rsidP="008D3B89">
      <w:pPr>
        <w:numPr>
          <w:ilvl w:val="1"/>
          <w:numId w:val="12"/>
        </w:numPr>
      </w:pPr>
      <w:r w:rsidRPr="001B7E19">
        <w:rPr>
          <w:cs/>
        </w:rPr>
        <w:t>รองรับการดึงข้อความจากรูปภาพ (</w:t>
      </w:r>
      <w:r w:rsidRPr="001B7E19">
        <w:t xml:space="preserve">OCR) </w:t>
      </w:r>
      <w:r w:rsidRPr="001B7E19">
        <w:rPr>
          <w:cs/>
        </w:rPr>
        <w:t xml:space="preserve">โดยใช้ไลบรารี </w:t>
      </w:r>
      <w:r w:rsidRPr="001B7E19">
        <w:t xml:space="preserve">Tesseract.js </w:t>
      </w:r>
      <w:r w:rsidRPr="001B7E19">
        <w:rPr>
          <w:cs/>
        </w:rPr>
        <w:t xml:space="preserve">เพื่อนำมาตรวจสอบความเป็น </w:t>
      </w:r>
      <w:r w:rsidRPr="001B7E19">
        <w:t xml:space="preserve">AI </w:t>
      </w:r>
    </w:p>
    <w:p w14:paraId="58C77098" w14:textId="7777777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>มีระบบรับข้อมูลป้อนกลับ (</w:t>
      </w:r>
      <w:r w:rsidRPr="008D3B89">
        <w:t xml:space="preserve">Feedback Mechanism) </w:t>
      </w:r>
      <w:r w:rsidRPr="008D3B89">
        <w:rPr>
          <w:cs/>
        </w:rPr>
        <w:t>ในกรณีที่ผู้ใช้ต้องการแจ้งผลการตรวจสอบที่ผิดพลาดกลับมายังผู้พัฒนา</w:t>
      </w:r>
      <w:r w:rsidRPr="008D3B89">
        <w:t xml:space="preserve"> </w:t>
      </w:r>
    </w:p>
    <w:p w14:paraId="1080FD7E" w14:textId="0DEF43C7" w:rsidR="00D53386" w:rsidRPr="008D3B89" w:rsidRDefault="008D3B89" w:rsidP="00D53386">
      <w:pPr>
        <w:numPr>
          <w:ilvl w:val="0"/>
          <w:numId w:val="12"/>
        </w:numPr>
      </w:pPr>
      <w:r w:rsidRPr="008D3B89">
        <w:rPr>
          <w:b/>
          <w:bCs/>
          <w:cs/>
        </w:rPr>
        <w:t>ด้านข้อจำกัดของระบบ (</w:t>
      </w:r>
      <w:r w:rsidRPr="008D3B89">
        <w:rPr>
          <w:b/>
          <w:bCs/>
        </w:rPr>
        <w:t>Constraints):</w:t>
      </w:r>
      <w:r w:rsidRPr="008D3B89">
        <w:t xml:space="preserve"> </w:t>
      </w:r>
    </w:p>
    <w:p w14:paraId="5C4E3BFF" w14:textId="6944A453" w:rsidR="00D53386" w:rsidRPr="00173924" w:rsidRDefault="00173924" w:rsidP="00173924">
      <w:pPr>
        <w:numPr>
          <w:ilvl w:val="1"/>
          <w:numId w:val="12"/>
        </w:numPr>
      </w:pPr>
      <w:r w:rsidRPr="00173924">
        <w:rPr>
          <w:cs/>
        </w:rPr>
        <w:t xml:space="preserve">ระบบกำหนดเกณฑ์ขั้นต่ำในการนำเข้าข้อมูล โดยข้อความต้องมีความยาวอย่างน้อย </w:t>
      </w:r>
      <w:r w:rsidRPr="00173924">
        <w:t xml:space="preserve">200 </w:t>
      </w:r>
      <w:r w:rsidR="00A53E60">
        <w:rPr>
          <w:rFonts w:hint="cs"/>
          <w:cs/>
        </w:rPr>
        <w:t>ตัวอักษร</w:t>
      </w:r>
      <w:r w:rsidRPr="00173924">
        <w:t xml:space="preserve"> </w:t>
      </w:r>
      <w:r w:rsidRPr="00173924">
        <w:rPr>
          <w:cs/>
        </w:rPr>
        <w:t>เพื่อให้แบบจำลองมีข้อมูลบริบทที่เพียงพอต่อการวิเคราะห์และจำแนกได้อย่างแม่นยำ</w:t>
      </w:r>
      <w:r w:rsidR="00D53386" w:rsidRPr="00173924">
        <w:t xml:space="preserve"> </w:t>
      </w:r>
    </w:p>
    <w:p w14:paraId="42B1E3AF" w14:textId="2F07E0F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 xml:space="preserve">ประสิทธิภาพในการตรวจจับขึ้นอยู่กับขีดความสามารถของโมเดล </w:t>
      </w:r>
      <w:r w:rsidRPr="008D3B89">
        <w:t xml:space="preserve">WangchanBERTa </w:t>
      </w:r>
      <w:r w:rsidRPr="008D3B89">
        <w:rPr>
          <w:cs/>
        </w:rPr>
        <w:t xml:space="preserve">ที่ผ่านการ </w:t>
      </w:r>
      <w:r w:rsidRPr="008D3B89">
        <w:t xml:space="preserve">Fine-tuning </w:t>
      </w:r>
      <w:r w:rsidRPr="008D3B89">
        <w:rPr>
          <w:cs/>
        </w:rPr>
        <w:t>แล้ว</w:t>
      </w:r>
      <w:r w:rsidRPr="008D3B89">
        <w:t xml:space="preserve"> </w:t>
      </w:r>
    </w:p>
    <w:p w14:paraId="3D787B6E" w14:textId="7777777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>ความเร็วในการประมวลผลขึ้นอยู่กับทรัพยากร (</w:t>
      </w:r>
      <w:r w:rsidRPr="008D3B89">
        <w:t xml:space="preserve">Hardware) </w:t>
      </w:r>
      <w:r w:rsidRPr="008D3B89">
        <w:rPr>
          <w:cs/>
        </w:rPr>
        <w:t>ของอุปกรณ์ที่ผู้ใช้ใช้เข้าถึงเบราว์เซอร์</w:t>
      </w:r>
    </w:p>
    <w:p w14:paraId="7BE492E1" w14:textId="6067E0D0" w:rsidR="008D3B89" w:rsidRPr="008D3B89" w:rsidRDefault="008D3B89" w:rsidP="00514BB5">
      <w:pPr>
        <w:ind w:left="1440" w:firstLine="0"/>
      </w:pPr>
    </w:p>
    <w:p w14:paraId="5D5F6BCB" w14:textId="77777777" w:rsidR="00B065E9" w:rsidRDefault="00B065E9" w:rsidP="00B065E9">
      <w:pPr>
        <w:pStyle w:val="Heading2"/>
      </w:pPr>
      <w:bookmarkStart w:id="37" w:name="_Toc228919764"/>
      <w:r>
        <w:rPr>
          <w:rFonts w:hint="cs"/>
          <w:cs/>
        </w:rPr>
        <w:t>ประโยชน์ของโครงงาน</w:t>
      </w:r>
      <w:bookmarkEnd w:id="37"/>
    </w:p>
    <w:p w14:paraId="2C9B819A" w14:textId="77777777" w:rsidR="002E72D5" w:rsidRPr="002E72D5" w:rsidRDefault="002E72D5" w:rsidP="002E72D5">
      <w:r w:rsidRPr="002E72D5">
        <w:rPr>
          <w:cs/>
        </w:rPr>
        <w:t>จากการดำเนินโครงงานพัฒนาระบบตรวจจับและจำแนกข้อความที่สร้างโดยปัญญาประดิษฐ์ ผู้จัดทำคาดว่าจะได้รับประโยชน์ดังต่อไปนี้:</w:t>
      </w:r>
    </w:p>
    <w:p w14:paraId="64C7CA08" w14:textId="77777777" w:rsidR="002E72D5" w:rsidRPr="002E72D5" w:rsidRDefault="002E72D5" w:rsidP="002E72D5">
      <w:pPr>
        <w:numPr>
          <w:ilvl w:val="0"/>
          <w:numId w:val="13"/>
        </w:numPr>
      </w:pPr>
      <w:r w:rsidRPr="002E72D5">
        <w:rPr>
          <w:b/>
          <w:bCs/>
          <w:cs/>
        </w:rPr>
        <w:t>ด้านเครื่องมือและการตรวจสอบ (</w:t>
      </w:r>
      <w:r w:rsidRPr="002E72D5">
        <w:rPr>
          <w:b/>
          <w:bCs/>
        </w:rPr>
        <w:t>Tools &amp; Verification):</w:t>
      </w:r>
    </w:p>
    <w:p w14:paraId="5F9E93FC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>ได้ต้นแบบระบบที่สามารถจำแนกแหล่งที่มาของข้อความภาษาไทยปนอังกฤษได้อย่างแม่นยำ เพื่อใช้เป็นเครื่องมือตรวจสอบความโปร่งใสของเนื้อหาในยุคดิจิทัล</w:t>
      </w:r>
      <w:r w:rsidRPr="002E72D5">
        <w:t xml:space="preserve"> </w:t>
      </w:r>
    </w:p>
    <w:p w14:paraId="61A006C8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>ช่วยลดการแพร่กระจายของข้อมูลที่ถูกสร้างขึ้นโดยปัญญาประดิษฐ์ในลักษณะที่อาจก่อให้เกิดความเข้าใจผิดหรือการใช้งานที่ผิดวัตถุประสงค์</w:t>
      </w:r>
    </w:p>
    <w:p w14:paraId="5331177F" w14:textId="77777777" w:rsidR="002E72D5" w:rsidRPr="002E72D5" w:rsidRDefault="002E72D5" w:rsidP="002E72D5">
      <w:pPr>
        <w:numPr>
          <w:ilvl w:val="0"/>
          <w:numId w:val="13"/>
        </w:numPr>
      </w:pPr>
      <w:r w:rsidRPr="002E72D5">
        <w:rPr>
          <w:b/>
          <w:bCs/>
          <w:cs/>
        </w:rPr>
        <w:t>ด้านความเป็นส่วนตัวและความปลอดภัย (</w:t>
      </w:r>
      <w:r w:rsidRPr="002E72D5">
        <w:rPr>
          <w:b/>
          <w:bCs/>
        </w:rPr>
        <w:t>Privacy &amp; Security):</w:t>
      </w:r>
    </w:p>
    <w:p w14:paraId="1D5F521C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>สร้างแนวทางการพัฒนาซอฟต์แวร์ที่ยึดหลักการรักษาความเป็นส่วนตัวของผู้ใช้งานเป็นศูนย์กลาง (</w:t>
      </w:r>
      <w:r w:rsidRPr="002E72D5">
        <w:t xml:space="preserve">Privacy-First) </w:t>
      </w:r>
      <w:r w:rsidRPr="002E72D5">
        <w:rPr>
          <w:cs/>
        </w:rPr>
        <w:t>โดยการประมวลผลข้อมูลทั้งหมดภายในเครื่องของผู้ใช้เอง</w:t>
      </w:r>
      <w:r w:rsidRPr="002E72D5">
        <w:t xml:space="preserve"> </w:t>
      </w:r>
    </w:p>
    <w:p w14:paraId="6CDDB005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lastRenderedPageBreak/>
        <w:t>ลดความเสี่ยงจากการรั่วไหลของข้อมูลความลับหรือข้อความส่วนบุคคลสู่เซิร์ฟเวอร์ภายนอกในระหว่างกระบวนการตรวจสอบ</w:t>
      </w:r>
      <w:r w:rsidRPr="002E72D5">
        <w:t xml:space="preserve"> </w:t>
      </w:r>
    </w:p>
    <w:p w14:paraId="0FB6A455" w14:textId="77777777" w:rsidR="002E72D5" w:rsidRPr="002E72D5" w:rsidRDefault="002E72D5" w:rsidP="002E72D5">
      <w:pPr>
        <w:numPr>
          <w:ilvl w:val="0"/>
          <w:numId w:val="13"/>
        </w:numPr>
      </w:pPr>
      <w:r w:rsidRPr="002E72D5">
        <w:rPr>
          <w:b/>
          <w:bCs/>
          <w:cs/>
        </w:rPr>
        <w:t>ด้านองค์ความรู้ทางวิศวกรรม (</w:t>
      </w:r>
      <w:r w:rsidRPr="002E72D5">
        <w:rPr>
          <w:b/>
          <w:bCs/>
        </w:rPr>
        <w:t>Engineering Knowledge):</w:t>
      </w:r>
    </w:p>
    <w:p w14:paraId="6CCB15BC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>ได้แนวทางการประยุกต์ใช้เทคนิคการบีบอัดแบบจำลอง (</w:t>
      </w:r>
      <w:r w:rsidRPr="002E72D5">
        <w:t xml:space="preserve">Model Quantization) </w:t>
      </w:r>
      <w:r w:rsidRPr="002E72D5">
        <w:rPr>
          <w:cs/>
        </w:rPr>
        <w:t>เพื่อเพิ่มประสิทธิภาพการทำงานของ</w:t>
      </w:r>
      <w:r w:rsidRPr="00D551E5">
        <w:rPr>
          <w:cs/>
        </w:rPr>
        <w:t xml:space="preserve">โมเดล </w:t>
      </w:r>
      <w:r w:rsidRPr="00D551E5">
        <w:t>Deep Learning</w:t>
      </w:r>
      <w:r w:rsidRPr="002E72D5">
        <w:t xml:space="preserve"> </w:t>
      </w:r>
      <w:r w:rsidRPr="002E72D5">
        <w:rPr>
          <w:cs/>
        </w:rPr>
        <w:t>บนเว็บเบราว์เซอร์</w:t>
      </w:r>
      <w:r w:rsidRPr="002E72D5">
        <w:t xml:space="preserve"> </w:t>
      </w:r>
    </w:p>
    <w:p w14:paraId="460DCABA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 xml:space="preserve">เป็นกรณีศึกษาในการใช้ </w:t>
      </w:r>
      <w:r w:rsidRPr="002E72D5">
        <w:t xml:space="preserve">ONNX Runtime Web </w:t>
      </w:r>
      <w:r w:rsidRPr="002E72D5">
        <w:rPr>
          <w:cs/>
        </w:rPr>
        <w:t>สำหรับการรันโมเดลภาษาขนาดใหญ่บนอุปกรณ์ที่มีทรัพยากรจำกัด (</w:t>
      </w:r>
      <w:r w:rsidRPr="002E72D5">
        <w:t xml:space="preserve">Resource-Constrained Devices) </w:t>
      </w:r>
    </w:p>
    <w:p w14:paraId="1A271E1C" w14:textId="77777777" w:rsidR="002E72D5" w:rsidRPr="002E72D5" w:rsidRDefault="002E72D5" w:rsidP="002E72D5">
      <w:pPr>
        <w:numPr>
          <w:ilvl w:val="0"/>
          <w:numId w:val="13"/>
        </w:numPr>
      </w:pPr>
      <w:r w:rsidRPr="002E72D5">
        <w:rPr>
          <w:b/>
          <w:bCs/>
          <w:cs/>
        </w:rPr>
        <w:t>ด้านการพัฒนาอย่างต่อเนื่อง (</w:t>
      </w:r>
      <w:r w:rsidRPr="002E72D5">
        <w:rPr>
          <w:b/>
          <w:bCs/>
        </w:rPr>
        <w:t>Sustainability &amp; Improvement):</w:t>
      </w:r>
    </w:p>
    <w:p w14:paraId="69BAD829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>ได้ฐานข้อมูลและระบบป้อนกลับ (</w:t>
      </w:r>
      <w:r w:rsidRPr="002E72D5">
        <w:t xml:space="preserve">Feedback Loop) </w:t>
      </w:r>
      <w:r w:rsidRPr="002E72D5">
        <w:rPr>
          <w:cs/>
        </w:rPr>
        <w:t>จากผู้ใช้งานจริง เพื่อนำมาปรับปรุงและพัฒนาความแม่นยำของโมเดลให้เท่าทันต่อการเปลี่ยนแปลงของเทคโนโลยีปัญญาประดิษฐ์ในอนาคต</w:t>
      </w:r>
    </w:p>
    <w:p w14:paraId="42C47F75" w14:textId="77777777" w:rsidR="002E72D5" w:rsidRPr="002E72D5" w:rsidRDefault="002E72D5" w:rsidP="002E72D5"/>
    <w:p w14:paraId="30B73CB7" w14:textId="77777777" w:rsidR="00915E06" w:rsidRDefault="00915E06" w:rsidP="00915E06">
      <w:pPr>
        <w:pStyle w:val="Heading2"/>
      </w:pPr>
      <w:bookmarkStart w:id="38" w:name="_Toc228919765"/>
      <w:r>
        <w:rPr>
          <w:rFonts w:hint="cs"/>
          <w:cs/>
        </w:rPr>
        <w:t>ข้อจำกัดของโครงงาน</w:t>
      </w:r>
      <w:bookmarkEnd w:id="38"/>
    </w:p>
    <w:p w14:paraId="1F14D81C" w14:textId="77777777" w:rsidR="00E90AF2" w:rsidRPr="00E90AF2" w:rsidRDefault="00E90AF2" w:rsidP="00E90AF2">
      <w:r w:rsidRPr="00E90AF2">
        <w:rPr>
          <w:cs/>
        </w:rPr>
        <w:t>ในการดำเนินโครงงานนี้ มีข้อจำกัดทางด้านเทคนิคและทรัพยากรที่อาจส่งผลต่อการทำงานของระบบ ดังนี้:</w:t>
      </w:r>
    </w:p>
    <w:p w14:paraId="7DB35C85" w14:textId="77777777" w:rsidR="00E90AF2" w:rsidRPr="00E90AF2" w:rsidRDefault="00E90AF2" w:rsidP="00E90AF2">
      <w:pPr>
        <w:numPr>
          <w:ilvl w:val="0"/>
          <w:numId w:val="14"/>
        </w:numPr>
      </w:pPr>
      <w:r w:rsidRPr="00E90AF2">
        <w:rPr>
          <w:b/>
          <w:bCs/>
          <w:cs/>
        </w:rPr>
        <w:t>ด้านทรัพยากรของอุปกรณ์ผู้ใช้งาน (</w:t>
      </w:r>
      <w:r w:rsidRPr="00E90AF2">
        <w:rPr>
          <w:b/>
          <w:bCs/>
        </w:rPr>
        <w:t>Hardware Limitations):</w:t>
      </w:r>
    </w:p>
    <w:p w14:paraId="64F15CEA" w14:textId="77777777" w:rsidR="00E90AF2" w:rsidRPr="00E90AF2" w:rsidRDefault="00E90AF2" w:rsidP="00E90AF2">
      <w:pPr>
        <w:numPr>
          <w:ilvl w:val="1"/>
          <w:numId w:val="14"/>
        </w:numPr>
      </w:pPr>
      <w:r w:rsidRPr="00E90AF2">
        <w:rPr>
          <w:cs/>
        </w:rPr>
        <w:t>เนื่องจากระบบประมวลผลบนเว็บเบราว์เซอร์ (</w:t>
      </w:r>
      <w:r w:rsidRPr="00E90AF2">
        <w:t xml:space="preserve">Client-side) </w:t>
      </w:r>
      <w:r w:rsidRPr="00E90AF2">
        <w:rPr>
          <w:cs/>
        </w:rPr>
        <w:t>ประสิทธิภาพและความเร็วในการตรวจจับจึงขึ้นอยู่กับขีดความสามารถของหน่วยประมวลผล (</w:t>
      </w:r>
      <w:r w:rsidRPr="00E90AF2">
        <w:t xml:space="preserve">CPU/GPU) </w:t>
      </w:r>
      <w:r w:rsidRPr="00E90AF2">
        <w:rPr>
          <w:cs/>
        </w:rPr>
        <w:t>และหน่วยความจำ (</w:t>
      </w:r>
      <w:r w:rsidRPr="00E90AF2">
        <w:t xml:space="preserve">RAM) </w:t>
      </w:r>
      <w:r w:rsidRPr="00E90AF2">
        <w:rPr>
          <w:cs/>
        </w:rPr>
        <w:t>ของอุปกรณ์ที่ผู้ใช้ใช้งานเป็นหลัก</w:t>
      </w:r>
      <w:r w:rsidRPr="00E90AF2">
        <w:t xml:space="preserve"> </w:t>
      </w:r>
    </w:p>
    <w:p w14:paraId="1A866DED" w14:textId="77777777" w:rsidR="00E90AF2" w:rsidRPr="00E90AF2" w:rsidRDefault="00E90AF2" w:rsidP="00E90AF2">
      <w:pPr>
        <w:numPr>
          <w:ilvl w:val="0"/>
          <w:numId w:val="14"/>
        </w:numPr>
      </w:pPr>
      <w:r w:rsidRPr="00E90AF2">
        <w:rPr>
          <w:b/>
          <w:bCs/>
          <w:cs/>
        </w:rPr>
        <w:t>ด้านขนาดของแบบจำลอง (</w:t>
      </w:r>
      <w:r w:rsidRPr="00E90AF2">
        <w:rPr>
          <w:b/>
          <w:bCs/>
        </w:rPr>
        <w:t>Model Size):</w:t>
      </w:r>
    </w:p>
    <w:p w14:paraId="3233ECAC" w14:textId="77777777" w:rsidR="00E90AF2" w:rsidRPr="00E90AF2" w:rsidRDefault="00E90AF2" w:rsidP="00E90AF2">
      <w:pPr>
        <w:numPr>
          <w:ilvl w:val="1"/>
          <w:numId w:val="14"/>
        </w:numPr>
      </w:pPr>
      <w:r w:rsidRPr="00E90AF2">
        <w:rPr>
          <w:cs/>
        </w:rPr>
        <w:t>การนำแบบจำลองภาษาขนาดใหญ่มาใช้งานบนเว็บ จำเป็นต้องผ่านกระบวนการบีบอัด (</w:t>
      </w:r>
      <w:r w:rsidRPr="00E90AF2">
        <w:t xml:space="preserve">Quantization) </w:t>
      </w:r>
      <w:r w:rsidRPr="00E90AF2">
        <w:rPr>
          <w:cs/>
        </w:rPr>
        <w:t>เพื่อให้มีขนาดเหมาะสมต่อการดาวน์โหลด ซึ่งอาจส่งผลให้ความแม่นยำลดลงเล็กน้อยเมื่อเทียบกับแบบจำลองขนาดเต็มที่รันบนเซิร์ฟเวอร์ประสิทธิภาพสูง</w:t>
      </w:r>
      <w:r w:rsidRPr="00E90AF2">
        <w:t xml:space="preserve"> </w:t>
      </w:r>
    </w:p>
    <w:p w14:paraId="0D0B5895" w14:textId="77777777" w:rsidR="00E90AF2" w:rsidRPr="00E90AF2" w:rsidRDefault="00E90AF2" w:rsidP="00E90AF2">
      <w:pPr>
        <w:numPr>
          <w:ilvl w:val="0"/>
          <w:numId w:val="14"/>
        </w:numPr>
      </w:pPr>
      <w:r w:rsidRPr="00E90AF2">
        <w:rPr>
          <w:b/>
          <w:bCs/>
          <w:cs/>
        </w:rPr>
        <w:t>ด้านขอบเขตของข้อมูล (</w:t>
      </w:r>
      <w:r w:rsidRPr="00E90AF2">
        <w:rPr>
          <w:b/>
          <w:bCs/>
        </w:rPr>
        <w:t>Data Scope):</w:t>
      </w:r>
    </w:p>
    <w:p w14:paraId="0751F44B" w14:textId="52A6C2F0" w:rsidR="00E90AF2" w:rsidRPr="00E90AF2" w:rsidRDefault="00E90AF2" w:rsidP="00E90AF2">
      <w:pPr>
        <w:numPr>
          <w:ilvl w:val="1"/>
          <w:numId w:val="14"/>
        </w:numPr>
      </w:pPr>
      <w:r w:rsidRPr="00E90AF2">
        <w:rPr>
          <w:cs/>
        </w:rPr>
        <w:t>ความแม่นยำในการจำแนกข้อความขึ้นอยู่กับชุดข้อมูล (</w:t>
      </w:r>
      <w:r w:rsidRPr="00E90AF2">
        <w:t xml:space="preserve">Dataset) </w:t>
      </w:r>
      <w:r w:rsidRPr="00E90AF2">
        <w:rPr>
          <w:cs/>
        </w:rPr>
        <w:t>ที่ใช้ในการฝึกฝน (</w:t>
      </w:r>
      <w:r w:rsidRPr="00E90AF2">
        <w:t xml:space="preserve">Fine-tuning) </w:t>
      </w:r>
      <w:r w:rsidRPr="00E90AF2">
        <w:rPr>
          <w:cs/>
        </w:rPr>
        <w:t xml:space="preserve">ซึ่งครอบคลุมเฉพาะปัญญาประดิษฐ์ค่าย </w:t>
      </w:r>
      <w:r w:rsidR="00F37EAE">
        <w:t>Llama3</w:t>
      </w:r>
      <w:r w:rsidRPr="00E90AF2">
        <w:t xml:space="preserve"> </w:t>
      </w:r>
      <w:r w:rsidRPr="00E90AF2">
        <w:rPr>
          <w:cs/>
        </w:rPr>
        <w:t>ตามที่</w:t>
      </w:r>
      <w:r w:rsidRPr="00E90AF2">
        <w:rPr>
          <w:cs/>
        </w:rPr>
        <w:lastRenderedPageBreak/>
        <w:t>ระบุไว้ในขอบเขต หากมีการใช้ปัญญาประดิษฐ์ค่ายอื่นที่มีโครงสร้างภาษาแตกต่างออกไป ประสิทธิภาพในการตรวจจับอาจลดลง</w:t>
      </w:r>
      <w:r w:rsidRPr="00E90AF2">
        <w:t xml:space="preserve"> </w:t>
      </w:r>
      <w:r w:rsidR="00504280">
        <w:rPr>
          <w:rFonts w:hint="cs"/>
          <w:cs/>
        </w:rPr>
        <w:t>แต่</w:t>
      </w:r>
      <w:r w:rsidR="00B3770A" w:rsidRPr="00B3770A">
        <w:rPr>
          <w:cs/>
        </w:rPr>
        <w:t xml:space="preserve">แม้ในระยะแรกจะเน้นการทดสอบกับ </w:t>
      </w:r>
      <w:r w:rsidR="00B3770A" w:rsidRPr="00B3770A">
        <w:t xml:space="preserve">Llama 3 </w:t>
      </w:r>
      <w:r w:rsidR="00B3770A" w:rsidRPr="00B3770A">
        <w:rPr>
          <w:cs/>
        </w:rPr>
        <w:t>แต่สถาปัตยกรรมของระบบถูกออกแบบให้รองรับการขยายผล (</w:t>
      </w:r>
      <w:r w:rsidR="00B3770A" w:rsidRPr="00B3770A">
        <w:t xml:space="preserve">Scalability) </w:t>
      </w:r>
      <w:r w:rsidR="00B3770A" w:rsidRPr="00B3770A">
        <w:rPr>
          <w:cs/>
        </w:rPr>
        <w:t>เพื่อฝึกฝนโมเดลกับชุดข้อมูลจากปัญญาประดิษฐ์ค่ายอื่นได้ในอนาคต</w:t>
      </w:r>
    </w:p>
    <w:p w14:paraId="6E15A282" w14:textId="77777777" w:rsidR="00E90AF2" w:rsidRPr="00E90AF2" w:rsidRDefault="00E90AF2" w:rsidP="00E90AF2">
      <w:pPr>
        <w:numPr>
          <w:ilvl w:val="0"/>
          <w:numId w:val="14"/>
        </w:numPr>
      </w:pPr>
      <w:r w:rsidRPr="00E90AF2">
        <w:rPr>
          <w:b/>
          <w:bCs/>
          <w:cs/>
        </w:rPr>
        <w:t>ด้านลักษณะของข้อความ (</w:t>
      </w:r>
      <w:r w:rsidRPr="00E90AF2">
        <w:rPr>
          <w:b/>
          <w:bCs/>
        </w:rPr>
        <w:t>Text Characteristics):</w:t>
      </w:r>
    </w:p>
    <w:p w14:paraId="4F083715" w14:textId="77777777" w:rsidR="00E90AF2" w:rsidRPr="00E90AF2" w:rsidRDefault="00E90AF2" w:rsidP="00E90AF2">
      <w:pPr>
        <w:numPr>
          <w:ilvl w:val="1"/>
          <w:numId w:val="14"/>
        </w:numPr>
      </w:pPr>
      <w:r w:rsidRPr="00E90AF2">
        <w:rPr>
          <w:cs/>
        </w:rPr>
        <w:t>ระบบถูกออกแบบมาเพื่อวิเคราะห์ข้อความที่มีความยาวในระดับหนึ่งเพื่อให้แบบจำลองสามารถดึงคุณลักษณะเชิงภาษา (</w:t>
      </w:r>
      <w:r w:rsidRPr="00E90AF2">
        <w:t xml:space="preserve">Stylometry) </w:t>
      </w:r>
      <w:r w:rsidRPr="00E90AF2">
        <w:rPr>
          <w:cs/>
        </w:rPr>
        <w:t>ออกมาได้ หากข้อความสั้นเกินไปหรือขาดบริบทที่ชัดเจน อาจส่งผลต่อความเชื่อถือได้ของค่าความน่าจะเป็น (</w:t>
      </w:r>
      <w:r w:rsidRPr="00E90AF2">
        <w:t xml:space="preserve">Probability) </w:t>
      </w:r>
      <w:r w:rsidRPr="00E90AF2">
        <w:rPr>
          <w:cs/>
        </w:rPr>
        <w:t>ในการวิเคราะห์</w:t>
      </w:r>
      <w:r w:rsidRPr="00E90AF2">
        <w:t xml:space="preserve"> </w:t>
      </w:r>
    </w:p>
    <w:p w14:paraId="0936032A" w14:textId="77777777" w:rsidR="00E90AF2" w:rsidRPr="00E90AF2" w:rsidRDefault="00E90AF2" w:rsidP="00E90AF2">
      <w:pPr>
        <w:numPr>
          <w:ilvl w:val="0"/>
          <w:numId w:val="14"/>
        </w:numPr>
      </w:pPr>
      <w:r w:rsidRPr="00E90AF2">
        <w:rPr>
          <w:b/>
          <w:bCs/>
          <w:cs/>
        </w:rPr>
        <w:t>ด้านการตัดคำภาษาผสม (</w:t>
      </w:r>
      <w:r w:rsidRPr="00E90AF2">
        <w:rPr>
          <w:b/>
          <w:bCs/>
        </w:rPr>
        <w:t>Tokenization):</w:t>
      </w:r>
    </w:p>
    <w:p w14:paraId="78241043" w14:textId="77777777" w:rsidR="00E90AF2" w:rsidRPr="00D551E5" w:rsidRDefault="00E90AF2" w:rsidP="00E90AF2">
      <w:pPr>
        <w:numPr>
          <w:ilvl w:val="1"/>
          <w:numId w:val="14"/>
        </w:numPr>
      </w:pPr>
      <w:r w:rsidRPr="00D551E5">
        <w:rPr>
          <w:cs/>
        </w:rPr>
        <w:t>การจัดการกับข้อความที่มีการสลับภาษาไทยและอังกฤษ (</w:t>
      </w:r>
      <w:r w:rsidRPr="00D551E5">
        <w:t xml:space="preserve">Code-switching) </w:t>
      </w:r>
      <w:r w:rsidRPr="00D551E5">
        <w:rPr>
          <w:cs/>
        </w:rPr>
        <w:t>บนหน้าเว็บเบราว์เซอร์ อาจมีความซับซ้อนในขั้นตอนการตัดคำ (</w:t>
      </w:r>
      <w:r w:rsidRPr="00D551E5">
        <w:t xml:space="preserve">Tokenization) </w:t>
      </w:r>
      <w:r w:rsidRPr="00D551E5">
        <w:rPr>
          <w:cs/>
        </w:rPr>
        <w:t xml:space="preserve">ซึ่งขึ้นอยู่กับประสิทธิภาพของ </w:t>
      </w:r>
      <w:r w:rsidRPr="00D551E5">
        <w:t xml:space="preserve">JavaScript Tokenizer </w:t>
      </w:r>
      <w:r w:rsidRPr="00D551E5">
        <w:rPr>
          <w:cs/>
        </w:rPr>
        <w:t>ที่พัฒนาขึ้นภายใต้ข้อจำกัดของสภาพแวดล้อมบนเว็บ</w:t>
      </w:r>
    </w:p>
    <w:p w14:paraId="7A9AC2AA" w14:textId="77777777" w:rsidR="00E90AF2" w:rsidRPr="00E90AF2" w:rsidRDefault="00E90AF2" w:rsidP="00E90AF2">
      <w:pPr>
        <w:rPr>
          <w:cs/>
        </w:rPr>
      </w:pPr>
    </w:p>
    <w:p w14:paraId="00A0F686" w14:textId="77777777" w:rsidR="00915E06" w:rsidRPr="00915E06" w:rsidRDefault="00915E06" w:rsidP="00915E06">
      <w:pPr>
        <w:ind w:firstLine="0"/>
        <w:rPr>
          <w:cs/>
        </w:rPr>
      </w:pPr>
    </w:p>
    <w:p w14:paraId="3A1E3571" w14:textId="77777777" w:rsidR="00B065E9" w:rsidRDefault="00B065E9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  <w:cs/>
        </w:rPr>
      </w:pPr>
      <w:r>
        <w:rPr>
          <w:cs/>
        </w:rPr>
        <w:br w:type="page"/>
      </w:r>
    </w:p>
    <w:p w14:paraId="33F503D3" w14:textId="77777777" w:rsidR="0034018B" w:rsidRPr="001A01FC" w:rsidRDefault="0034018B" w:rsidP="001B11A5">
      <w:pPr>
        <w:pStyle w:val="Heading1"/>
        <w:ind w:left="-426" w:firstLine="568"/>
      </w:pPr>
      <w:r w:rsidRPr="001A01FC">
        <w:rPr>
          <w:cs/>
        </w:rPr>
        <w:lastRenderedPageBreak/>
        <w:br/>
      </w:r>
      <w:bookmarkStart w:id="39" w:name="_Toc499374829"/>
      <w:bookmarkStart w:id="40" w:name="_Toc499375195"/>
      <w:bookmarkStart w:id="41" w:name="_Toc499375323"/>
      <w:bookmarkStart w:id="42" w:name="_Toc228919766"/>
      <w:r w:rsidRPr="001A01FC">
        <w:rPr>
          <w:cs/>
        </w:rPr>
        <w:t>วรรณกรรมและงานวิจัยที่เกี่ยวข้อง</w:t>
      </w:r>
      <w:bookmarkEnd w:id="39"/>
      <w:bookmarkEnd w:id="40"/>
      <w:bookmarkEnd w:id="41"/>
      <w:bookmarkEnd w:id="42"/>
    </w:p>
    <w:p w14:paraId="59A07770" w14:textId="77777777" w:rsidR="0034018B" w:rsidRPr="005E59AA" w:rsidRDefault="0034018B" w:rsidP="00406C59"/>
    <w:p w14:paraId="7C12EFF5" w14:textId="77777777" w:rsidR="0034018B" w:rsidRPr="0034018B" w:rsidRDefault="00CB0BC8" w:rsidP="0037172E">
      <w:pPr>
        <w:pStyle w:val="Heading2"/>
      </w:pPr>
      <w:bookmarkStart w:id="43" w:name="_Toc228919767"/>
      <w:r>
        <w:rPr>
          <w:rFonts w:hint="cs"/>
          <w:cs/>
        </w:rPr>
        <w:t>แนวคิดทฤษฎีที่เกี่ยวข้อง</w:t>
      </w:r>
      <w:bookmarkEnd w:id="43"/>
    </w:p>
    <w:p w14:paraId="7D8C75E6" w14:textId="77777777" w:rsidR="0034018B" w:rsidRPr="00C231C1" w:rsidRDefault="0034018B" w:rsidP="0034018B">
      <w:pPr>
        <w:spacing w:before="0"/>
      </w:pPr>
    </w:p>
    <w:p w14:paraId="72C451E1" w14:textId="2FD76BCB" w:rsidR="00422753" w:rsidRDefault="00935C22" w:rsidP="00422753">
      <w:pPr>
        <w:pStyle w:val="Heading3"/>
      </w:pPr>
      <w:bookmarkStart w:id="44" w:name="_Toc228919768"/>
      <w:r w:rsidRPr="00935C22">
        <w:rPr>
          <w:cs/>
        </w:rPr>
        <w:t xml:space="preserve">การจัดการภาษาไทยด้วยโมเดล </w:t>
      </w:r>
      <w:r w:rsidRPr="00935C22">
        <w:t>WangchanBERTa</w:t>
      </w:r>
      <w:bookmarkEnd w:id="44"/>
    </w:p>
    <w:p w14:paraId="70862C95" w14:textId="11C1294E" w:rsidR="00422753" w:rsidRPr="00D551E5" w:rsidRDefault="00AD10D4" w:rsidP="00422753">
      <w:r w:rsidRPr="00D551E5">
        <w:rPr>
          <w:cs/>
        </w:rPr>
        <w:t xml:space="preserve">การประมวลผลภาษาไทยมีความซับซ้อนเฉพาะตัว เนื่องจากเป็นภาษาที่เขียนต่อเนื่องกันโดยไม่มีเครื่องหมายแบ่งประโยคหรือช่องว่างระหว่างคำที่ชัดเจน การจะจำแนกข้อความให้แม่นยำจึงต้องใช้โมเดลที่เข้าใจบริบทของภาษาไทยอย่างลึกซึ้ง </w:t>
      </w:r>
      <w:r w:rsidR="00D551E5" w:rsidRPr="00D551E5">
        <w:rPr>
          <w:cs/>
        </w:rPr>
        <w:t>ผู้วิจัยจึงเลือก</w:t>
      </w:r>
      <w:r w:rsidRPr="00D551E5">
        <w:rPr>
          <w:cs/>
        </w:rPr>
        <w:t>จึงเลือกใช้โมเดล</w:t>
      </w:r>
      <w:r w:rsidRPr="00D551E5">
        <w:t xml:space="preserve"> WangchanBERTa </w:t>
      </w:r>
      <w:r w:rsidRPr="00D551E5">
        <w:rPr>
          <w:cs/>
        </w:rPr>
        <w:t>ซึ่งเป็นโมเดลภาษาขนาดใหญ่ที่ผ่านการฝึกฝนด้วยคลังข้อมูลภาษาไทยที่หลากหลาย</w:t>
      </w:r>
      <w:r w:rsidRPr="00D551E5">
        <w:t xml:space="preserve"> </w:t>
      </w:r>
      <w:r w:rsidRPr="00D551E5">
        <w:rPr>
          <w:cs/>
        </w:rPr>
        <w:t xml:space="preserve">สถาปัตยกรรมแบบ </w:t>
      </w:r>
      <w:r w:rsidRPr="00D551E5">
        <w:t xml:space="preserve">RoBERTa </w:t>
      </w:r>
      <w:r w:rsidRPr="00D551E5">
        <w:rPr>
          <w:cs/>
        </w:rPr>
        <w:t>ของโมเดลนี้ช่วยให้ระบบสามารถจับใจความความสัมพันธ์ของคำในประโยคได้ดี</w:t>
      </w:r>
      <w:r w:rsidRPr="00D551E5">
        <w:t xml:space="preserve"> </w:t>
      </w:r>
      <w:r w:rsidRPr="00D551E5">
        <w:rPr>
          <w:cs/>
        </w:rPr>
        <w:t>ซึ่งเป็นหัวใจสำคัญในการแยกแยะความแตกต่างระหว่างสำนวนการเขียนของมนุษย์กับข้อความที่สร้างขึ้นจากโมเดลภาษา</w:t>
      </w:r>
    </w:p>
    <w:p w14:paraId="697F5D95" w14:textId="6E4B3A6D" w:rsidR="00422753" w:rsidRDefault="00E453F5" w:rsidP="00E453F5">
      <w:pPr>
        <w:ind w:firstLine="0"/>
      </w:pPr>
      <w:r>
        <w:rPr>
          <w:noProof/>
        </w:rPr>
        <w:drawing>
          <wp:inline distT="0" distB="0" distL="0" distR="0" wp14:anchorId="654C2A27" wp14:editId="740F4262">
            <wp:extent cx="5274310" cy="2611755"/>
            <wp:effectExtent l="0" t="0" r="2540" b="0"/>
            <wp:docPr id="1020694396" name="Picture 10" descr="Pre-trained Language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-trained Language Mode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C2F1" w14:textId="03FBB7D3" w:rsidR="00820BA9" w:rsidRDefault="001F5560" w:rsidP="00345C4E">
      <w:pPr>
        <w:pStyle w:val="Caption"/>
        <w:rPr>
          <w:b w:val="0"/>
          <w:bCs w:val="0"/>
        </w:rPr>
      </w:pPr>
      <w:bookmarkStart w:id="45" w:name="_Toc228919813"/>
      <w:r w:rsidRPr="00BD0DEC">
        <w:rPr>
          <w:b w:val="0"/>
          <w:bCs w:val="0"/>
          <w:cs/>
        </w:rPr>
        <w:t xml:space="preserve">ภาพที่  </w:t>
      </w:r>
      <w:r w:rsidRPr="00BD0DEC">
        <w:rPr>
          <w:b w:val="0"/>
          <w:bCs w:val="0"/>
          <w:noProof/>
        </w:rPr>
        <w:fldChar w:fldCharType="begin"/>
      </w:r>
      <w:r w:rsidRPr="00BD0DEC">
        <w:rPr>
          <w:b w:val="0"/>
          <w:bCs w:val="0"/>
          <w:noProof/>
        </w:rPr>
        <w:instrText xml:space="preserve"> STYLEREF 1 \s </w:instrText>
      </w:r>
      <w:r w:rsidRPr="00BD0DEC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2</w:t>
      </w:r>
      <w:r w:rsidRPr="00BD0DEC">
        <w:rPr>
          <w:b w:val="0"/>
          <w:bCs w:val="0"/>
          <w:noProof/>
        </w:rPr>
        <w:fldChar w:fldCharType="end"/>
      </w:r>
      <w:r w:rsidRPr="00BD0DEC">
        <w:rPr>
          <w:b w:val="0"/>
          <w:bCs w:val="0"/>
          <w:cs/>
        </w:rPr>
        <w:t>.</w:t>
      </w:r>
      <w:r w:rsidRPr="00BD0DEC">
        <w:rPr>
          <w:b w:val="0"/>
          <w:bCs w:val="0"/>
          <w:noProof/>
        </w:rPr>
        <w:fldChar w:fldCharType="begin"/>
      </w:r>
      <w:r w:rsidRPr="00BD0DEC">
        <w:rPr>
          <w:b w:val="0"/>
          <w:bCs w:val="0"/>
          <w:noProof/>
        </w:rPr>
        <w:instrText xml:space="preserve"> SEQ </w:instrText>
      </w:r>
      <w:r w:rsidRPr="00BD0DEC">
        <w:rPr>
          <w:b w:val="0"/>
          <w:bCs w:val="0"/>
          <w:noProof/>
          <w:cs/>
        </w:rPr>
        <w:instrText>ภาพที่</w:instrText>
      </w:r>
      <w:r w:rsidRPr="00BD0DEC">
        <w:rPr>
          <w:b w:val="0"/>
          <w:bCs w:val="0"/>
          <w:noProof/>
        </w:rPr>
        <w:instrText xml:space="preserve">_ \* ARABIC \s 1 </w:instrText>
      </w:r>
      <w:r w:rsidRPr="00BD0DEC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1</w:t>
      </w:r>
      <w:r w:rsidRPr="00BD0DEC">
        <w:rPr>
          <w:b w:val="0"/>
          <w:bCs w:val="0"/>
          <w:noProof/>
        </w:rPr>
        <w:fldChar w:fldCharType="end"/>
      </w:r>
      <w:r w:rsidRPr="00BD0DEC">
        <w:rPr>
          <w:rFonts w:hint="cs"/>
          <w:b w:val="0"/>
          <w:bCs w:val="0"/>
          <w:cs/>
        </w:rPr>
        <w:t xml:space="preserve"> </w:t>
      </w:r>
      <w:r w:rsidRPr="00BD0DEC">
        <w:rPr>
          <w:b w:val="0"/>
          <w:bCs w:val="0"/>
          <w:cs/>
        </w:rPr>
        <w:t xml:space="preserve">การเปรียบเทียบสถาปัตยกรรมพื้นฐานของโมเดลภาษาขนาดใหญ่ (ที่มา: </w:t>
      </w:r>
      <w:r w:rsidRPr="00BD0DEC">
        <w:rPr>
          <w:b w:val="0"/>
          <w:bCs w:val="0"/>
        </w:rPr>
        <w:t xml:space="preserve">VISAI, </w:t>
      </w:r>
      <w:r w:rsidRPr="00BD0DEC">
        <w:rPr>
          <w:b w:val="0"/>
          <w:bCs w:val="0"/>
          <w:cs/>
        </w:rPr>
        <w:t>ม.ป.ป.)</w:t>
      </w:r>
      <w:bookmarkEnd w:id="45"/>
    </w:p>
    <w:p w14:paraId="2A6D74D1" w14:textId="77777777" w:rsidR="003C7038" w:rsidRPr="003C7038" w:rsidRDefault="003C7038" w:rsidP="003C7038"/>
    <w:p w14:paraId="27488564" w14:textId="5164D9E9" w:rsidR="00345C4E" w:rsidRDefault="002411D5" w:rsidP="00345C4E">
      <w:pPr>
        <w:ind w:firstLine="0"/>
      </w:pPr>
      <w:r w:rsidRPr="002411D5">
        <w:rPr>
          <w:cs/>
        </w:rPr>
        <w:t>การเปรียบเทียบและเหตุผลการเลือกโมเดล</w:t>
      </w:r>
      <w:r>
        <w:rPr>
          <w:rFonts w:hint="cs"/>
          <w:cs/>
        </w:rPr>
        <w:t>ในรูปแบบตาราง</w:t>
      </w:r>
    </w:p>
    <w:p w14:paraId="6087F749" w14:textId="59113D33" w:rsidR="003C7038" w:rsidRPr="00D551E5" w:rsidRDefault="003C7038" w:rsidP="003C7038">
      <w:r w:rsidRPr="00D551E5">
        <w:rPr>
          <w:cs/>
        </w:rPr>
        <w:t xml:space="preserve">ผู้วิจัยเลือกใช้ </w:t>
      </w:r>
      <w:r w:rsidRPr="00D551E5">
        <w:t xml:space="preserve">WangchanBERTa </w:t>
      </w:r>
      <w:r w:rsidRPr="00D551E5">
        <w:rPr>
          <w:cs/>
        </w:rPr>
        <w:t xml:space="preserve">เนื่องจากใช้เทคนิค </w:t>
      </w:r>
      <w:r w:rsidRPr="00D551E5">
        <w:t xml:space="preserve">Byte-level BPE </w:t>
      </w:r>
      <w:r w:rsidRPr="00D551E5">
        <w:rPr>
          <w:cs/>
        </w:rPr>
        <w:t xml:space="preserve">ซึ่งแตกต่างจากโมเดลหลายภาษาตัวอื่น โดย </w:t>
      </w:r>
      <w:r w:rsidRPr="00D551E5">
        <w:t xml:space="preserve">BBPE </w:t>
      </w:r>
      <w:r w:rsidRPr="00D551E5">
        <w:rPr>
          <w:cs/>
        </w:rPr>
        <w:t xml:space="preserve">จะมองข้อมูลเป็นระดับ </w:t>
      </w:r>
      <w:r w:rsidRPr="00D551E5">
        <w:t xml:space="preserve">Byte </w:t>
      </w:r>
      <w:r w:rsidRPr="00D551E5">
        <w:rPr>
          <w:cs/>
        </w:rPr>
        <w:t>ทำให้สามารถจัดการกับข้อความภาษาผสม (</w:t>
      </w:r>
      <w:r w:rsidRPr="00D551E5">
        <w:t xml:space="preserve">Thai-English Code-switching) </w:t>
      </w:r>
      <w:r w:rsidRPr="00D551E5">
        <w:rPr>
          <w:cs/>
        </w:rPr>
        <w:t xml:space="preserve">ได้อย่างมีประสิทธิภาพโดยไม่เกิดปัญหา </w:t>
      </w:r>
      <w:r w:rsidRPr="00D551E5">
        <w:t xml:space="preserve">Unknown Token ([UNK]) </w:t>
      </w:r>
      <w:r w:rsidRPr="00D551E5">
        <w:rPr>
          <w:cs/>
        </w:rPr>
        <w:t>แม้จะเป็นคำศัพท์เฉพาะทางหรือคำทับศัพท์ที่ไม่ได้อยู่ใน</w:t>
      </w:r>
      <w:r w:rsidRPr="00D551E5">
        <w:rPr>
          <w:cs/>
        </w:rPr>
        <w:lastRenderedPageBreak/>
        <w:t xml:space="preserve">พจนานุกรมหลัก นอกจากนี้การที่โมเดลถูก </w:t>
      </w:r>
      <w:r w:rsidRPr="00D551E5">
        <w:t xml:space="preserve">Pre-trained </w:t>
      </w:r>
      <w:r w:rsidRPr="00D551E5">
        <w:rPr>
          <w:cs/>
        </w:rPr>
        <w:t xml:space="preserve">ด้วยคลังข้อมูลภาษาไทยขนาดใหญ่ (เช่น </w:t>
      </w:r>
      <w:r w:rsidRPr="00D551E5">
        <w:t xml:space="preserve">Pantip) </w:t>
      </w:r>
      <w:r w:rsidRPr="00D551E5">
        <w:rPr>
          <w:cs/>
        </w:rPr>
        <w:t>ทำให้มีความเข้าใจลักษณะการพิมพ์ของมนุษย์ในบริบทสังคมออนไลน์ได้ดีกว่าโมเดลที่เทรนแบบหว่านหลายภาษา</w:t>
      </w:r>
    </w:p>
    <w:p w14:paraId="6DD12CDA" w14:textId="77777777" w:rsidR="008551C7" w:rsidRPr="00345C4E" w:rsidRDefault="008551C7" w:rsidP="003C7038"/>
    <w:p w14:paraId="7DBE693D" w14:textId="2E6E99E1" w:rsidR="00345C4E" w:rsidRPr="007C6AF5" w:rsidRDefault="00FB6E84" w:rsidP="00345C4E">
      <w:pPr>
        <w:pStyle w:val="Caption"/>
        <w:rPr>
          <w:b w:val="0"/>
          <w:bCs w:val="0"/>
        </w:rPr>
      </w:pPr>
      <w:bookmarkStart w:id="46" w:name="_Toc228919807"/>
      <w:r w:rsidRPr="007C6AF5">
        <w:rPr>
          <w:b w:val="0"/>
          <w:bCs w:val="0"/>
          <w:cs/>
        </w:rPr>
        <w:t xml:space="preserve">ตารางที่ 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STYLEREF 1 \s </w:instrText>
      </w:r>
      <w:r w:rsidRPr="007C6AF5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2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b w:val="0"/>
          <w:bCs w:val="0"/>
          <w:cs/>
        </w:rPr>
        <w:t>.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SEQ </w:instrText>
      </w:r>
      <w:r w:rsidRPr="007C6AF5">
        <w:rPr>
          <w:b w:val="0"/>
          <w:bCs w:val="0"/>
          <w:noProof/>
          <w:cs/>
        </w:rPr>
        <w:instrText xml:space="preserve">ตารางที่ </w:instrText>
      </w:r>
      <w:r w:rsidRPr="007C6AF5">
        <w:rPr>
          <w:b w:val="0"/>
          <w:bCs w:val="0"/>
          <w:noProof/>
        </w:rPr>
        <w:instrText xml:space="preserve">\* ARABIC \s 1 </w:instrText>
      </w:r>
      <w:r w:rsidRPr="007C6AF5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1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rFonts w:hint="cs"/>
          <w:b w:val="0"/>
          <w:bCs w:val="0"/>
          <w:cs/>
        </w:rPr>
        <w:t xml:space="preserve"> </w:t>
      </w:r>
      <w:r w:rsidR="00DE3518" w:rsidRPr="007C6AF5">
        <w:rPr>
          <w:b w:val="0"/>
          <w:bCs w:val="0"/>
          <w:cs/>
        </w:rPr>
        <w:t>เปรียบเทียบและเหตุผลการเลือกโมเดล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2810"/>
        <w:gridCol w:w="3527"/>
      </w:tblGrid>
      <w:tr w:rsidR="001B7B9E" w:rsidRPr="001B7B9E" w14:paraId="7E2539EF" w14:textId="77777777" w:rsidTr="00345C4E">
        <w:trPr>
          <w:trHeight w:val="777"/>
        </w:trPr>
        <w:tc>
          <w:tcPr>
            <w:tcW w:w="0" w:type="auto"/>
            <w:hideMark/>
          </w:tcPr>
          <w:p w14:paraId="54DE7E5C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คุณสมบัติ</w:t>
            </w:r>
          </w:p>
        </w:tc>
        <w:tc>
          <w:tcPr>
            <w:tcW w:w="0" w:type="auto"/>
            <w:hideMark/>
          </w:tcPr>
          <w:p w14:paraId="76A26390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mBERT / XLM-R</w:t>
            </w:r>
          </w:p>
        </w:tc>
        <w:tc>
          <w:tcPr>
            <w:tcW w:w="0" w:type="auto"/>
            <w:hideMark/>
          </w:tcPr>
          <w:p w14:paraId="4ED28AD7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WangchanBERTa (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เลือกใช้)</w:t>
            </w:r>
          </w:p>
        </w:tc>
      </w:tr>
      <w:tr w:rsidR="001B7B9E" w:rsidRPr="001B7B9E" w14:paraId="2AAD1671" w14:textId="77777777" w:rsidTr="00345C4E">
        <w:trPr>
          <w:trHeight w:val="777"/>
        </w:trPr>
        <w:tc>
          <w:tcPr>
            <w:tcW w:w="0" w:type="auto"/>
            <w:hideMark/>
          </w:tcPr>
          <w:p w14:paraId="752C923D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ฐานข้อมูลที่ใช้เทรน</w:t>
            </w:r>
          </w:p>
        </w:tc>
        <w:tc>
          <w:tcPr>
            <w:tcW w:w="0" w:type="auto"/>
            <w:hideMark/>
          </w:tcPr>
          <w:p w14:paraId="49F31749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หลายภาษา (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Multilingual)</w:t>
            </w:r>
          </w:p>
        </w:tc>
        <w:tc>
          <w:tcPr>
            <w:tcW w:w="0" w:type="auto"/>
            <w:hideMark/>
          </w:tcPr>
          <w:p w14:paraId="0DD11F5E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เน้นภาษาไทยเป็นหลัก (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Thai-centric)</w:t>
            </w:r>
          </w:p>
        </w:tc>
      </w:tr>
      <w:tr w:rsidR="001B7B9E" w:rsidRPr="001B7B9E" w14:paraId="5FFE32A9" w14:textId="77777777" w:rsidTr="00345C4E">
        <w:trPr>
          <w:trHeight w:val="777"/>
        </w:trPr>
        <w:tc>
          <w:tcPr>
            <w:tcW w:w="0" w:type="auto"/>
            <w:hideMark/>
          </w:tcPr>
          <w:p w14:paraId="4D42B6DB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Tokenizer</w:t>
            </w:r>
          </w:p>
        </w:tc>
        <w:tc>
          <w:tcPr>
            <w:tcW w:w="0" w:type="auto"/>
            <w:hideMark/>
          </w:tcPr>
          <w:p w14:paraId="136DC62E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WordPiece / SentencePiece</w:t>
            </w:r>
          </w:p>
        </w:tc>
        <w:tc>
          <w:tcPr>
            <w:tcW w:w="0" w:type="auto"/>
            <w:hideMark/>
          </w:tcPr>
          <w:p w14:paraId="75588549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Byte-level BPE (BBPE)</w:t>
            </w:r>
          </w:p>
        </w:tc>
      </w:tr>
      <w:tr w:rsidR="001B7B9E" w:rsidRPr="001B7B9E" w14:paraId="0948ED0D" w14:textId="77777777" w:rsidTr="00345C4E">
        <w:trPr>
          <w:trHeight w:val="777"/>
        </w:trPr>
        <w:tc>
          <w:tcPr>
            <w:tcW w:w="0" w:type="auto"/>
            <w:hideMark/>
          </w:tcPr>
          <w:p w14:paraId="35EA6206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การรองรับ 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Code-switching</w:t>
            </w:r>
          </w:p>
        </w:tc>
        <w:tc>
          <w:tcPr>
            <w:tcW w:w="0" w:type="auto"/>
            <w:hideMark/>
          </w:tcPr>
          <w:p w14:paraId="7BBF57D8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รองรับได้ระดับทั่วไป</w:t>
            </w:r>
          </w:p>
        </w:tc>
        <w:tc>
          <w:tcPr>
            <w:tcW w:w="0" w:type="auto"/>
            <w:hideMark/>
          </w:tcPr>
          <w:p w14:paraId="7699E73C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ดีเยี่ยม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จัดการ 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ASCII 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และอักขระไทยได้ระดับ 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Byte)</w:t>
            </w:r>
          </w:p>
        </w:tc>
      </w:tr>
      <w:tr w:rsidR="001B7B9E" w:rsidRPr="001B7B9E" w14:paraId="13D345D4" w14:textId="77777777" w:rsidTr="00345C4E">
        <w:trPr>
          <w:trHeight w:val="777"/>
        </w:trPr>
        <w:tc>
          <w:tcPr>
            <w:tcW w:w="0" w:type="auto"/>
            <w:hideMark/>
          </w:tcPr>
          <w:p w14:paraId="4DBAAFC3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ความเข้าใจบริบทไทย</w:t>
            </w:r>
          </w:p>
        </w:tc>
        <w:tc>
          <w:tcPr>
            <w:tcW w:w="0" w:type="auto"/>
            <w:hideMark/>
          </w:tcPr>
          <w:p w14:paraId="0DF5B3D8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ปานกลาง (มักมีปัญหาเรื่องการตัดคำผิด)</w:t>
            </w:r>
          </w:p>
        </w:tc>
        <w:tc>
          <w:tcPr>
            <w:tcW w:w="0" w:type="auto"/>
            <w:hideMark/>
          </w:tcPr>
          <w:p w14:paraId="26011D71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สูงมาก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เข้าใจสำนวนและโครงสร้างไวยากรณ์ไทย)</w:t>
            </w:r>
          </w:p>
        </w:tc>
      </w:tr>
    </w:tbl>
    <w:p w14:paraId="39A2AE4E" w14:textId="77777777" w:rsidR="006B4D02" w:rsidRDefault="006B4D02" w:rsidP="006B4D02"/>
    <w:p w14:paraId="6DD22112" w14:textId="7AD3040B" w:rsidR="006B4D02" w:rsidRPr="00D551E5" w:rsidRDefault="00D266C5" w:rsidP="006B4D02">
      <w:r w:rsidRPr="00D551E5">
        <w:rPr>
          <w:cs/>
        </w:rPr>
        <w:t xml:space="preserve">จากตารางที่ </w:t>
      </w:r>
      <w:r w:rsidRPr="00D551E5">
        <w:t xml:space="preserve">2.1 </w:t>
      </w:r>
      <w:r w:rsidRPr="00D551E5">
        <w:rPr>
          <w:cs/>
        </w:rPr>
        <w:t xml:space="preserve">แสดงให้เห็นว่าแม้แบบจำลองมาตรฐานอย่าง </w:t>
      </w:r>
      <w:r w:rsidRPr="00D551E5">
        <w:t xml:space="preserve">mBERT </w:t>
      </w:r>
      <w:r w:rsidRPr="00D551E5">
        <w:rPr>
          <w:cs/>
        </w:rPr>
        <w:t xml:space="preserve">หรือ </w:t>
      </w:r>
      <w:r w:rsidRPr="00D551E5">
        <w:t xml:space="preserve">XLM-R </w:t>
      </w:r>
      <w:r w:rsidRPr="00D551E5">
        <w:rPr>
          <w:cs/>
        </w:rPr>
        <w:t>จะมีความสามารถในการรองรับหลายภาษา แต่ยังมีข้อจำกัดด้านการตัดคำ (</w:t>
      </w:r>
      <w:r w:rsidRPr="00D551E5">
        <w:t xml:space="preserve">Tokenization) </w:t>
      </w:r>
      <w:r w:rsidRPr="00D551E5">
        <w:rPr>
          <w:cs/>
        </w:rPr>
        <w:t>เมื่อต้องเผชิญกับโครงสร้างภาษาไทยที่มีความซับซ้อน ผู้วิจัยจึงเลือกใช้</w:t>
      </w:r>
      <w:r w:rsidRPr="00D551E5">
        <w:t xml:space="preserve"> WangchanBERTa </w:t>
      </w:r>
      <w:r w:rsidRPr="00D551E5">
        <w:rPr>
          <w:cs/>
        </w:rPr>
        <w:t>เป็นแกนหลักเนื่องจากใช้เทคนิค</w:t>
      </w:r>
      <w:r w:rsidRPr="00D551E5">
        <w:t xml:space="preserve"> Byte-level BPE (BBPE) </w:t>
      </w:r>
      <w:r w:rsidRPr="00D551E5">
        <w:rPr>
          <w:cs/>
        </w:rPr>
        <w:t xml:space="preserve">ที่สามารถจัดการอักขระในระดับ </w:t>
      </w:r>
      <w:r w:rsidRPr="00D551E5">
        <w:t xml:space="preserve">Byte </w:t>
      </w:r>
      <w:r w:rsidRPr="00D551E5">
        <w:rPr>
          <w:cs/>
        </w:rPr>
        <w:t>ช่วยให้การประมวลผลภาษาไทยผสมอังกฤษ (</w:t>
      </w:r>
      <w:r w:rsidRPr="00D551E5">
        <w:t xml:space="preserve">Code-switching) </w:t>
      </w:r>
      <w:r w:rsidRPr="00D551E5">
        <w:rPr>
          <w:cs/>
        </w:rPr>
        <w:t>มีความแม่นยำสูงขึ้นและลดปัญหาการเกิดคำศัพท์นอกพจนานุกรม (</w:t>
      </w:r>
      <w:r w:rsidRPr="00D551E5">
        <w:t xml:space="preserve">Out-of-vocabulary) </w:t>
      </w:r>
      <w:r w:rsidRPr="00D551E5">
        <w:rPr>
          <w:cs/>
        </w:rPr>
        <w:t>ได้อย่างมีประสิทธิภาพ</w:t>
      </w:r>
    </w:p>
    <w:p w14:paraId="2D99C618" w14:textId="77777777" w:rsidR="002411D5" w:rsidRPr="001B7B9E" w:rsidRDefault="002411D5" w:rsidP="002411D5">
      <w:pPr>
        <w:ind w:firstLine="0"/>
      </w:pPr>
    </w:p>
    <w:p w14:paraId="37917D65" w14:textId="4667CCC6" w:rsidR="00422753" w:rsidRDefault="00AD10D4" w:rsidP="00422753">
      <w:pPr>
        <w:pStyle w:val="Heading3"/>
      </w:pPr>
      <w:bookmarkStart w:id="47" w:name="_Toc228919769"/>
      <w:r w:rsidRPr="00AD10D4">
        <w:rPr>
          <w:cs/>
        </w:rPr>
        <w:t>หลักการตรวจจับข้อความที่สร้างโดยปัญญาประดิษฐ์</w:t>
      </w:r>
      <w:bookmarkEnd w:id="47"/>
    </w:p>
    <w:p w14:paraId="120850B5" w14:textId="3800B508" w:rsidR="00495250" w:rsidRPr="00BD0DEC" w:rsidRDefault="004E7224" w:rsidP="00495250">
      <w:r w:rsidRPr="004E7224">
        <w:rPr>
          <w:cs/>
        </w:rPr>
        <w:t>งานวิจัยด้านนี้มีพื้นฐานมาจากการจำแนกประเภท</w:t>
      </w:r>
      <w:r w:rsidRPr="004E7224">
        <w:t xml:space="preserve"> </w:t>
      </w:r>
      <w:r w:rsidRPr="004E7224">
        <w:rPr>
          <w:cs/>
        </w:rPr>
        <w:t>โดยใช้เทคนิคการเรียนรู้เชิงลึก (</w:t>
      </w:r>
      <w:r w:rsidRPr="004E7224">
        <w:t xml:space="preserve">Deep Learning) </w:t>
      </w:r>
      <w:r w:rsidRPr="004E7224">
        <w:rPr>
          <w:cs/>
        </w:rPr>
        <w:t>แนวคิดหลักคือการมองหา "ร่องรอย" หรือรูปแบบที่ผิดธรรมชาติ (</w:t>
      </w:r>
      <w:r w:rsidRPr="004E7224">
        <w:t xml:space="preserve">Artifacts) </w:t>
      </w:r>
      <w:r w:rsidRPr="004E7224">
        <w:rPr>
          <w:cs/>
        </w:rPr>
        <w:t>ที่ปัญญาประดิษฐ์มักจะสร้างขึ้น เช่น การวางโครงสร้างประโยคที่มีความคงที่เกินไป หรือการใช้คำศัพท์ที่ซ้ำซ้อนในเชิงสถิติ โดยโมเดลจะแปลงข้อความเป็นตัวเลข (</w:t>
      </w:r>
      <w:r w:rsidRPr="004E7224">
        <w:t xml:space="preserve">Vector) </w:t>
      </w:r>
      <w:r w:rsidRPr="004E7224">
        <w:rPr>
          <w:cs/>
        </w:rPr>
        <w:t xml:space="preserve">และใช้การตัดสินใจแบบ </w:t>
      </w:r>
      <w:r w:rsidRPr="004E7224">
        <w:t xml:space="preserve">Binary Classification </w:t>
      </w:r>
      <w:r w:rsidRPr="004E7224">
        <w:rPr>
          <w:cs/>
        </w:rPr>
        <w:t xml:space="preserve">เพื่อประเมินว่าข้อความนั้นมีโอกาสเป็น </w:t>
      </w:r>
      <w:r w:rsidRPr="004E7224">
        <w:t xml:space="preserve">AI </w:t>
      </w:r>
      <w:r w:rsidRPr="004E7224">
        <w:rPr>
          <w:cs/>
        </w:rPr>
        <w:t>หรือไม่</w:t>
      </w:r>
    </w:p>
    <w:p w14:paraId="640CE4E0" w14:textId="6E2D87B9" w:rsidR="00495250" w:rsidRDefault="00495250" w:rsidP="00495250">
      <w:pPr>
        <w:keepNext/>
        <w:ind w:firstLine="0"/>
      </w:pPr>
    </w:p>
    <w:p w14:paraId="694176F0" w14:textId="12023608" w:rsidR="00D40E1A" w:rsidRDefault="001630B3" w:rsidP="00D40E1A">
      <w:pPr>
        <w:pStyle w:val="Heading3"/>
      </w:pPr>
      <w:bookmarkStart w:id="48" w:name="_Toc228919770"/>
      <w:r w:rsidRPr="001630B3">
        <w:rPr>
          <w:cs/>
        </w:rPr>
        <w:t>การประมวลผลฝั่งผู้ใช้งาน (</w:t>
      </w:r>
      <w:r w:rsidRPr="001630B3">
        <w:t xml:space="preserve">Client-side Intelligence) </w:t>
      </w:r>
      <w:r w:rsidRPr="001630B3">
        <w:rPr>
          <w:cs/>
        </w:rPr>
        <w:t>และความเป็นส่วนตัวของข้อมูล</w:t>
      </w:r>
      <w:bookmarkEnd w:id="48"/>
    </w:p>
    <w:p w14:paraId="0F7CD252" w14:textId="33599D70" w:rsidR="00D40E1A" w:rsidRPr="00BD0DEC" w:rsidRDefault="001630B3" w:rsidP="00D40E1A">
      <w:r w:rsidRPr="00BD0DEC">
        <w:rPr>
          <w:cs/>
        </w:rPr>
        <w:t xml:space="preserve">โดยปกติระบบตรวจจับ </w:t>
      </w:r>
      <w:r w:rsidRPr="00BD0DEC">
        <w:t xml:space="preserve">AI </w:t>
      </w:r>
      <w:r w:rsidRPr="00BD0DEC">
        <w:rPr>
          <w:cs/>
        </w:rPr>
        <w:t>ส่วนใหญ่มักประมวลผลบนเซิร์ฟเวอร์ (</w:t>
      </w:r>
      <w:r w:rsidRPr="00BD0DEC">
        <w:t xml:space="preserve">Server-side) </w:t>
      </w:r>
      <w:r w:rsidRPr="00BD0DEC">
        <w:rPr>
          <w:cs/>
        </w:rPr>
        <w:t xml:space="preserve">ซึ่งผู้ใช้ต้องส่งข้อความเข้าไปในระบบ ทำให้เกิดความกังวลเรื่องความปลอดภัยของข้อมูลส่วนบุคคล โครงงานนี้จึงเปลี่ยนมาใช้สถาปัตยกรรมแบบ </w:t>
      </w:r>
      <w:r w:rsidRPr="00BD0DEC">
        <w:t xml:space="preserve">Client-side Intelligence </w:t>
      </w:r>
      <w:r w:rsidRPr="00BD0DEC">
        <w:rPr>
          <w:cs/>
        </w:rPr>
        <w:t>โดยย้ายการประมวลผล (</w:t>
      </w:r>
      <w:r w:rsidRPr="00BD0DEC">
        <w:t xml:space="preserve">Inference) </w:t>
      </w:r>
      <w:r w:rsidRPr="00BD0DEC">
        <w:rPr>
          <w:cs/>
        </w:rPr>
        <w:t>มาไว้บนเว็บเบราว์เซอร์ของผู้ใช้งานโดยตรง วิธีนี้นอกจากจะช่วยลดภาระของเซิร์ฟเวอร์แล้ว ยังเป็นการแก้ปัญหาด้านความเป็นส่วนตัวได้อย่างเด็ดขาด เพราะข้อความทั้งหมดจะถูกประมวลผลและจบอยู่แค่ในอุปกรณ์ของผู้ใช้เท่านั้น (</w:t>
      </w:r>
      <w:r w:rsidRPr="00BD0DEC">
        <w:t>Zero-Data Leakage)</w:t>
      </w:r>
      <w:r w:rsidR="00152B8B">
        <w:t xml:space="preserve"> </w:t>
      </w:r>
      <w:r w:rsidR="00152B8B" w:rsidRPr="00152B8B">
        <w:rPr>
          <w:cs/>
        </w:rPr>
        <w:t>ในระหว่างขั้นตอนการประมวลผล (</w:t>
      </w:r>
      <w:r w:rsidR="00152B8B" w:rsidRPr="00152B8B">
        <w:t>Inference Phase)</w:t>
      </w:r>
    </w:p>
    <w:p w14:paraId="735F55ED" w14:textId="0835F061" w:rsidR="00D40E1A" w:rsidRDefault="00FA326C" w:rsidP="00495250">
      <w:pPr>
        <w:keepNext/>
        <w:ind w:firstLine="0"/>
      </w:pPr>
      <w:r>
        <w:rPr>
          <w:noProof/>
        </w:rPr>
        <w:drawing>
          <wp:inline distT="0" distB="0" distL="0" distR="0" wp14:anchorId="18535DF5" wp14:editId="73629851">
            <wp:extent cx="5274310" cy="2966720"/>
            <wp:effectExtent l="0" t="0" r="2540" b="5080"/>
            <wp:docPr id="18066613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61384" name="Picture 18066613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9C67" w14:textId="427BBFE4" w:rsidR="006E37F0" w:rsidRPr="00BD0DEC" w:rsidRDefault="00B83162" w:rsidP="0057282E">
      <w:pPr>
        <w:pStyle w:val="Caption"/>
        <w:rPr>
          <w:b w:val="0"/>
          <w:bCs w:val="0"/>
        </w:rPr>
      </w:pPr>
      <w:bookmarkStart w:id="49" w:name="_Toc228919814"/>
      <w:r w:rsidRPr="00BD0DEC">
        <w:rPr>
          <w:b w:val="0"/>
          <w:bCs w:val="0"/>
          <w:cs/>
        </w:rPr>
        <w:t xml:space="preserve">ภาพที่  </w:t>
      </w:r>
      <w:r w:rsidRPr="00BD0DEC">
        <w:rPr>
          <w:b w:val="0"/>
          <w:bCs w:val="0"/>
          <w:noProof/>
        </w:rPr>
        <w:fldChar w:fldCharType="begin"/>
      </w:r>
      <w:r w:rsidRPr="00BD0DEC">
        <w:rPr>
          <w:b w:val="0"/>
          <w:bCs w:val="0"/>
          <w:noProof/>
        </w:rPr>
        <w:instrText xml:space="preserve"> STYLEREF 1 \s </w:instrText>
      </w:r>
      <w:r w:rsidRPr="00BD0DEC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2</w:t>
      </w:r>
      <w:r w:rsidRPr="00BD0DEC">
        <w:rPr>
          <w:b w:val="0"/>
          <w:bCs w:val="0"/>
          <w:noProof/>
        </w:rPr>
        <w:fldChar w:fldCharType="end"/>
      </w:r>
      <w:r w:rsidRPr="00BD0DEC">
        <w:rPr>
          <w:b w:val="0"/>
          <w:bCs w:val="0"/>
          <w:cs/>
        </w:rPr>
        <w:t>.</w:t>
      </w:r>
      <w:r w:rsidRPr="00BD0DEC">
        <w:rPr>
          <w:b w:val="0"/>
          <w:bCs w:val="0"/>
          <w:noProof/>
        </w:rPr>
        <w:fldChar w:fldCharType="begin"/>
      </w:r>
      <w:r w:rsidRPr="00BD0DEC">
        <w:rPr>
          <w:b w:val="0"/>
          <w:bCs w:val="0"/>
          <w:noProof/>
        </w:rPr>
        <w:instrText xml:space="preserve"> SEQ </w:instrText>
      </w:r>
      <w:r w:rsidRPr="00BD0DEC">
        <w:rPr>
          <w:b w:val="0"/>
          <w:bCs w:val="0"/>
          <w:noProof/>
          <w:cs/>
        </w:rPr>
        <w:instrText>ภาพที่</w:instrText>
      </w:r>
      <w:r w:rsidRPr="00BD0DEC">
        <w:rPr>
          <w:b w:val="0"/>
          <w:bCs w:val="0"/>
          <w:noProof/>
        </w:rPr>
        <w:instrText xml:space="preserve">_ \* ARABIC \s 2 </w:instrText>
      </w:r>
      <w:r w:rsidRPr="00BD0DEC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2</w:t>
      </w:r>
      <w:r w:rsidRPr="00BD0DEC">
        <w:rPr>
          <w:b w:val="0"/>
          <w:bCs w:val="0"/>
          <w:noProof/>
        </w:rPr>
        <w:fldChar w:fldCharType="end"/>
      </w:r>
      <w:r w:rsidRPr="00BD0DEC">
        <w:rPr>
          <w:rFonts w:hint="cs"/>
          <w:b w:val="0"/>
          <w:bCs w:val="0"/>
          <w:cs/>
        </w:rPr>
        <w:t xml:space="preserve"> </w:t>
      </w:r>
      <w:r w:rsidR="008B05B8" w:rsidRPr="00BD0DEC">
        <w:rPr>
          <w:b w:val="0"/>
          <w:bCs w:val="0"/>
          <w:cs/>
        </w:rPr>
        <w:t>แผนภาพเปรียบเทียบสถาปัตยกรรมการอนุมานผลโมเดลปัญญาประดิษฐ์ระหว่างฝั่งคลาวด์เซิร์ฟเวอร์และฝั่งผู้ใช้งาน</w:t>
      </w:r>
      <w:bookmarkEnd w:id="49"/>
    </w:p>
    <w:p w14:paraId="155129D9" w14:textId="77777777" w:rsidR="0057282E" w:rsidRPr="0057282E" w:rsidRDefault="0057282E" w:rsidP="0057282E"/>
    <w:p w14:paraId="1CE9AC60" w14:textId="17ED0B7D" w:rsidR="00B46474" w:rsidRDefault="00B02C77" w:rsidP="00B46474">
      <w:pPr>
        <w:pStyle w:val="Heading3"/>
      </w:pPr>
      <w:bookmarkStart w:id="50" w:name="_Toc228919771"/>
      <w:r w:rsidRPr="00B02C77">
        <w:rPr>
          <w:cs/>
        </w:rPr>
        <w:t>การบีบอัดแบบจำลอง (</w:t>
      </w:r>
      <w:r w:rsidRPr="00B02C77">
        <w:t xml:space="preserve">Model Quantization) </w:t>
      </w:r>
      <w:r w:rsidRPr="00B02C77">
        <w:rPr>
          <w:cs/>
        </w:rPr>
        <w:t xml:space="preserve">และเทคโนโลยี </w:t>
      </w:r>
      <w:r w:rsidRPr="00B02C77">
        <w:t>ONNX Runtime Web</w:t>
      </w:r>
      <w:bookmarkEnd w:id="50"/>
    </w:p>
    <w:p w14:paraId="48C077D9" w14:textId="0322D81E" w:rsidR="00B02C77" w:rsidRPr="00D551E5" w:rsidRDefault="00B02C77" w:rsidP="00B02C77">
      <w:r w:rsidRPr="00D551E5">
        <w:rPr>
          <w:cs/>
        </w:rPr>
        <w:t xml:space="preserve">การนำโมเดลภาษาขนาดใหญ่มาใช้งานบนเบราว์เซอร์จริง ๆ มีข้อจำกัดเรื่องทรัพยากรฮาร์ดแวร์ จึงต้องนำเทคนิค </w:t>
      </w:r>
      <w:r w:rsidRPr="00D551E5">
        <w:t xml:space="preserve">Model Quantization </w:t>
      </w:r>
      <w:r w:rsidRPr="00D551E5">
        <w:rPr>
          <w:cs/>
        </w:rPr>
        <w:t>มาใช้เพื่อบีบอัดขนาดของค่าน้ำหนัก (</w:t>
      </w:r>
      <w:r w:rsidRPr="00D551E5">
        <w:t xml:space="preserve">Weights) </w:t>
      </w:r>
      <w:r w:rsidRPr="00D551E5">
        <w:rPr>
          <w:cs/>
        </w:rPr>
        <w:t>จากรูปแบบทศนิยม (</w:t>
      </w:r>
      <w:r w:rsidRPr="00D551E5">
        <w:t xml:space="preserve">FP32) </w:t>
      </w:r>
      <w:r w:rsidRPr="00D551E5">
        <w:rPr>
          <w:cs/>
        </w:rPr>
        <w:t xml:space="preserve">ให้เป็นจำนวนเต็มเพื่อลดขนาดไฟล์ให้เล็กลง นอกจากนี้ ยังมีการใช้ไลบรารี </w:t>
      </w:r>
      <w:r w:rsidRPr="00D551E5">
        <w:t xml:space="preserve">ONNX Runtime Web </w:t>
      </w:r>
      <w:r w:rsidRPr="00D551E5">
        <w:rPr>
          <w:cs/>
        </w:rPr>
        <w:t>เพื่อช่วยให้เบราว์เซอร์สามารถดึงพลัง</w:t>
      </w:r>
      <w:r w:rsidRPr="00D551E5">
        <w:rPr>
          <w:cs/>
        </w:rPr>
        <w:lastRenderedPageBreak/>
        <w:t xml:space="preserve">การประมวลผลจากเครื่องของผู้ใช้ผ่าน </w:t>
      </w:r>
      <w:r w:rsidRPr="00D551E5">
        <w:t xml:space="preserve">WebAssembly </w:t>
      </w:r>
      <w:r w:rsidRPr="00D551E5">
        <w:rPr>
          <w:cs/>
        </w:rPr>
        <w:t xml:space="preserve">หรือ </w:t>
      </w:r>
      <w:r w:rsidRPr="00D551E5">
        <w:t xml:space="preserve">WebGL </w:t>
      </w:r>
      <w:r w:rsidRPr="00D551E5">
        <w:rPr>
          <w:cs/>
        </w:rPr>
        <w:t>มาช่วยรันโมเดลได้โดยตรง ทำให้ระบบโหลดเร็วขึ้นและไม่ใช้หน่วยความจำ (</w:t>
      </w:r>
      <w:r w:rsidRPr="00D551E5">
        <w:t xml:space="preserve">RAM) </w:t>
      </w:r>
      <w:r w:rsidRPr="00D551E5">
        <w:rPr>
          <w:cs/>
        </w:rPr>
        <w:t>ของเครื่องมากจนเกินไป</w:t>
      </w:r>
    </w:p>
    <w:p w14:paraId="0298B072" w14:textId="74AEB601" w:rsidR="002B2CA0" w:rsidRDefault="00096A5E" w:rsidP="00096A5E">
      <w:pPr>
        <w:ind w:firstLine="0"/>
      </w:pPr>
      <w:r>
        <w:rPr>
          <w:noProof/>
        </w:rPr>
        <w:drawing>
          <wp:inline distT="0" distB="0" distL="0" distR="0" wp14:anchorId="6D8946BC" wp14:editId="691A6FAB">
            <wp:extent cx="5274310" cy="2018665"/>
            <wp:effectExtent l="0" t="0" r="2540" b="635"/>
            <wp:docPr id="13685290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9008" name="Picture 13685290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739A" w14:textId="29991E30" w:rsidR="00957255" w:rsidRPr="00523967" w:rsidRDefault="00BA170D" w:rsidP="00523967">
      <w:pPr>
        <w:pStyle w:val="Caption"/>
        <w:rPr>
          <w:b w:val="0"/>
          <w:bCs w:val="0"/>
        </w:rPr>
      </w:pPr>
      <w:bookmarkStart w:id="51" w:name="_Toc228919815"/>
      <w:r w:rsidRPr="00523967">
        <w:rPr>
          <w:b w:val="0"/>
          <w:bCs w:val="0"/>
          <w:cs/>
        </w:rPr>
        <w:t xml:space="preserve">ภาพที่  </w:t>
      </w:r>
      <w:r w:rsidRPr="00523967">
        <w:rPr>
          <w:b w:val="0"/>
          <w:bCs w:val="0"/>
        </w:rPr>
        <w:fldChar w:fldCharType="begin"/>
      </w:r>
      <w:r w:rsidRPr="00523967">
        <w:rPr>
          <w:b w:val="0"/>
          <w:bCs w:val="0"/>
        </w:rPr>
        <w:instrText xml:space="preserve"> STYLEREF 1 \s </w:instrText>
      </w:r>
      <w:r w:rsidRPr="00523967">
        <w:rPr>
          <w:b w:val="0"/>
          <w:bCs w:val="0"/>
        </w:rPr>
        <w:fldChar w:fldCharType="separate"/>
      </w:r>
      <w:r w:rsidR="006861F0">
        <w:rPr>
          <w:b w:val="0"/>
          <w:bCs w:val="0"/>
          <w:noProof/>
        </w:rPr>
        <w:t>2</w:t>
      </w:r>
      <w:r w:rsidRPr="00523967">
        <w:rPr>
          <w:b w:val="0"/>
          <w:bCs w:val="0"/>
        </w:rPr>
        <w:fldChar w:fldCharType="end"/>
      </w:r>
      <w:r w:rsidRPr="00523967">
        <w:rPr>
          <w:b w:val="0"/>
          <w:bCs w:val="0"/>
          <w:cs/>
        </w:rPr>
        <w:t>.</w:t>
      </w:r>
      <w:r w:rsidRPr="00523967">
        <w:rPr>
          <w:b w:val="0"/>
          <w:bCs w:val="0"/>
        </w:rPr>
        <w:fldChar w:fldCharType="begin"/>
      </w:r>
      <w:r w:rsidRPr="00523967">
        <w:rPr>
          <w:b w:val="0"/>
          <w:bCs w:val="0"/>
        </w:rPr>
        <w:instrText xml:space="preserve"> SEQ </w:instrText>
      </w:r>
      <w:r w:rsidRPr="00523967">
        <w:rPr>
          <w:b w:val="0"/>
          <w:bCs w:val="0"/>
          <w:cs/>
        </w:rPr>
        <w:instrText>ภาพที่</w:instrText>
      </w:r>
      <w:r w:rsidRPr="00523967">
        <w:rPr>
          <w:b w:val="0"/>
          <w:bCs w:val="0"/>
        </w:rPr>
        <w:instrText xml:space="preserve">_ \* ARABIC \s 2 </w:instrText>
      </w:r>
      <w:r w:rsidRPr="00523967">
        <w:rPr>
          <w:b w:val="0"/>
          <w:bCs w:val="0"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523967">
        <w:rPr>
          <w:b w:val="0"/>
          <w:bCs w:val="0"/>
        </w:rPr>
        <w:fldChar w:fldCharType="end"/>
      </w:r>
      <w:r w:rsidRPr="00523967">
        <w:rPr>
          <w:rFonts w:hint="cs"/>
          <w:b w:val="0"/>
          <w:bCs w:val="0"/>
          <w:cs/>
        </w:rPr>
        <w:t xml:space="preserve"> </w:t>
      </w:r>
      <w:r w:rsidRPr="00523967">
        <w:rPr>
          <w:b w:val="0"/>
          <w:bCs w:val="0"/>
          <w:cs/>
        </w:rPr>
        <w:t xml:space="preserve">กระบวนการแปลงค่าน้ำหนักของแบบจำลองจากรูปแบบทศนิยม </w:t>
      </w:r>
      <w:r w:rsidRPr="00523967">
        <w:rPr>
          <w:b w:val="0"/>
          <w:bCs w:val="0"/>
        </w:rPr>
        <w:t xml:space="preserve">32 </w:t>
      </w:r>
      <w:r w:rsidRPr="00523967">
        <w:rPr>
          <w:b w:val="0"/>
          <w:bCs w:val="0"/>
          <w:cs/>
        </w:rPr>
        <w:t>บิต (</w:t>
      </w:r>
      <w:r w:rsidRPr="00523967">
        <w:rPr>
          <w:b w:val="0"/>
          <w:bCs w:val="0"/>
        </w:rPr>
        <w:t xml:space="preserve">FP32) </w:t>
      </w:r>
      <w:r w:rsidRPr="00523967">
        <w:rPr>
          <w:b w:val="0"/>
          <w:bCs w:val="0"/>
          <w:cs/>
        </w:rPr>
        <w:t xml:space="preserve">เป็นจำนวนเต็ม </w:t>
      </w:r>
      <w:r w:rsidRPr="00523967">
        <w:rPr>
          <w:b w:val="0"/>
          <w:bCs w:val="0"/>
        </w:rPr>
        <w:t xml:space="preserve">8 </w:t>
      </w:r>
      <w:r w:rsidRPr="00523967">
        <w:rPr>
          <w:b w:val="0"/>
          <w:bCs w:val="0"/>
          <w:cs/>
        </w:rPr>
        <w:t>บิต (</w:t>
      </w:r>
      <w:r w:rsidRPr="00523967">
        <w:rPr>
          <w:b w:val="0"/>
          <w:bCs w:val="0"/>
        </w:rPr>
        <w:t xml:space="preserve">INT8) </w:t>
      </w:r>
      <w:r w:rsidRPr="00523967">
        <w:rPr>
          <w:b w:val="0"/>
          <w:bCs w:val="0"/>
          <w:cs/>
        </w:rPr>
        <w:t xml:space="preserve">ผ่านเทคนิค </w:t>
      </w:r>
      <w:r w:rsidRPr="00523967">
        <w:rPr>
          <w:b w:val="0"/>
          <w:bCs w:val="0"/>
        </w:rPr>
        <w:t>Quantization (</w:t>
      </w:r>
      <w:r w:rsidRPr="00523967">
        <w:rPr>
          <w:b w:val="0"/>
          <w:bCs w:val="0"/>
          <w:cs/>
        </w:rPr>
        <w:t xml:space="preserve">ที่มา: </w:t>
      </w:r>
      <w:r w:rsidRPr="00523967">
        <w:rPr>
          <w:b w:val="0"/>
          <w:bCs w:val="0"/>
        </w:rPr>
        <w:t xml:space="preserve">GeeksforGeeks, </w:t>
      </w:r>
      <w:r w:rsidRPr="00523967">
        <w:rPr>
          <w:b w:val="0"/>
          <w:bCs w:val="0"/>
          <w:cs/>
        </w:rPr>
        <w:t>ม.ป.ป.)</w:t>
      </w:r>
      <w:bookmarkEnd w:id="51"/>
    </w:p>
    <w:p w14:paraId="22AFF2D7" w14:textId="77777777" w:rsidR="00957255" w:rsidRPr="00957255" w:rsidRDefault="00957255" w:rsidP="00957255"/>
    <w:p w14:paraId="11C79ECC" w14:textId="77777777" w:rsidR="00703952" w:rsidRPr="00703952" w:rsidRDefault="00CB0BC8" w:rsidP="00CB0BC8">
      <w:pPr>
        <w:pStyle w:val="Heading2"/>
      </w:pPr>
      <w:bookmarkStart w:id="52" w:name="_Toc228919772"/>
      <w:r>
        <w:rPr>
          <w:rFonts w:hint="cs"/>
          <w:cs/>
        </w:rPr>
        <w:t>งานวิจัยที่เกี่ยวข้อง</w:t>
      </w:r>
      <w:bookmarkEnd w:id="52"/>
    </w:p>
    <w:p w14:paraId="1A0D6692" w14:textId="77777777" w:rsidR="00703952" w:rsidRPr="00C231C1" w:rsidRDefault="00703952" w:rsidP="00663F9B">
      <w:pPr>
        <w:spacing w:before="0"/>
        <w:ind w:firstLine="0"/>
      </w:pPr>
    </w:p>
    <w:p w14:paraId="0F24AC69" w14:textId="484F01A5" w:rsidR="00703952" w:rsidRPr="00406C59" w:rsidRDefault="00021EF4" w:rsidP="00703952">
      <w:pPr>
        <w:pStyle w:val="Heading3"/>
        <w:rPr>
          <w:cs/>
        </w:rPr>
      </w:pPr>
      <w:bookmarkStart w:id="53" w:name="_Toc228919773"/>
      <w:r w:rsidRPr="00021EF4">
        <w:rPr>
          <w:cs/>
        </w:rPr>
        <w:t>การวิเคราะห์ประสิทธิภาพและข้อจำกัดของระบบตรวจจับในปัจจุบัน</w:t>
      </w:r>
      <w:bookmarkEnd w:id="53"/>
    </w:p>
    <w:p w14:paraId="56B5B78D" w14:textId="042512CD" w:rsidR="009C73CB" w:rsidRPr="00D551E5" w:rsidRDefault="009C73CB" w:rsidP="009C73CB">
      <w:pPr>
        <w:rPr>
          <w:rFonts w:eastAsia="Times New Roman"/>
        </w:rPr>
      </w:pPr>
      <w:r w:rsidRPr="00D551E5">
        <w:rPr>
          <w:rFonts w:eastAsia="Times New Roman"/>
          <w:cs/>
        </w:rPr>
        <w:t xml:space="preserve">ช่วงที่ผ่านมามีงานวิจัยหลายชิ้นที่ชี้ให้เห็นถึงศักยภาพของสถาปัตยกรรม </w:t>
      </w:r>
      <w:r w:rsidRPr="00D551E5">
        <w:rPr>
          <w:rFonts w:eastAsia="Times New Roman"/>
        </w:rPr>
        <w:t xml:space="preserve">Transformer </w:t>
      </w:r>
      <w:r w:rsidRPr="00D551E5">
        <w:rPr>
          <w:rFonts w:eastAsia="Times New Roman"/>
          <w:cs/>
        </w:rPr>
        <w:t>ในการแยกแยะแหล่งที่มาของข้อความ เช่น งานของ</w:t>
      </w:r>
      <w:r w:rsidRPr="00D551E5">
        <w:rPr>
          <w:rFonts w:eastAsia="Times New Roman"/>
        </w:rPr>
        <w:t xml:space="preserve"> Mitchell et al. (2023) </w:t>
      </w:r>
      <w:r w:rsidRPr="00D551E5">
        <w:rPr>
          <w:rFonts w:eastAsia="Times New Roman"/>
          <w:cs/>
        </w:rPr>
        <w:t>ที่ระบุว่าการวิเคราะห์ความสอดคล้องของบริบท (</w:t>
      </w:r>
      <w:r w:rsidRPr="00D551E5">
        <w:rPr>
          <w:rFonts w:eastAsia="Times New Roman"/>
        </w:rPr>
        <w:t xml:space="preserve">Contextual consistency) </w:t>
      </w:r>
      <w:r w:rsidRPr="00D551E5">
        <w:rPr>
          <w:rFonts w:eastAsia="Times New Roman"/>
          <w:cs/>
        </w:rPr>
        <w:t>ให้ผลลัพธ์ที่ดีกว่าวิธีดั้งเดิมอย่างเห็นได้ชัด แต่เมื่อนำมาใช้งานจริงในประเทศไทย พบว่าโมเดลที่ถูกเทรนด้วยข้อมูลจากฝั่งตะวันตกมักจะมีอคติ (</w:t>
      </w:r>
      <w:r w:rsidRPr="00D551E5">
        <w:rPr>
          <w:rFonts w:eastAsia="Times New Roman"/>
        </w:rPr>
        <w:t xml:space="preserve">Bias) </w:t>
      </w:r>
      <w:r w:rsidRPr="00D551E5">
        <w:rPr>
          <w:rFonts w:eastAsia="Times New Roman"/>
          <w:cs/>
        </w:rPr>
        <w:t>และมีความคลาดเคลื่อนสูงเมื่อเจอกับโครงสร้างประโยคภาษาไทยที่มีความซับซ้อน</w:t>
      </w:r>
    </w:p>
    <w:p w14:paraId="144F6F05" w14:textId="77777777" w:rsidR="009C73CB" w:rsidRPr="00D551E5" w:rsidRDefault="009C73CB" w:rsidP="009C73CB">
      <w:pPr>
        <w:rPr>
          <w:rFonts w:eastAsia="Times New Roman"/>
        </w:rPr>
      </w:pPr>
      <w:r w:rsidRPr="00D551E5">
        <w:rPr>
          <w:rFonts w:eastAsia="Times New Roman"/>
          <w:cs/>
        </w:rPr>
        <w:t>นอกจากนี้ งานวิจัยที่ศึกษาประสิทธิภาพของโมเดลภาษาขนาดใหญ่ยังพบข้อสังเกตว่า ถึงแม้ตัวโมเดลจะทำคะแนนความแม่นยำได้ดี แต่ก็ยังขาดความยืดหยุ่นเวลาเจอรูปแบบประโยคที่ฉีกออกไปจากมาตรฐานที่เคยเรียนรู้มา (</w:t>
      </w:r>
      <w:r w:rsidRPr="00D551E5">
        <w:rPr>
          <w:rFonts w:eastAsia="Times New Roman"/>
        </w:rPr>
        <w:t xml:space="preserve">Chen &amp; Wan, 2024) </w:t>
      </w:r>
      <w:r w:rsidRPr="00D551E5">
        <w:rPr>
          <w:rFonts w:eastAsia="Times New Roman"/>
          <w:cs/>
        </w:rPr>
        <w:t>อีกทั้งงานของ</w:t>
      </w:r>
      <w:r w:rsidRPr="00D551E5">
        <w:rPr>
          <w:rFonts w:eastAsia="Times New Roman"/>
        </w:rPr>
        <w:t xml:space="preserve"> Winata et al. (2019) </w:t>
      </w:r>
      <w:r w:rsidRPr="00D551E5">
        <w:rPr>
          <w:rFonts w:eastAsia="Times New Roman"/>
          <w:cs/>
        </w:rPr>
        <w:t>ยังยืนยันว่าการสลับภาษา (</w:t>
      </w:r>
      <w:r w:rsidRPr="00D551E5">
        <w:rPr>
          <w:rFonts w:eastAsia="Times New Roman"/>
        </w:rPr>
        <w:t xml:space="preserve">Code-switching) </w:t>
      </w:r>
      <w:r w:rsidRPr="00D551E5">
        <w:rPr>
          <w:rFonts w:eastAsia="Times New Roman"/>
          <w:cs/>
        </w:rPr>
        <w:t>ก่อให้เกิดความซับซ้อนในการวิเคราะห์ความหมายผสม ซึ่งเป็นจุดที่โมเดลตรวจจับส่วนใหญ่ยังทำได้ไม่ดีพอ</w:t>
      </w:r>
    </w:p>
    <w:p w14:paraId="0E9C8474" w14:textId="06D8B643" w:rsidR="008551C7" w:rsidRPr="00296B8E" w:rsidRDefault="009C73CB" w:rsidP="00D551E5">
      <w:pPr>
        <w:rPr>
          <w:rFonts w:eastAsia="Times New Roman"/>
        </w:rPr>
      </w:pPr>
      <w:r w:rsidRPr="00D551E5">
        <w:rPr>
          <w:rFonts w:eastAsia="Times New Roman"/>
          <w:cs/>
        </w:rPr>
        <w:t>ดังนั้น โครงงานนี้จึงมุ่งที่จะแก้ปัญหาเหล่านี้ด้วยการนำแนวคิดของ</w:t>
      </w:r>
      <w:r w:rsidRPr="00D551E5">
        <w:rPr>
          <w:rFonts w:eastAsia="Times New Roman"/>
        </w:rPr>
        <w:t xml:space="preserve"> Lowphansirikul et al. (2021) </w:t>
      </w:r>
      <w:r w:rsidRPr="00D551E5">
        <w:rPr>
          <w:rFonts w:eastAsia="Times New Roman"/>
          <w:cs/>
        </w:rPr>
        <w:t>ในการใช้โมเดล</w:t>
      </w:r>
      <w:r w:rsidRPr="00D551E5">
        <w:rPr>
          <w:rFonts w:eastAsia="Times New Roman"/>
        </w:rPr>
        <w:t xml:space="preserve"> WangchanBERTa </w:t>
      </w:r>
      <w:r w:rsidRPr="00D551E5">
        <w:rPr>
          <w:rFonts w:eastAsia="Times New Roman"/>
          <w:cs/>
        </w:rPr>
        <w:t>ที่ผ่านการฝึกฝนด้วย</w:t>
      </w:r>
      <w:r w:rsidRPr="009C73CB">
        <w:rPr>
          <w:rFonts w:eastAsia="Times New Roman"/>
          <w:cs/>
        </w:rPr>
        <w:t xml:space="preserve">คลังข้อมูลภาษาไทยขนาดใหญ่และเข้าใจโครงสร้างภาษาอย่างลึกซึ้ง มาทำงานร่วมกับระบบแบบ </w:t>
      </w:r>
      <w:r w:rsidRPr="009C73CB">
        <w:rPr>
          <w:rFonts w:eastAsia="Times New Roman"/>
        </w:rPr>
        <w:t xml:space="preserve">Client-side </w:t>
      </w:r>
      <w:r w:rsidRPr="009C73CB">
        <w:rPr>
          <w:rFonts w:eastAsia="Times New Roman"/>
          <w:cs/>
        </w:rPr>
        <w:t>เพื่อให้ได้เครื่องมือตรวจจับที่ทั้งแม่นยำและปลอดภัยสำหรับผู้ใช้งานชาวไทย</w:t>
      </w:r>
    </w:p>
    <w:p w14:paraId="27ED330A" w14:textId="7F6D3FEB" w:rsidR="00C45D8C" w:rsidRPr="007C6AF5" w:rsidRDefault="00C45D8C" w:rsidP="00C45D8C">
      <w:pPr>
        <w:pStyle w:val="Caption"/>
        <w:rPr>
          <w:b w:val="0"/>
          <w:bCs w:val="0"/>
          <w:cs/>
        </w:rPr>
      </w:pPr>
      <w:bookmarkStart w:id="54" w:name="_Toc228919808"/>
      <w:r w:rsidRPr="007C6AF5">
        <w:rPr>
          <w:b w:val="0"/>
          <w:bCs w:val="0"/>
          <w:cs/>
        </w:rPr>
        <w:lastRenderedPageBreak/>
        <w:t xml:space="preserve">ตารางที่ 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STYLEREF 1 \s </w:instrText>
      </w:r>
      <w:r w:rsidRPr="007C6AF5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2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b w:val="0"/>
          <w:bCs w:val="0"/>
          <w:cs/>
        </w:rPr>
        <w:t>.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SEQ </w:instrText>
      </w:r>
      <w:r w:rsidRPr="007C6AF5">
        <w:rPr>
          <w:b w:val="0"/>
          <w:bCs w:val="0"/>
          <w:noProof/>
          <w:cs/>
        </w:rPr>
        <w:instrText xml:space="preserve">ตารางที่ </w:instrText>
      </w:r>
      <w:r w:rsidRPr="007C6AF5">
        <w:rPr>
          <w:b w:val="0"/>
          <w:bCs w:val="0"/>
          <w:noProof/>
        </w:rPr>
        <w:instrText xml:space="preserve">\* ARABIC \s 1 </w:instrText>
      </w:r>
      <w:r w:rsidRPr="007C6AF5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2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rFonts w:hint="cs"/>
          <w:b w:val="0"/>
          <w:bCs w:val="0"/>
          <w:cs/>
        </w:rPr>
        <w:t xml:space="preserve"> </w:t>
      </w:r>
      <w:r w:rsidR="00C15792" w:rsidRPr="007C6AF5">
        <w:rPr>
          <w:b w:val="0"/>
          <w:bCs w:val="0"/>
          <w:cs/>
        </w:rPr>
        <w:t>การวิเคราะห์ช่องว่างทางงานวิจัย</w:t>
      </w:r>
      <w:bookmarkEnd w:id="54"/>
      <w:r w:rsidR="00C15792" w:rsidRPr="007C6AF5">
        <w:rPr>
          <w:b w:val="0"/>
          <w:bCs w:val="0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2281"/>
        <w:gridCol w:w="2062"/>
        <w:gridCol w:w="2322"/>
      </w:tblGrid>
      <w:tr w:rsidR="00C45D8C" w:rsidRPr="007C702D" w14:paraId="3C7B1DD2" w14:textId="77777777" w:rsidTr="007C702D">
        <w:trPr>
          <w:trHeight w:val="871"/>
        </w:trPr>
        <w:tc>
          <w:tcPr>
            <w:tcW w:w="0" w:type="auto"/>
            <w:vAlign w:val="center"/>
          </w:tcPr>
          <w:p w14:paraId="6619B6DA" w14:textId="67FE6B05" w:rsidR="00C45D8C" w:rsidRPr="007C702D" w:rsidRDefault="00C45D8C" w:rsidP="00C45D8C">
            <w:pPr>
              <w:spacing w:before="0"/>
              <w:ind w:firstLine="0"/>
              <w:rPr>
                <w:b/>
                <w:bCs/>
                <w:sz w:val="30"/>
                <w:szCs w:val="30"/>
              </w:rPr>
            </w:pP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  <w:cs/>
              </w:rPr>
              <w:t>งานวิจัย (</w:t>
            </w: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</w:rPr>
              <w:t>Author)</w:t>
            </w:r>
          </w:p>
        </w:tc>
        <w:tc>
          <w:tcPr>
            <w:tcW w:w="0" w:type="auto"/>
            <w:vAlign w:val="center"/>
          </w:tcPr>
          <w:p w14:paraId="0388C4AE" w14:textId="265C9AAD" w:rsidR="00C45D8C" w:rsidRPr="007C702D" w:rsidRDefault="00C45D8C" w:rsidP="00C45D8C">
            <w:pPr>
              <w:spacing w:before="0"/>
              <w:ind w:firstLine="0"/>
              <w:rPr>
                <w:b/>
                <w:bCs/>
                <w:sz w:val="30"/>
                <w:szCs w:val="30"/>
              </w:rPr>
            </w:pP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  <w:cs/>
              </w:rPr>
              <w:t>แนวคิดหลัก (</w:t>
            </w: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</w:rPr>
              <w:t>Key Concept)</w:t>
            </w:r>
          </w:p>
        </w:tc>
        <w:tc>
          <w:tcPr>
            <w:tcW w:w="0" w:type="auto"/>
            <w:vAlign w:val="center"/>
          </w:tcPr>
          <w:p w14:paraId="30EE07E0" w14:textId="49A69BFD" w:rsidR="00C45D8C" w:rsidRPr="007C702D" w:rsidRDefault="00C45D8C" w:rsidP="00C45D8C">
            <w:pPr>
              <w:spacing w:before="0"/>
              <w:ind w:firstLine="0"/>
              <w:rPr>
                <w:b/>
                <w:bCs/>
                <w:sz w:val="30"/>
                <w:szCs w:val="30"/>
              </w:rPr>
            </w:pP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  <w:cs/>
              </w:rPr>
              <w:t>ข้อจำกัด (</w:t>
            </w: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</w:rPr>
              <w:t>Limitation)</w:t>
            </w:r>
          </w:p>
        </w:tc>
        <w:tc>
          <w:tcPr>
            <w:tcW w:w="0" w:type="auto"/>
            <w:vAlign w:val="center"/>
          </w:tcPr>
          <w:p w14:paraId="36B0ECD9" w14:textId="17BB1B25" w:rsidR="00C45D8C" w:rsidRPr="007C702D" w:rsidRDefault="00C45D8C" w:rsidP="00C45D8C">
            <w:pPr>
              <w:spacing w:before="0"/>
              <w:ind w:firstLine="0"/>
              <w:rPr>
                <w:b/>
                <w:bCs/>
                <w:sz w:val="30"/>
                <w:szCs w:val="30"/>
              </w:rPr>
            </w:pP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  <w:cs/>
              </w:rPr>
              <w:t>การเติมเต็มในโครงงานนี้ (</w:t>
            </w: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</w:rPr>
              <w:t>Contribution)</w:t>
            </w:r>
          </w:p>
        </w:tc>
      </w:tr>
      <w:tr w:rsidR="00C45D8C" w:rsidRPr="007C702D" w14:paraId="7098F04F" w14:textId="77777777" w:rsidTr="007C702D">
        <w:tc>
          <w:tcPr>
            <w:tcW w:w="0" w:type="auto"/>
            <w:vAlign w:val="center"/>
          </w:tcPr>
          <w:p w14:paraId="5A33C4B9" w14:textId="19A81A6A" w:rsidR="00C45D8C" w:rsidRPr="007C702D" w:rsidRDefault="0076229E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Mitchell et al. (2023)</w:t>
            </w:r>
          </w:p>
        </w:tc>
        <w:tc>
          <w:tcPr>
            <w:tcW w:w="0" w:type="auto"/>
            <w:vAlign w:val="center"/>
          </w:tcPr>
          <w:p w14:paraId="0F0ED955" w14:textId="0BF9E790" w:rsidR="00C45D8C" w:rsidRPr="007C702D" w:rsidRDefault="008627C4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การใช้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DetectGPT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เพื่อตรวจจับข้อความจาก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LLM</w:t>
            </w:r>
          </w:p>
        </w:tc>
        <w:tc>
          <w:tcPr>
            <w:tcW w:w="0" w:type="auto"/>
            <w:vAlign w:val="center"/>
          </w:tcPr>
          <w:p w14:paraId="47B4497A" w14:textId="703A5FF7" w:rsidR="00C45D8C" w:rsidRPr="007C702D" w:rsidRDefault="008627C4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มุ่งเน้นภาษาอังกฤษและต้องใช้ทรัพยากรสูงในการคำนวณ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Log-likelihood</w:t>
            </w:r>
          </w:p>
        </w:tc>
        <w:tc>
          <w:tcPr>
            <w:tcW w:w="0" w:type="auto"/>
            <w:vAlign w:val="center"/>
          </w:tcPr>
          <w:p w14:paraId="6A739E9E" w14:textId="34575E48" w:rsidR="00C45D8C" w:rsidRPr="007C702D" w:rsidRDefault="008627C4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เน้นภาษาไทยผสมอังกฤษ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และประมวลผลแบบ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Client-side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ที่ใช้ทรัพยากรน้อย</w:t>
            </w:r>
          </w:p>
        </w:tc>
      </w:tr>
      <w:tr w:rsidR="00C45D8C" w:rsidRPr="007C702D" w14:paraId="415129A9" w14:textId="77777777" w:rsidTr="007C702D">
        <w:tc>
          <w:tcPr>
            <w:tcW w:w="0" w:type="auto"/>
            <w:vAlign w:val="center"/>
          </w:tcPr>
          <w:p w14:paraId="3647E988" w14:textId="412C5C23" w:rsidR="00C45D8C" w:rsidRPr="007C702D" w:rsidRDefault="00FE4E77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Lowphansirikul et al. (2021)</w:t>
            </w:r>
          </w:p>
        </w:tc>
        <w:tc>
          <w:tcPr>
            <w:tcW w:w="0" w:type="auto"/>
            <w:vAlign w:val="center"/>
          </w:tcPr>
          <w:p w14:paraId="7FD6D05B" w14:textId="14C818E7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การใช้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Byte-level BPE (BBPE)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ใน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WangchanBERTa</w:t>
            </w:r>
          </w:p>
        </w:tc>
        <w:tc>
          <w:tcPr>
            <w:tcW w:w="0" w:type="auto"/>
            <w:vAlign w:val="center"/>
          </w:tcPr>
          <w:p w14:paraId="6F043DF9" w14:textId="5B701D06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เน้นการประมวลผลภาษา (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NLP)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ทั่วไป ไม่ได้ใช้เพื่อการตรวจจับ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AI</w:t>
            </w:r>
          </w:p>
        </w:tc>
        <w:tc>
          <w:tcPr>
            <w:tcW w:w="0" w:type="auto"/>
            <w:vAlign w:val="center"/>
          </w:tcPr>
          <w:p w14:paraId="10CA70AC" w14:textId="7716577A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ประยุกต์ใช้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BBPE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เพื่อแก้ปัญหาการตัดคำผิดในข้อความที่ถูกสร้างโดย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AI</w:t>
            </w:r>
          </w:p>
        </w:tc>
      </w:tr>
      <w:tr w:rsidR="00C45D8C" w:rsidRPr="007C702D" w14:paraId="49EB6A1F" w14:textId="77777777" w:rsidTr="007C702D">
        <w:tc>
          <w:tcPr>
            <w:tcW w:w="0" w:type="auto"/>
            <w:vAlign w:val="center"/>
          </w:tcPr>
          <w:p w14:paraId="61B8148E" w14:textId="6EADAAF6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Winata et al.</w:t>
            </w:r>
            <w:r w:rsidR="00F777E9" w:rsidRPr="007C702D">
              <w:rPr>
                <w:sz w:val="30"/>
                <w:szCs w:val="30"/>
              </w:rPr>
              <w:t xml:space="preserve"> </w:t>
            </w:r>
            <w:r w:rsidR="00F777E9"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(2019)</w:t>
            </w:r>
          </w:p>
        </w:tc>
        <w:tc>
          <w:tcPr>
            <w:tcW w:w="0" w:type="auto"/>
            <w:vAlign w:val="center"/>
          </w:tcPr>
          <w:p w14:paraId="6DF97575" w14:textId="3E0162F0" w:rsidR="00C45D8C" w:rsidRPr="007C702D" w:rsidRDefault="00F6658D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การจัดการข้อมูลภาษาผสม (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Code-switching)</w:t>
            </w:r>
          </w:p>
        </w:tc>
        <w:tc>
          <w:tcPr>
            <w:tcW w:w="0" w:type="auto"/>
            <w:vAlign w:val="center"/>
          </w:tcPr>
          <w:p w14:paraId="161BFC99" w14:textId="7A52E7B3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เน้นความเข้าใจภาษา (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NLU)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แต่ไม่มีระบบแยกแยะแหล่งที่มา</w:t>
            </w:r>
          </w:p>
        </w:tc>
        <w:tc>
          <w:tcPr>
            <w:tcW w:w="0" w:type="auto"/>
            <w:vAlign w:val="center"/>
          </w:tcPr>
          <w:p w14:paraId="4AB62D0F" w14:textId="598FB6E3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ระบุแหล่งที่มา (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Human vs AI)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ในบริบทภาษาผสมได้อย่างแม่นยำ</w:t>
            </w:r>
          </w:p>
        </w:tc>
      </w:tr>
      <w:tr w:rsidR="00C45D8C" w:rsidRPr="007C702D" w14:paraId="59077EA8" w14:textId="77777777" w:rsidTr="007C702D">
        <w:tc>
          <w:tcPr>
            <w:tcW w:w="0" w:type="auto"/>
            <w:vAlign w:val="center"/>
          </w:tcPr>
          <w:p w14:paraId="1AB33B65" w14:textId="4C4B0A3D" w:rsidR="00F65CD3" w:rsidRPr="00F65CD3" w:rsidRDefault="00C45D8C" w:rsidP="00F65CD3">
            <w:pPr>
              <w:ind w:firstLine="0"/>
              <w:rPr>
                <w:color w:val="1F1F1F"/>
                <w:sz w:val="30"/>
                <w:szCs w:val="30"/>
                <w:bdr w:val="none" w:sz="0" w:space="0" w:color="auto" w:frame="1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Saifon et al.</w:t>
            </w:r>
            <w:r w:rsidR="00F65CD3" w:rsidRPr="00F65CD3">
              <w:rPr>
                <w:rFonts w:ascii="Courier New" w:eastAsia="Times New Roman" w:hAnsi="Courier New" w:cs="Courier New"/>
                <w:color w:val="8C8C8C"/>
                <w:sz w:val="18"/>
                <w:szCs w:val="18"/>
                <w:shd w:val="clear" w:color="auto" w:fill="262626"/>
              </w:rPr>
              <w:t xml:space="preserve"> </w:t>
            </w:r>
            <w:r w:rsidR="00F65CD3" w:rsidRPr="00F65CD3">
              <w:rPr>
                <w:color w:val="1F1F1F"/>
                <w:sz w:val="30"/>
                <w:szCs w:val="30"/>
                <w:bdr w:val="none" w:sz="0" w:space="0" w:color="auto" w:frame="1"/>
              </w:rPr>
              <w:t>(2023)</w:t>
            </w:r>
          </w:p>
          <w:p w14:paraId="675300A6" w14:textId="68FA642F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</w:p>
        </w:tc>
        <w:tc>
          <w:tcPr>
            <w:tcW w:w="0" w:type="auto"/>
            <w:vAlign w:val="center"/>
          </w:tcPr>
          <w:p w14:paraId="764CD4E4" w14:textId="76481DFA" w:rsidR="00C45D8C" w:rsidRPr="007C702D" w:rsidRDefault="003854D3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การวิเคราะห์คุณลักษณะและพฤติกรรมการใช้ภาษาไทยบนสื่อสังคมออนไลน์</w:t>
            </w:r>
          </w:p>
        </w:tc>
        <w:tc>
          <w:tcPr>
            <w:tcW w:w="0" w:type="auto"/>
            <w:vAlign w:val="center"/>
          </w:tcPr>
          <w:p w14:paraId="7C9020F1" w14:textId="2F87EDEB" w:rsidR="00C45D8C" w:rsidRPr="007C702D" w:rsidRDefault="007C702D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โฟกัสเฉพาะข้อความที่สร้างโดยมนุษย์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และประมวลผลผ่านระบบเซิร์ฟเวอร์ส่วนกลาง (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Server-side)</w:t>
            </w:r>
          </w:p>
        </w:tc>
        <w:tc>
          <w:tcPr>
            <w:tcW w:w="0" w:type="auto"/>
            <w:vAlign w:val="center"/>
          </w:tcPr>
          <w:p w14:paraId="404CAFF7" w14:textId="014C7FF8" w:rsidR="00C45D8C" w:rsidRPr="007C702D" w:rsidRDefault="007C702D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ขยายขอบเขตการตรวจจับไปยังข้อความที่สร้างโดย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AI (Llama 3)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และประมวลผลแบบ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Client-side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เพื่อความเป็นส่วนตัว</w:t>
            </w:r>
          </w:p>
        </w:tc>
      </w:tr>
    </w:tbl>
    <w:p w14:paraId="0A3BC53B" w14:textId="77777777" w:rsidR="00DA367D" w:rsidRDefault="00DA367D" w:rsidP="00821170">
      <w:pPr>
        <w:spacing w:before="0"/>
        <w:ind w:firstLine="0"/>
        <w:rPr>
          <w:sz w:val="36"/>
          <w:szCs w:val="36"/>
        </w:rPr>
      </w:pPr>
    </w:p>
    <w:p w14:paraId="3D48A952" w14:textId="2C3E427B" w:rsidR="00DA367D" w:rsidRPr="00DA367D" w:rsidRDefault="00F45A0B" w:rsidP="00F45A0B">
      <w:pPr>
        <w:rPr>
          <w:sz w:val="36"/>
          <w:szCs w:val="36"/>
        </w:rPr>
        <w:sectPr w:rsidR="00DA367D" w:rsidRPr="00DA367D" w:rsidSect="00EA52FF">
          <w:headerReference w:type="default" r:id="rId15"/>
          <w:pgSz w:w="11906" w:h="16838" w:code="9"/>
          <w:pgMar w:top="2160" w:right="1440" w:bottom="1440" w:left="2160" w:header="1440" w:footer="706" w:gutter="0"/>
          <w:pgNumType w:start="1"/>
          <w:cols w:space="708"/>
          <w:docGrid w:linePitch="435"/>
        </w:sectPr>
      </w:pPr>
      <w:r w:rsidRPr="00F45A0B">
        <w:rPr>
          <w:rFonts w:eastAsia="Times New Roman"/>
          <w:cs/>
        </w:rPr>
        <w:t xml:space="preserve">จากการเปรียบเทียบในตารางที่ </w:t>
      </w:r>
      <w:r w:rsidRPr="00F45A0B">
        <w:rPr>
          <w:rFonts w:eastAsia="Times New Roman"/>
        </w:rPr>
        <w:t xml:space="preserve">2.2 </w:t>
      </w:r>
      <w:r w:rsidRPr="00F45A0B">
        <w:rPr>
          <w:rFonts w:eastAsia="Times New Roman"/>
          <w:cs/>
        </w:rPr>
        <w:t xml:space="preserve">พบว่างานวิจัยส่วนใหญ่ยังขาดการตรวจจับ </w:t>
      </w:r>
      <w:r w:rsidRPr="00F45A0B">
        <w:rPr>
          <w:rFonts w:eastAsia="Times New Roman"/>
        </w:rPr>
        <w:t xml:space="preserve">AI </w:t>
      </w:r>
      <w:r w:rsidRPr="00F45A0B">
        <w:rPr>
          <w:rFonts w:eastAsia="Times New Roman"/>
          <w:cs/>
        </w:rPr>
        <w:t>รุ่นใหม่ (</w:t>
      </w:r>
      <w:r w:rsidRPr="00F45A0B">
        <w:rPr>
          <w:rFonts w:eastAsia="Times New Roman"/>
        </w:rPr>
        <w:t xml:space="preserve">Llama 3) </w:t>
      </w:r>
      <w:r w:rsidRPr="00F45A0B">
        <w:rPr>
          <w:rFonts w:eastAsia="Times New Roman"/>
          <w:cs/>
        </w:rPr>
        <w:t>บนสภาพแวดล้อมที่รักษาความเป็นส่วนตัว (</w:t>
      </w:r>
      <w:r w:rsidRPr="00F45A0B">
        <w:rPr>
          <w:rFonts w:eastAsia="Times New Roman"/>
        </w:rPr>
        <w:t xml:space="preserve">Client-side) </w:t>
      </w:r>
      <w:r w:rsidRPr="00F45A0B">
        <w:rPr>
          <w:rFonts w:eastAsia="Times New Roman"/>
          <w:cs/>
        </w:rPr>
        <w:t>ผู้วิจัยจึงพัฒนาระบบเพื่ออุดช่องว่างดังกล่าว โดยมุ่งเน้นความแม่นยำในการจำแนกภาษาผสมและความเป็นส่วนตัวของข้อมูลบนอุปกรณ์ที่มีทรัพยากรจำกัด</w:t>
      </w:r>
    </w:p>
    <w:p w14:paraId="27948C9A" w14:textId="77777777" w:rsidR="0034018B" w:rsidRDefault="0034018B" w:rsidP="001B11A5">
      <w:pPr>
        <w:pStyle w:val="Heading1"/>
        <w:ind w:left="-426" w:firstLine="568"/>
      </w:pPr>
      <w:r w:rsidRPr="008E41A6">
        <w:rPr>
          <w:cs/>
        </w:rPr>
        <w:lastRenderedPageBreak/>
        <w:br/>
      </w:r>
      <w:bookmarkStart w:id="55" w:name="_Toc499374832"/>
      <w:bookmarkStart w:id="56" w:name="_Toc499375200"/>
      <w:bookmarkStart w:id="57" w:name="_Toc499375328"/>
      <w:bookmarkStart w:id="58" w:name="_Toc228919774"/>
      <w:r w:rsidRPr="008E41A6">
        <w:rPr>
          <w:cs/>
        </w:rPr>
        <w:t>วิธีการวิจัย</w:t>
      </w:r>
      <w:bookmarkEnd w:id="55"/>
      <w:bookmarkEnd w:id="56"/>
      <w:bookmarkEnd w:id="57"/>
      <w:bookmarkEnd w:id="58"/>
    </w:p>
    <w:p w14:paraId="4AB89A41" w14:textId="77777777" w:rsidR="005A4654" w:rsidRPr="005A4654" w:rsidRDefault="005A4654" w:rsidP="005A4654"/>
    <w:p w14:paraId="08E2B34F" w14:textId="7D3FC62D" w:rsidR="0034018B" w:rsidRPr="002364A7" w:rsidRDefault="00FC603D" w:rsidP="0034018B">
      <w:pPr>
        <w:spacing w:before="0"/>
      </w:pPr>
      <w:r w:rsidRPr="002364A7">
        <w:rPr>
          <w:cs/>
        </w:rPr>
        <w:t>การพัฒนาระบบตรวจจับข้อความปัญญาประดิษฐ์ในโครงงานนี้ มีเป้าหมายสำคัญคือการสร้างสมดุลระหว่างความแม่นยำในการจำแนกภาษาผสม (</w:t>
      </w:r>
      <w:r w:rsidRPr="002364A7">
        <w:t xml:space="preserve">Thai-English Code-switching) </w:t>
      </w:r>
      <w:r w:rsidRPr="002364A7">
        <w:rPr>
          <w:cs/>
        </w:rPr>
        <w:t>และการรักษาความเป็นส่วนตัวของข้อมูลผู้ใช้งาน</w:t>
      </w:r>
      <w:r w:rsidRPr="002364A7">
        <w:t xml:space="preserve"> </w:t>
      </w:r>
      <w:r w:rsidRPr="002364A7">
        <w:rPr>
          <w:cs/>
        </w:rPr>
        <w:t>ผู้จัดทำจึงได้ออกแบบระเบียบวิธีวิจัยและโครงสร้างระบบที่เน้นการประมวลผลฝั่งผู้ใช้งานเป็นหลัก โดยมีรายละเอียดการดำเนินงานดังนี้</w:t>
      </w:r>
    </w:p>
    <w:p w14:paraId="0824673C" w14:textId="77777777" w:rsidR="005A4654" w:rsidRPr="00793718" w:rsidRDefault="005A4654" w:rsidP="0034018B">
      <w:pPr>
        <w:spacing w:before="0"/>
      </w:pPr>
    </w:p>
    <w:p w14:paraId="394A2E12" w14:textId="482BB0D7" w:rsidR="00753ADA" w:rsidRDefault="00953777" w:rsidP="00753ADA">
      <w:pPr>
        <w:pStyle w:val="Heading2"/>
      </w:pPr>
      <w:bookmarkStart w:id="59" w:name="_Toc228919775"/>
      <w:r>
        <w:rPr>
          <w:rFonts w:hint="cs"/>
          <w:cs/>
        </w:rPr>
        <w:t>ภาพรวมของโครงงาน</w:t>
      </w:r>
      <w:bookmarkEnd w:id="59"/>
    </w:p>
    <w:p w14:paraId="3C3958F2" w14:textId="77777777" w:rsidR="00C06526" w:rsidRPr="002364A7" w:rsidRDefault="00C06526" w:rsidP="00C06526"/>
    <w:p w14:paraId="6428AB8B" w14:textId="04E1C8E6" w:rsidR="00753ADA" w:rsidRPr="002364A7" w:rsidRDefault="00C06526" w:rsidP="00703952">
      <w:pPr>
        <w:spacing w:before="0"/>
        <w:rPr>
          <w:cs/>
        </w:rPr>
      </w:pPr>
      <w:r w:rsidRPr="002364A7">
        <w:rPr>
          <w:cs/>
        </w:rPr>
        <w:t>เพื่อให้ระบบบรรลุวัตถุประสงค์ด้านความเป็นส่วนตัวและการประมวลผลที่รวดเร็ว สถาปัตยกรรมของระบบจึงถูกออกแบบให้ทำงานแบบเบ็ดเสร็จบนเบราว์เซอร์ของผู้ใช้งาน (</w:t>
      </w:r>
      <w:r w:rsidRPr="002364A7">
        <w:t xml:space="preserve">Client-side Intelligence) </w:t>
      </w:r>
      <w:r w:rsidRPr="002364A7">
        <w:rPr>
          <w:cs/>
        </w:rPr>
        <w:t>โดยสามารถแบ่งลำดับขั้นตอนการทำงานตาม</w:t>
      </w:r>
      <w:r w:rsidRPr="002364A7">
        <w:t xml:space="preserve"> </w:t>
      </w:r>
      <w:r w:rsidRPr="002364A7">
        <w:rPr>
          <w:cs/>
        </w:rPr>
        <w:t xml:space="preserve">ภาพที่ </w:t>
      </w:r>
      <w:r w:rsidRPr="002364A7">
        <w:t xml:space="preserve">3.1 </w:t>
      </w:r>
      <w:r w:rsidRPr="002364A7">
        <w:rPr>
          <w:cs/>
        </w:rPr>
        <w:t xml:space="preserve">ออกเป็น </w:t>
      </w:r>
      <w:r w:rsidRPr="002364A7">
        <w:t xml:space="preserve">3 </w:t>
      </w:r>
      <w:r w:rsidRPr="002364A7">
        <w:rPr>
          <w:cs/>
        </w:rPr>
        <w:t>ส่วนหลักดังนี้:</w:t>
      </w:r>
    </w:p>
    <w:p w14:paraId="6778B149" w14:textId="1719CE5D" w:rsidR="0026420E" w:rsidRDefault="00416F48" w:rsidP="00A93BF4">
      <w:pPr>
        <w:spacing w:before="0"/>
        <w:ind w:firstLine="0"/>
      </w:pPr>
      <w:r>
        <w:rPr>
          <w:noProof/>
        </w:rPr>
        <w:drawing>
          <wp:inline distT="0" distB="0" distL="0" distR="0" wp14:anchorId="540E864C" wp14:editId="73DAE5C0">
            <wp:extent cx="5274310" cy="2877185"/>
            <wp:effectExtent l="0" t="0" r="2540" b="0"/>
            <wp:docPr id="1702773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73383" name="Picture 17027733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4BC5" w14:textId="5392B44A" w:rsidR="00BA170D" w:rsidRPr="00B76891" w:rsidRDefault="00BA170D" w:rsidP="00B76891">
      <w:pPr>
        <w:pStyle w:val="Caption"/>
        <w:rPr>
          <w:b w:val="0"/>
          <w:bCs w:val="0"/>
        </w:rPr>
      </w:pPr>
      <w:bookmarkStart w:id="60" w:name="_Toc228919816"/>
      <w:r w:rsidRPr="00B76891">
        <w:rPr>
          <w:b w:val="0"/>
          <w:bCs w:val="0"/>
          <w:cs/>
        </w:rPr>
        <w:t xml:space="preserve">ภาพที่  </w:t>
      </w:r>
      <w:r w:rsidRPr="00B76891">
        <w:rPr>
          <w:b w:val="0"/>
          <w:bCs w:val="0"/>
        </w:rPr>
        <w:fldChar w:fldCharType="begin"/>
      </w:r>
      <w:r w:rsidRPr="00B76891">
        <w:rPr>
          <w:b w:val="0"/>
          <w:bCs w:val="0"/>
        </w:rPr>
        <w:instrText xml:space="preserve"> STYLEREF 1 \s </w:instrText>
      </w:r>
      <w:r w:rsidRPr="00B76891">
        <w:rPr>
          <w:b w:val="0"/>
          <w:bCs w:val="0"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B76891">
        <w:rPr>
          <w:b w:val="0"/>
          <w:bCs w:val="0"/>
        </w:rPr>
        <w:fldChar w:fldCharType="end"/>
      </w:r>
      <w:r w:rsidRPr="00B76891">
        <w:rPr>
          <w:b w:val="0"/>
          <w:bCs w:val="0"/>
          <w:cs/>
        </w:rPr>
        <w:t>.</w:t>
      </w:r>
      <w:r w:rsidRPr="00B76891">
        <w:rPr>
          <w:b w:val="0"/>
          <w:bCs w:val="0"/>
        </w:rPr>
        <w:fldChar w:fldCharType="begin"/>
      </w:r>
      <w:r w:rsidRPr="00B76891">
        <w:rPr>
          <w:b w:val="0"/>
          <w:bCs w:val="0"/>
        </w:rPr>
        <w:instrText xml:space="preserve"> SEQ </w:instrText>
      </w:r>
      <w:r w:rsidRPr="00B76891">
        <w:rPr>
          <w:b w:val="0"/>
          <w:bCs w:val="0"/>
          <w:cs/>
        </w:rPr>
        <w:instrText>ภาพที่</w:instrText>
      </w:r>
      <w:r w:rsidRPr="00B76891">
        <w:rPr>
          <w:b w:val="0"/>
          <w:bCs w:val="0"/>
        </w:rPr>
        <w:instrText xml:space="preserve">_ \* ARABIC \s 2 </w:instrText>
      </w:r>
      <w:r w:rsidRPr="00B76891">
        <w:rPr>
          <w:b w:val="0"/>
          <w:bCs w:val="0"/>
        </w:rPr>
        <w:fldChar w:fldCharType="separate"/>
      </w:r>
      <w:r w:rsidR="006861F0">
        <w:rPr>
          <w:b w:val="0"/>
          <w:bCs w:val="0"/>
          <w:noProof/>
        </w:rPr>
        <w:t>1</w:t>
      </w:r>
      <w:r w:rsidRPr="00B76891">
        <w:rPr>
          <w:b w:val="0"/>
          <w:bCs w:val="0"/>
        </w:rPr>
        <w:fldChar w:fldCharType="end"/>
      </w:r>
      <w:r w:rsidRPr="00B76891">
        <w:rPr>
          <w:b w:val="0"/>
          <w:bCs w:val="0"/>
          <w:cs/>
        </w:rPr>
        <w:t xml:space="preserve"> </w:t>
      </w:r>
      <w:r w:rsidR="00F17817" w:rsidRPr="00B76891">
        <w:rPr>
          <w:b w:val="0"/>
          <w:bCs w:val="0"/>
          <w:cs/>
        </w:rPr>
        <w:t>สถาปัตยกรรมภาพรวมของระบบตรวจจับข้อความปัญญาประดิษฐ์</w:t>
      </w:r>
      <w:bookmarkEnd w:id="60"/>
    </w:p>
    <w:p w14:paraId="162E8828" w14:textId="77777777" w:rsidR="00F17817" w:rsidRPr="00F17817" w:rsidRDefault="00F17817" w:rsidP="00F17817"/>
    <w:p w14:paraId="462BC8AF" w14:textId="4629F7DA" w:rsidR="002B7341" w:rsidRDefault="00E0394B" w:rsidP="002B7341">
      <w:pPr>
        <w:pStyle w:val="Heading3"/>
      </w:pPr>
      <w:bookmarkStart w:id="61" w:name="_Toc499375203"/>
      <w:bookmarkStart w:id="62" w:name="_Toc499375331"/>
      <w:bookmarkStart w:id="63" w:name="_Toc228919776"/>
      <w:r w:rsidRPr="00E0394B">
        <w:rPr>
          <w:cs/>
        </w:rPr>
        <w:lastRenderedPageBreak/>
        <w:t>ขั้นตอนการพัฒนาแบบจำลอง (</w:t>
      </w:r>
      <w:r w:rsidRPr="00E0394B">
        <w:t>Offline Development Phase)</w:t>
      </w:r>
      <w:bookmarkEnd w:id="63"/>
    </w:p>
    <w:p w14:paraId="53597FB6" w14:textId="1A80472A" w:rsidR="002B7341" w:rsidRPr="00D551E5" w:rsidRDefault="00E0394B" w:rsidP="002B7341">
      <w:r w:rsidRPr="00D551E5">
        <w:rPr>
          <w:cs/>
        </w:rPr>
        <w:t>เริ่มต้นจากการคัดเลือกชุดข้อมูลภาษาไทยและภาษาผสม (</w:t>
      </w:r>
      <w:r w:rsidRPr="00D551E5">
        <w:t xml:space="preserve">Code-switching) </w:t>
      </w:r>
      <w:r w:rsidRPr="00D551E5">
        <w:rPr>
          <w:cs/>
        </w:rPr>
        <w:t>เพื่อนำมาทำการปรับแต่ง (</w:t>
      </w:r>
      <w:r w:rsidRPr="00D551E5">
        <w:t xml:space="preserve">Fine-tuning) </w:t>
      </w:r>
      <w:r w:rsidRPr="00D551E5">
        <w:rPr>
          <w:cs/>
        </w:rPr>
        <w:t>บนแบบจำลอง</w:t>
      </w:r>
      <w:r w:rsidRPr="00D551E5">
        <w:t xml:space="preserve"> WangchanBERTa </w:t>
      </w:r>
      <w:r w:rsidRPr="00D551E5">
        <w:rPr>
          <w:cs/>
        </w:rPr>
        <w:t>ผ่านเครื่องคอมพิวเตอร์ประสิทธิภาพสูง เพื่อให้โมเดลจดจำลักษณะเฉพาะของข้อความที่สร้างจากมนุษย์</w:t>
      </w:r>
      <w:r w:rsidR="00974E3E" w:rsidRPr="00D551E5">
        <w:t xml:space="preserve"> </w:t>
      </w:r>
      <w:r w:rsidRPr="00D551E5">
        <w:t xml:space="preserve"> </w:t>
      </w:r>
      <w:r w:rsidRPr="00D551E5">
        <w:rPr>
          <w:cs/>
        </w:rPr>
        <w:t xml:space="preserve">และ </w:t>
      </w:r>
      <w:r w:rsidR="00974E3E" w:rsidRPr="00D551E5">
        <w:rPr>
          <w:rFonts w:hint="cs"/>
          <w:cs/>
        </w:rPr>
        <w:t>ปัญญาประดิษฐ์</w:t>
      </w:r>
      <w:r w:rsidRPr="00D551E5">
        <w:t xml:space="preserve"> </w:t>
      </w:r>
      <w:r w:rsidRPr="00D551E5">
        <w:rPr>
          <w:cs/>
        </w:rPr>
        <w:t>ได้อย่างแม่นยำ</w:t>
      </w:r>
    </w:p>
    <w:p w14:paraId="56397A62" w14:textId="77777777" w:rsidR="00957255" w:rsidRPr="002B7341" w:rsidRDefault="00957255" w:rsidP="002B7341"/>
    <w:p w14:paraId="1B81F884" w14:textId="4EB66A15" w:rsidR="00703952" w:rsidRDefault="00090090" w:rsidP="003C0C93">
      <w:pPr>
        <w:pStyle w:val="Heading3"/>
      </w:pPr>
      <w:bookmarkStart w:id="64" w:name="_Toc228919777"/>
      <w:bookmarkEnd w:id="61"/>
      <w:bookmarkEnd w:id="62"/>
      <w:r w:rsidRPr="00090090">
        <w:rPr>
          <w:cs/>
        </w:rPr>
        <w:t>ขั้นตอนการบีบอัดและแปลงรูปแบบ (</w:t>
      </w:r>
      <w:r w:rsidRPr="00090090">
        <w:t>Model Optimization Phase)</w:t>
      </w:r>
      <w:bookmarkEnd w:id="64"/>
    </w:p>
    <w:p w14:paraId="676612F7" w14:textId="766C4AFF" w:rsidR="003C0C93" w:rsidRPr="00D551E5" w:rsidRDefault="006F1094" w:rsidP="00504FD7">
      <w:r w:rsidRPr="00D551E5">
        <w:rPr>
          <w:cs/>
        </w:rPr>
        <w:t>เมื่อได้แบบจำลองที่ผ่านการฝึกฝนแล้ว จะเข้าสู่กระบวนการบีบอัดแบบจำลอง (</w:t>
      </w:r>
      <w:r w:rsidRPr="00D551E5">
        <w:t xml:space="preserve">Quantization) </w:t>
      </w:r>
      <w:r w:rsidRPr="00D551E5">
        <w:rPr>
          <w:cs/>
        </w:rPr>
        <w:t xml:space="preserve">เพื่อเปลี่ยนค่าน้ำหนักจาก </w:t>
      </w:r>
      <w:r w:rsidRPr="00D551E5">
        <w:t xml:space="preserve">FP32 </w:t>
      </w:r>
      <w:r w:rsidRPr="00D551E5">
        <w:rPr>
          <w:cs/>
        </w:rPr>
        <w:t xml:space="preserve">เป็น </w:t>
      </w:r>
      <w:r w:rsidRPr="00D551E5">
        <w:t xml:space="preserve">INT8 </w:t>
      </w:r>
      <w:r w:rsidRPr="00D551E5">
        <w:rPr>
          <w:cs/>
        </w:rPr>
        <w:t>ซึ่งช่วยลดขนาดไฟล์ให้เล็กลงโดยยังรักษาความแม่นยำไว้ได้ในระดับสูง จากนั้นจึงแปลงไฟล์ให้อยู่ในรูปแบบ</w:t>
      </w:r>
      <w:r w:rsidRPr="00D551E5">
        <w:t xml:space="preserve"> ONNX (.onnx) </w:t>
      </w:r>
      <w:r w:rsidRPr="00D551E5">
        <w:rPr>
          <w:cs/>
        </w:rPr>
        <w:t>เพื่อให้พร้อมสำหรับการรันบนสภาพแวดล้อมของเว็บเบราว์เซอร์</w:t>
      </w:r>
      <w:r w:rsidR="00504FD7">
        <w:t xml:space="preserve"> </w:t>
      </w:r>
      <w:r w:rsidR="00504FD7" w:rsidRPr="00504FD7">
        <w:rPr>
          <w:cs/>
        </w:rPr>
        <w:t>จากนั้นไฟล์ .</w:t>
      </w:r>
      <w:r w:rsidR="00504FD7" w:rsidRPr="00504FD7">
        <w:t xml:space="preserve">onnx </w:t>
      </w:r>
      <w:r w:rsidR="00504FD7" w:rsidRPr="00504FD7">
        <w:rPr>
          <w:cs/>
        </w:rPr>
        <w:t xml:space="preserve">จะถูกอัปโหลดขึ้น </w:t>
      </w:r>
      <w:r w:rsidR="00504FD7" w:rsidRPr="00504FD7">
        <w:t>Cloudflare R</w:t>
      </w:r>
      <w:r w:rsidR="00504FD7" w:rsidRPr="00504FD7">
        <w:rPr>
          <w:cs/>
        </w:rPr>
        <w:t>2</w:t>
      </w:r>
      <w:r w:rsidR="00504FD7" w:rsidRPr="00504FD7">
        <w:t xml:space="preserve"> Object Storage </w:t>
      </w:r>
      <w:r w:rsidR="00504FD7" w:rsidRPr="00504FD7">
        <w:rPr>
          <w:cs/>
        </w:rPr>
        <w:t xml:space="preserve">เพื่อให้บริการผ่าน </w:t>
      </w:r>
      <w:r w:rsidR="00504FD7" w:rsidRPr="00504FD7">
        <w:t>CDN</w:t>
      </w:r>
    </w:p>
    <w:p w14:paraId="7332029D" w14:textId="77777777" w:rsidR="00B335C2" w:rsidRDefault="00B335C2" w:rsidP="003C0C93"/>
    <w:p w14:paraId="18E8AB64" w14:textId="0527F863" w:rsidR="00B335C2" w:rsidRDefault="00302B52" w:rsidP="00B335C2">
      <w:pPr>
        <w:pStyle w:val="Heading3"/>
      </w:pPr>
      <w:bookmarkStart w:id="65" w:name="_Toc228919778"/>
      <w:r w:rsidRPr="00302B52">
        <w:rPr>
          <w:cs/>
        </w:rPr>
        <w:t>ขั้นตอนการอนุมานผลบนเบราว์เซอร์ (</w:t>
      </w:r>
      <w:r w:rsidRPr="00302B52">
        <w:t>Client-side Inference Phase)</w:t>
      </w:r>
      <w:bookmarkEnd w:id="65"/>
    </w:p>
    <w:p w14:paraId="59E30B2D" w14:textId="1E08E2ED" w:rsidR="009743B4" w:rsidRDefault="003C3BCC" w:rsidP="00504FD7">
      <w:r w:rsidRPr="00D551E5">
        <w:rPr>
          <w:cs/>
        </w:rPr>
        <w:t>ในส่วนของผู้ใช้งาน เมื่อมีการนำเข้าข้อมูลไม่ว่าจะเป็นข้อความหรือรูปภาพ ระบบจะทำการประมวลผลภายในเบราว์เซอร์ทันที โดยหากเป็นรูปภาพจะใช้ไลบรารี</w:t>
      </w:r>
      <w:r w:rsidRPr="00D551E5">
        <w:t xml:space="preserve"> Tesseract.js </w:t>
      </w:r>
      <w:r w:rsidRPr="00D551E5">
        <w:rPr>
          <w:cs/>
        </w:rPr>
        <w:t xml:space="preserve">ในการทำ </w:t>
      </w:r>
      <w:r w:rsidRPr="00D551E5">
        <w:t xml:space="preserve">OCR </w:t>
      </w:r>
      <w:r w:rsidRPr="00D551E5">
        <w:rPr>
          <w:cs/>
        </w:rPr>
        <w:t>ก่อนจะส่งต่อให้</w:t>
      </w:r>
      <w:r w:rsidRPr="00D551E5">
        <w:t xml:space="preserve"> ONNX Runtime Web </w:t>
      </w:r>
      <w:r w:rsidRPr="00D551E5">
        <w:rPr>
          <w:cs/>
        </w:rPr>
        <w:t>ทำการจำแนกแหล่งที่มาของข้อความ กระบวนการนี้จะไม่มีการส่งข้อมูลออกนอกเครื่องของผู้ใช้ (</w:t>
      </w:r>
      <w:r w:rsidRPr="00D551E5">
        <w:t xml:space="preserve">Zero-Data Leakage) </w:t>
      </w:r>
      <w:r w:rsidRPr="00D551E5">
        <w:rPr>
          <w:cs/>
        </w:rPr>
        <w:t>เพื่อความปลอดภัยสูงสุดของข้อมูลส่วนบุคคล</w:t>
      </w:r>
    </w:p>
    <w:p w14:paraId="662E3FDD" w14:textId="77777777" w:rsidR="00504FD7" w:rsidRPr="00BB5B71" w:rsidRDefault="00504FD7" w:rsidP="00504FD7"/>
    <w:p w14:paraId="64279FF1" w14:textId="77777777" w:rsidR="000F1EF6" w:rsidRDefault="000F1EF6" w:rsidP="000F1EF6">
      <w:pPr>
        <w:pStyle w:val="Heading2"/>
      </w:pPr>
      <w:bookmarkStart w:id="66" w:name="_Toc228919779"/>
      <w:r>
        <w:rPr>
          <w:rFonts w:hint="cs"/>
          <w:cs/>
        </w:rPr>
        <w:t>การวิเคราะห์ขอบเขตและความต้องการของระบบ</w:t>
      </w:r>
      <w:bookmarkEnd w:id="66"/>
    </w:p>
    <w:p w14:paraId="15FC4264" w14:textId="77777777" w:rsidR="000C63BE" w:rsidRPr="000C63BE" w:rsidRDefault="000C63BE" w:rsidP="000C63BE"/>
    <w:p w14:paraId="43D7E626" w14:textId="6F0132BF" w:rsidR="006A2A93" w:rsidRDefault="002824BF" w:rsidP="00897759">
      <w:pPr>
        <w:pStyle w:val="Heading3"/>
      </w:pPr>
      <w:bookmarkStart w:id="67" w:name="_Toc228919780"/>
      <w:r>
        <w:lastRenderedPageBreak/>
        <w:t>Flow Chart</w:t>
      </w:r>
      <w:bookmarkEnd w:id="67"/>
    </w:p>
    <w:p w14:paraId="7B805C96" w14:textId="549B79B3" w:rsidR="005F10BF" w:rsidRDefault="005F10BF" w:rsidP="00897759">
      <w:pPr>
        <w:keepNext/>
        <w:ind w:firstLine="0"/>
      </w:pPr>
      <w:r>
        <w:rPr>
          <w:rFonts w:hint="cs"/>
          <w:noProof/>
          <w:lang w:val="th-TH"/>
        </w:rPr>
        <w:drawing>
          <wp:inline distT="0" distB="0" distL="0" distR="0" wp14:anchorId="2F5458A6" wp14:editId="08EAE723">
            <wp:extent cx="5274310" cy="2966085"/>
            <wp:effectExtent l="0" t="0" r="2540" b="5715"/>
            <wp:docPr id="974941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1828" name="Picture 9749418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07B9" w14:textId="28E4C0A0" w:rsidR="005F10BF" w:rsidRPr="00B76891" w:rsidRDefault="00E75DAB" w:rsidP="00897759">
      <w:pPr>
        <w:pStyle w:val="Caption"/>
        <w:rPr>
          <w:b w:val="0"/>
          <w:bCs w:val="0"/>
        </w:rPr>
      </w:pPr>
      <w:bookmarkStart w:id="68" w:name="_Toc228919817"/>
      <w:r w:rsidRPr="00B76891">
        <w:rPr>
          <w:b w:val="0"/>
          <w:bCs w:val="0"/>
          <w:cs/>
        </w:rPr>
        <w:t xml:space="preserve">ภาพที่  </w:t>
      </w:r>
      <w:r w:rsidR="00897759" w:rsidRPr="00BD0DEC">
        <w:rPr>
          <w:b w:val="0"/>
          <w:bCs w:val="0"/>
          <w:noProof/>
        </w:rPr>
        <w:fldChar w:fldCharType="begin"/>
      </w:r>
      <w:r w:rsidR="00897759" w:rsidRPr="00BD0DEC">
        <w:rPr>
          <w:b w:val="0"/>
          <w:bCs w:val="0"/>
          <w:noProof/>
        </w:rPr>
        <w:instrText xml:space="preserve"> STYLEREF 1 \s </w:instrText>
      </w:r>
      <w:r w:rsidR="00897759" w:rsidRPr="00BD0DEC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3</w:t>
      </w:r>
      <w:r w:rsidR="00897759" w:rsidRPr="00BD0DEC">
        <w:rPr>
          <w:b w:val="0"/>
          <w:bCs w:val="0"/>
          <w:noProof/>
        </w:rPr>
        <w:fldChar w:fldCharType="end"/>
      </w:r>
      <w:r w:rsidR="00897759" w:rsidRPr="00BD0DEC">
        <w:rPr>
          <w:b w:val="0"/>
          <w:bCs w:val="0"/>
          <w:cs/>
        </w:rPr>
        <w:t>.</w:t>
      </w:r>
      <w:r w:rsidR="00897759" w:rsidRPr="00BD0DEC">
        <w:rPr>
          <w:b w:val="0"/>
          <w:bCs w:val="0"/>
          <w:noProof/>
        </w:rPr>
        <w:fldChar w:fldCharType="begin"/>
      </w:r>
      <w:r w:rsidR="00897759" w:rsidRPr="00BD0DEC">
        <w:rPr>
          <w:b w:val="0"/>
          <w:bCs w:val="0"/>
          <w:noProof/>
        </w:rPr>
        <w:instrText xml:space="preserve"> SEQ </w:instrText>
      </w:r>
      <w:r w:rsidR="00897759" w:rsidRPr="00BD0DEC">
        <w:rPr>
          <w:b w:val="0"/>
          <w:bCs w:val="0"/>
          <w:noProof/>
          <w:cs/>
        </w:rPr>
        <w:instrText>ภาพที่</w:instrText>
      </w:r>
      <w:r w:rsidR="00897759" w:rsidRPr="00BD0DEC">
        <w:rPr>
          <w:b w:val="0"/>
          <w:bCs w:val="0"/>
          <w:noProof/>
        </w:rPr>
        <w:instrText xml:space="preserve">_ \* ARABIC \s 1 </w:instrText>
      </w:r>
      <w:r w:rsidR="00897759" w:rsidRPr="00BD0DEC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2</w:t>
      </w:r>
      <w:r w:rsidR="00897759" w:rsidRPr="00BD0DEC">
        <w:rPr>
          <w:b w:val="0"/>
          <w:bCs w:val="0"/>
          <w:noProof/>
        </w:rPr>
        <w:fldChar w:fldCharType="end"/>
      </w:r>
      <w:r w:rsidRPr="00B76891">
        <w:rPr>
          <w:rFonts w:hint="cs"/>
          <w:b w:val="0"/>
          <w:bCs w:val="0"/>
          <w:cs/>
        </w:rPr>
        <w:t xml:space="preserve"> </w:t>
      </w:r>
      <w:r w:rsidR="004E44FA" w:rsidRPr="00B76891">
        <w:rPr>
          <w:b w:val="0"/>
          <w:bCs w:val="0"/>
          <w:cs/>
        </w:rPr>
        <w:t>แผน</w:t>
      </w:r>
      <w:r w:rsidR="00FA46A2">
        <w:rPr>
          <w:rFonts w:hint="cs"/>
          <w:b w:val="0"/>
          <w:bCs w:val="0"/>
          <w:cs/>
        </w:rPr>
        <w:t>ภาพ</w:t>
      </w:r>
      <w:r w:rsidR="00740F70" w:rsidRPr="00740F70">
        <w:rPr>
          <w:b w:val="0"/>
          <w:bCs w:val="0"/>
          <w:cs/>
        </w:rPr>
        <w:t>กระบวนการเตรียมข้อมูลและการพัฒนาโมเดลตรวจจับข้อความ</w:t>
      </w:r>
      <w:bookmarkEnd w:id="68"/>
    </w:p>
    <w:p w14:paraId="6CB8407E" w14:textId="52FC56CE" w:rsidR="00FE1675" w:rsidRPr="00D551E5" w:rsidRDefault="00C16D96" w:rsidP="00C16D96">
      <w:r w:rsidRPr="00D551E5">
        <w:rPr>
          <w:cs/>
        </w:rPr>
        <w:t xml:space="preserve">กระบวนการดำเนินงานเริ่มต้นจากการรวบรวมข้อมูลจากสองแหล่งหลัก ได้แก่ การขูดข้อมูลจากกระทู้สนทนาบนเว็บไซต์ </w:t>
      </w:r>
      <w:r w:rsidRPr="00D551E5">
        <w:t xml:space="preserve">Pantip </w:t>
      </w:r>
      <w:r w:rsidRPr="00D551E5">
        <w:rPr>
          <w:cs/>
        </w:rPr>
        <w:t xml:space="preserve">และการใช้แบบจำลองภาษาขนาดใหญ่ </w:t>
      </w:r>
      <w:r w:rsidRPr="00D551E5">
        <w:t xml:space="preserve">Llama 3 </w:t>
      </w:r>
      <w:r w:rsidRPr="00D551E5">
        <w:rPr>
          <w:cs/>
        </w:rPr>
        <w:t>บนหน่วยประมวลผลกราฟิกส่วนบุคคล (</w:t>
      </w:r>
      <w:r w:rsidRPr="00D551E5">
        <w:t xml:space="preserve">Local GPU) </w:t>
      </w:r>
      <w:r w:rsidRPr="00D551E5">
        <w:rPr>
          <w:cs/>
        </w:rPr>
        <w:t xml:space="preserve">เพื่อสร้างชุดข้อมูลสังเคราะห์ในหัวข้อที่เกี่ยวข้องกัน โดยข้อมูลทั้งหมดจะเข้าสู่ขั้นตอนการประมวลผลเบื้องต้นเพื่อทำความสะอาดและจัดระเบียบข้อความ รวมถึงการลบส่วนเกินที่สร้างโดยปัญญาประดิษฐ์ออกเพื่อให้คงไว้เพียงเนื้อหาหลัก จากนั้นข้อมูลจะถูกนำมาติดป้ายกำกับเพื่อจำแนกประเภทระหว่างมนุษย์และปัญญาประดิษฐ์ ก่อนจะดำเนินการแบ่งชุดข้อมูลออกเป็น </w:t>
      </w:r>
      <w:r w:rsidRPr="00D551E5">
        <w:t xml:space="preserve">3 </w:t>
      </w:r>
      <w:r w:rsidRPr="00D551E5">
        <w:rPr>
          <w:cs/>
        </w:rPr>
        <w:t xml:space="preserve">ส่วน ได้แก่ ชุดข้อมูลสำหรับฝึกสอน ชุดข้อมูลสำหรับทวนสอบ และชุดข้อมูลสำหรับทดสอบ ตามสัดส่วนร้อยละ </w:t>
      </w:r>
      <w:r w:rsidRPr="00D551E5">
        <w:t xml:space="preserve">70, 15 </w:t>
      </w:r>
      <w:r w:rsidRPr="00D551E5">
        <w:rPr>
          <w:cs/>
        </w:rPr>
        <w:t xml:space="preserve">และ </w:t>
      </w:r>
      <w:r w:rsidRPr="00D551E5">
        <w:t xml:space="preserve">15 </w:t>
      </w:r>
      <w:r w:rsidRPr="00D551E5">
        <w:rPr>
          <w:cs/>
        </w:rPr>
        <w:t xml:space="preserve">ตามลำดับ เพื่อเตรียมความพร้อมสำหรับการนำไปฝึกสอนแบบจำลอง </w:t>
      </w:r>
      <w:r w:rsidRPr="00D551E5">
        <w:t xml:space="preserve">WangchanBERTa </w:t>
      </w:r>
      <w:r w:rsidRPr="00D551E5">
        <w:rPr>
          <w:cs/>
        </w:rPr>
        <w:t>ในขั้นตอนถัดไป</w:t>
      </w:r>
    </w:p>
    <w:p w14:paraId="43B65271" w14:textId="77777777" w:rsidR="00253A27" w:rsidRPr="000C63BE" w:rsidRDefault="00253A27" w:rsidP="00BF1A88">
      <w:pPr>
        <w:ind w:firstLine="0"/>
      </w:pPr>
    </w:p>
    <w:p w14:paraId="2D61B0DA" w14:textId="2A05E2A3" w:rsidR="00253A27" w:rsidRDefault="00B76238" w:rsidP="00897759">
      <w:pPr>
        <w:pStyle w:val="Heading3"/>
      </w:pPr>
      <w:bookmarkStart w:id="69" w:name="_Toc228919781"/>
      <w:r w:rsidRPr="00B76238">
        <w:rPr>
          <w:cs/>
        </w:rPr>
        <w:t>ความต้องการด้านฟังก์ชันการทำงาน (</w:t>
      </w:r>
      <w:r w:rsidRPr="00B76238">
        <w:t>Functional Requirements)</w:t>
      </w:r>
      <w:bookmarkEnd w:id="69"/>
    </w:p>
    <w:p w14:paraId="62EFB3F2" w14:textId="458ED202" w:rsidR="00D43500" w:rsidRPr="00D551E5" w:rsidRDefault="00D43500" w:rsidP="00897759">
      <w:pPr>
        <w:pStyle w:val="ListParagraph"/>
        <w:numPr>
          <w:ilvl w:val="0"/>
          <w:numId w:val="18"/>
        </w:numPr>
      </w:pPr>
      <w:r w:rsidRPr="00D551E5">
        <w:rPr>
          <w:cs/>
        </w:rPr>
        <w:t xml:space="preserve">ระบบต้องสามารถจำแนกแหล่งที่มาของข้อความได้อย่างน้อย </w:t>
      </w:r>
      <w:r w:rsidR="00DD517A" w:rsidRPr="00D551E5">
        <w:rPr>
          <w:rFonts w:hint="cs"/>
          <w:cs/>
        </w:rPr>
        <w:t>2</w:t>
      </w:r>
      <w:r w:rsidRPr="00D551E5">
        <w:t xml:space="preserve"> </w:t>
      </w:r>
      <w:r w:rsidRPr="00D551E5">
        <w:rPr>
          <w:cs/>
        </w:rPr>
        <w:t>ประเภท คือ ข้อความจากมนุษย์</w:t>
      </w:r>
      <w:r w:rsidRPr="00D551E5">
        <w:t xml:space="preserve"> </w:t>
      </w:r>
      <w:r w:rsidRPr="00D551E5">
        <w:rPr>
          <w:cs/>
        </w:rPr>
        <w:t xml:space="preserve">และข้อความจาก </w:t>
      </w:r>
      <w:r w:rsidR="00DD517A" w:rsidRPr="00D551E5">
        <w:rPr>
          <w:rFonts w:hint="cs"/>
          <w:cs/>
        </w:rPr>
        <w:t>ปัญญาประดิษฐ์</w:t>
      </w:r>
    </w:p>
    <w:p w14:paraId="20D74127" w14:textId="7AEE6597" w:rsidR="00D43500" w:rsidRPr="00D551E5" w:rsidRDefault="00D43500" w:rsidP="00897759">
      <w:pPr>
        <w:pStyle w:val="ListParagraph"/>
        <w:numPr>
          <w:ilvl w:val="0"/>
          <w:numId w:val="18"/>
        </w:numPr>
      </w:pPr>
      <w:r w:rsidRPr="00D551E5">
        <w:rPr>
          <w:cs/>
        </w:rPr>
        <w:t>ระบบต้องรองรับทั้งการรับข้อมูลผ่านการพิมพ์ข้อความโดยตรง และการสกัดข้อความจากรูปภาพ (</w:t>
      </w:r>
      <w:r w:rsidRPr="00D551E5">
        <w:t xml:space="preserve">OCR) </w:t>
      </w:r>
      <w:r w:rsidRPr="00D551E5">
        <w:rPr>
          <w:cs/>
        </w:rPr>
        <w:t>เพื่อความสะดวกในการตรวจสอบ</w:t>
      </w:r>
      <w:r w:rsidRPr="00D551E5">
        <w:t xml:space="preserve"> </w:t>
      </w:r>
    </w:p>
    <w:p w14:paraId="7CEB40C4" w14:textId="4C2EE736" w:rsidR="00D43500" w:rsidRPr="00D551E5" w:rsidRDefault="00D43500" w:rsidP="00897759">
      <w:pPr>
        <w:pStyle w:val="ListParagraph"/>
        <w:numPr>
          <w:ilvl w:val="0"/>
          <w:numId w:val="18"/>
        </w:numPr>
      </w:pPr>
      <w:r w:rsidRPr="00D551E5">
        <w:rPr>
          <w:cs/>
        </w:rPr>
        <w:lastRenderedPageBreak/>
        <w:t>ระบบต้องมีการแสดงค่าระดับความมั่นใจ (</w:t>
      </w:r>
      <w:r w:rsidRPr="00D551E5">
        <w:t xml:space="preserve">Confidence Score) </w:t>
      </w:r>
      <w:r w:rsidRPr="00D551E5">
        <w:rPr>
          <w:cs/>
        </w:rPr>
        <w:t>หรือความน่าจะเป็นในเชิงสถิติเพื่อให้ผู้ใช้สามารถนำไปประกอบการตัดสินใจได้</w:t>
      </w:r>
      <w:r w:rsidRPr="00D551E5">
        <w:t xml:space="preserve"> </w:t>
      </w:r>
    </w:p>
    <w:p w14:paraId="6820A9F8" w14:textId="03E251DE" w:rsidR="00D43500" w:rsidRPr="00D551E5" w:rsidRDefault="00D43500" w:rsidP="00897759">
      <w:pPr>
        <w:pStyle w:val="ListParagraph"/>
        <w:numPr>
          <w:ilvl w:val="0"/>
          <w:numId w:val="18"/>
        </w:numPr>
      </w:pPr>
      <w:r w:rsidRPr="00D551E5">
        <w:rPr>
          <w:cs/>
        </w:rPr>
        <w:t>ระบบต้องมีกลไกรับข้อมูลป้อนกลับ (</w:t>
      </w:r>
      <w:r w:rsidRPr="00D551E5">
        <w:t xml:space="preserve">Feedback Loop) </w:t>
      </w:r>
      <w:r w:rsidRPr="00D551E5">
        <w:rPr>
          <w:cs/>
        </w:rPr>
        <w:t>สำหรับจัดเก็บข้อความที่ระบบจำแนกผิดพลาด เพื่อนำไปพัฒนาความแม่นยำในระยะยาว</w:t>
      </w:r>
      <w:r w:rsidRPr="00D551E5">
        <w:t xml:space="preserve"> </w:t>
      </w:r>
    </w:p>
    <w:p w14:paraId="235AE8FE" w14:textId="77777777" w:rsidR="009D087B" w:rsidRPr="00D43500" w:rsidRDefault="009D087B" w:rsidP="00897759">
      <w:pPr>
        <w:pStyle w:val="ListParagraph"/>
        <w:ind w:left="1800" w:firstLine="0"/>
      </w:pPr>
    </w:p>
    <w:p w14:paraId="16415700" w14:textId="474467CC" w:rsidR="009D087B" w:rsidRDefault="0053397C" w:rsidP="00897759">
      <w:pPr>
        <w:pStyle w:val="Heading3"/>
      </w:pPr>
      <w:bookmarkStart w:id="70" w:name="_Toc228919782"/>
      <w:r w:rsidRPr="0053397C">
        <w:rPr>
          <w:cs/>
        </w:rPr>
        <w:t>ความต้องการด้านคุณภาพและความปลอดภัย (</w:t>
      </w:r>
      <w:r w:rsidRPr="0053397C">
        <w:t>Non-functional Requirements)</w:t>
      </w:r>
      <w:bookmarkEnd w:id="70"/>
    </w:p>
    <w:p w14:paraId="620D840E" w14:textId="71B2FB3F" w:rsidR="00074A51" w:rsidRPr="002364A7" w:rsidRDefault="00074A51" w:rsidP="00897759">
      <w:pPr>
        <w:pStyle w:val="ListParagraph"/>
        <w:numPr>
          <w:ilvl w:val="0"/>
          <w:numId w:val="20"/>
        </w:numPr>
      </w:pPr>
      <w:r w:rsidRPr="002364A7">
        <w:rPr>
          <w:cs/>
        </w:rPr>
        <w:t>ความเป็นส่วนตัว (</w:t>
      </w:r>
      <w:r w:rsidRPr="002364A7">
        <w:t xml:space="preserve">Data Privacy): </w:t>
      </w:r>
      <w:r w:rsidRPr="002364A7">
        <w:rPr>
          <w:cs/>
        </w:rPr>
        <w:t xml:space="preserve">ระบบต้องทำงานภายใต้หลักการ </w:t>
      </w:r>
      <w:r w:rsidRPr="002364A7">
        <w:t xml:space="preserve">Zero-Data Leakage </w:t>
      </w:r>
      <w:r w:rsidRPr="002364A7">
        <w:rPr>
          <w:cs/>
        </w:rPr>
        <w:t>โดยต้องไม่มีการส่งข้อความของผู้ใช้ไปยังเซิร์ฟเวอร์ภายนอกในระหว่างการประมวลผล</w:t>
      </w:r>
      <w:r w:rsidRPr="002364A7">
        <w:t xml:space="preserve"> </w:t>
      </w:r>
    </w:p>
    <w:p w14:paraId="3B9004BF" w14:textId="505B293D" w:rsidR="00074A51" w:rsidRPr="002364A7" w:rsidRDefault="00074A51" w:rsidP="00897759">
      <w:pPr>
        <w:pStyle w:val="ListParagraph"/>
        <w:numPr>
          <w:ilvl w:val="0"/>
          <w:numId w:val="20"/>
        </w:numPr>
      </w:pPr>
      <w:r w:rsidRPr="002364A7">
        <w:rPr>
          <w:cs/>
        </w:rPr>
        <w:t>ประสิทธิภาพ (</w:t>
      </w:r>
      <w:r w:rsidRPr="002364A7">
        <w:t xml:space="preserve">Performance): </w:t>
      </w:r>
      <w:r w:rsidRPr="002364A7">
        <w:rPr>
          <w:cs/>
        </w:rPr>
        <w:t>ระบบต้องมีความเร็วในการอนุมานผล (</w:t>
      </w:r>
      <w:r w:rsidRPr="002364A7">
        <w:t xml:space="preserve">Inference) </w:t>
      </w:r>
      <w:r w:rsidRPr="002364A7">
        <w:rPr>
          <w:cs/>
        </w:rPr>
        <w:t>ที่เหมาะสมกับการใช้งานบนเว็บเบราว์เซอร์ โดยไม่ทำให้ทรัพยากรของเครื่องผู้ใช้ทำงานหนักเกินไป</w:t>
      </w:r>
      <w:r w:rsidRPr="002364A7">
        <w:t xml:space="preserve"> </w:t>
      </w:r>
    </w:p>
    <w:p w14:paraId="795A9B57" w14:textId="54619798" w:rsidR="00D43500" w:rsidRPr="002364A7" w:rsidRDefault="00074A51" w:rsidP="00897759">
      <w:pPr>
        <w:pStyle w:val="ListParagraph"/>
        <w:numPr>
          <w:ilvl w:val="0"/>
          <w:numId w:val="20"/>
        </w:numPr>
      </w:pPr>
      <w:r w:rsidRPr="002364A7">
        <w:rPr>
          <w:cs/>
        </w:rPr>
        <w:t>การเข้าถึงได้ (</w:t>
      </w:r>
      <w:r w:rsidRPr="002364A7">
        <w:t xml:space="preserve">Accessibility): </w:t>
      </w:r>
      <w:r w:rsidRPr="002364A7">
        <w:rPr>
          <w:cs/>
        </w:rPr>
        <w:t>ส่วนติดต่อผู้ใช้งาน (</w:t>
      </w:r>
      <w:r w:rsidRPr="002364A7">
        <w:t xml:space="preserve">UI) </w:t>
      </w:r>
      <w:r w:rsidRPr="002364A7">
        <w:rPr>
          <w:cs/>
        </w:rPr>
        <w:t>ต้องมีความเรียบง่าย ไม่ซับซ้อน และสามารถใช้งานผ่านเบราว์เซอร์มาตรฐานได้ทันทีโดยไม่ต้องติดตั้งซอฟต์แวร์เพิ่มเติม</w:t>
      </w:r>
    </w:p>
    <w:p w14:paraId="448BD6EC" w14:textId="77777777" w:rsidR="009743B4" w:rsidRDefault="009743B4" w:rsidP="00897759"/>
    <w:p w14:paraId="27F930B5" w14:textId="0BF21DD7" w:rsidR="002C71B6" w:rsidRDefault="002C71B6" w:rsidP="00897759">
      <w:pPr>
        <w:pStyle w:val="Heading3"/>
      </w:pPr>
      <w:bookmarkStart w:id="71" w:name="_Toc228919783"/>
      <w:r w:rsidRPr="002C71B6">
        <w:rPr>
          <w:cs/>
        </w:rPr>
        <w:t>ความต้องการด้านสภาพแวดล้อมทางเทคนิค (</w:t>
      </w:r>
      <w:r w:rsidRPr="002C71B6">
        <w:t>Technical Requirements)</w:t>
      </w:r>
      <w:bookmarkEnd w:id="71"/>
    </w:p>
    <w:p w14:paraId="5A8E2A81" w14:textId="7809D98B" w:rsidR="003B0CE7" w:rsidRPr="00D551E5" w:rsidRDefault="003B0CE7" w:rsidP="00897759">
      <w:pPr>
        <w:pStyle w:val="ListParagraph"/>
        <w:numPr>
          <w:ilvl w:val="0"/>
          <w:numId w:val="21"/>
        </w:numPr>
      </w:pPr>
      <w:r w:rsidRPr="00D551E5">
        <w:rPr>
          <w:cs/>
        </w:rPr>
        <w:t xml:space="preserve">ระบบต้องพัฒนาด้วยภาษา </w:t>
      </w:r>
      <w:r w:rsidRPr="00D551E5">
        <w:t xml:space="preserve">JavaScript </w:t>
      </w:r>
      <w:r w:rsidRPr="00D551E5">
        <w:rPr>
          <w:cs/>
        </w:rPr>
        <w:t xml:space="preserve">หรือ </w:t>
      </w:r>
      <w:r w:rsidRPr="00D551E5">
        <w:t xml:space="preserve">TypeScript </w:t>
      </w:r>
      <w:r w:rsidRPr="00D551E5">
        <w:rPr>
          <w:cs/>
        </w:rPr>
        <w:t xml:space="preserve">เพื่อให้ทำงานร่วมกับเทคโนโลยี </w:t>
      </w:r>
      <w:r w:rsidRPr="00D551E5">
        <w:t xml:space="preserve">ONNX Runtime Web </w:t>
      </w:r>
      <w:r w:rsidRPr="00D551E5">
        <w:rPr>
          <w:cs/>
        </w:rPr>
        <w:t xml:space="preserve">และ </w:t>
      </w:r>
      <w:r w:rsidRPr="00D551E5">
        <w:t xml:space="preserve">Tesseract.js </w:t>
      </w:r>
      <w:r w:rsidRPr="00D551E5">
        <w:rPr>
          <w:cs/>
        </w:rPr>
        <w:t>ได้อย่างราบรื่น</w:t>
      </w:r>
      <w:r w:rsidRPr="00D551E5">
        <w:t xml:space="preserve"> </w:t>
      </w:r>
    </w:p>
    <w:p w14:paraId="1B017BCB" w14:textId="4082822A" w:rsidR="003B0CE7" w:rsidRPr="00D551E5" w:rsidRDefault="003B0CE7" w:rsidP="00897759">
      <w:pPr>
        <w:pStyle w:val="ListParagraph"/>
        <w:numPr>
          <w:ilvl w:val="0"/>
          <w:numId w:val="21"/>
        </w:numPr>
      </w:pPr>
      <w:r w:rsidRPr="00D551E5">
        <w:rPr>
          <w:cs/>
        </w:rPr>
        <w:t>แบบจำลองภาษา (</w:t>
      </w:r>
      <w:r w:rsidRPr="00D551E5">
        <w:t xml:space="preserve">Model) </w:t>
      </w:r>
      <w:r w:rsidRPr="00D551E5">
        <w:rPr>
          <w:cs/>
        </w:rPr>
        <w:t>จะต้องถูกบีบอัดให้อยู่ในรูปแบบที่เบราว์เซอร์สามารถดาวน์โหลดมาประมวลผลได้ในระยะเวลาอันสั้น</w:t>
      </w:r>
    </w:p>
    <w:p w14:paraId="50E16230" w14:textId="77777777" w:rsidR="00057821" w:rsidRDefault="00057821" w:rsidP="00897759">
      <w:pPr>
        <w:pStyle w:val="ListParagraph"/>
        <w:ind w:left="1800" w:firstLine="0"/>
      </w:pPr>
    </w:p>
    <w:p w14:paraId="185F60B2" w14:textId="455E6123" w:rsidR="00057821" w:rsidRDefault="008105F2" w:rsidP="00897759">
      <w:pPr>
        <w:pStyle w:val="Heading3"/>
      </w:pPr>
      <w:bookmarkStart w:id="72" w:name="_Toc228919784"/>
      <w:r w:rsidRPr="008105F2">
        <w:rPr>
          <w:cs/>
        </w:rPr>
        <w:t>การรวบรวมและจัดเตรียมชุดข้อมูล (</w:t>
      </w:r>
      <w:r w:rsidRPr="008105F2">
        <w:t>Data Preparation)</w:t>
      </w:r>
      <w:bookmarkEnd w:id="72"/>
    </w:p>
    <w:p w14:paraId="382E862D" w14:textId="530F4494" w:rsidR="00B10A57" w:rsidRPr="002F7CBD" w:rsidRDefault="008105F2" w:rsidP="00B10A57">
      <w:r w:rsidRPr="002F7CBD">
        <w:rPr>
          <w:cs/>
        </w:rPr>
        <w:t xml:space="preserve">ผู้วิจัยได้พัฒนาสคริปต์ </w:t>
      </w:r>
      <w:r w:rsidRPr="002F7CBD">
        <w:t xml:space="preserve">Python </w:t>
      </w:r>
      <w:r w:rsidRPr="002F7CBD">
        <w:rPr>
          <w:cs/>
        </w:rPr>
        <w:t xml:space="preserve">สำหรับรวบรวมข้อความจาก </w:t>
      </w:r>
      <w:r w:rsidRPr="002F7CBD">
        <w:t xml:space="preserve">Pantip.com </w:t>
      </w:r>
      <w:r w:rsidRPr="002F7CBD">
        <w:rPr>
          <w:cs/>
        </w:rPr>
        <w:t xml:space="preserve">ผ่านคำสำคัญที่ครอบคลุมหลากหลายหมวดหมู่ เพื่อให้ได้ข้อมูลที่มีลักษณะ </w:t>
      </w:r>
      <w:r w:rsidRPr="002F7CBD">
        <w:t xml:space="preserve">Code-switching </w:t>
      </w:r>
      <w:r w:rsidRPr="002F7CBD">
        <w:rPr>
          <w:cs/>
        </w:rPr>
        <w:t xml:space="preserve">ที่เป็นธรรมชาติ โดยมีการตรวจสอบข้อมูลซ้ำและคัดกรองข้อความที่มีความยาวมากกว่า </w:t>
      </w:r>
      <w:r w:rsidRPr="002F7CBD">
        <w:t xml:space="preserve">200 </w:t>
      </w:r>
      <w:r w:rsidR="00A53E60">
        <w:rPr>
          <w:rFonts w:hint="cs"/>
          <w:cs/>
        </w:rPr>
        <w:t>ตัวอักษร</w:t>
      </w:r>
      <w:r w:rsidRPr="002F7CBD">
        <w:rPr>
          <w:cs/>
        </w:rPr>
        <w:t xml:space="preserve"> เพื่อคุณภาพในการเรียนรู้ของโมเด</w:t>
      </w:r>
      <w:r w:rsidR="00D3568E" w:rsidRPr="002F7CBD">
        <w:rPr>
          <w:rFonts w:hint="cs"/>
          <w:cs/>
        </w:rPr>
        <w:t>ล</w:t>
      </w:r>
      <w:r w:rsidR="00B10A57" w:rsidRPr="002F7CBD">
        <w:rPr>
          <w:rFonts w:hint="cs"/>
          <w:cs/>
        </w:rPr>
        <w:t xml:space="preserve"> </w:t>
      </w:r>
      <w:r w:rsidR="00B10A57" w:rsidRPr="002F7CBD">
        <w:rPr>
          <w:cs/>
        </w:rPr>
        <w:t>เกณฑ์ดังกล่าวส่งผลให้ข้อความที่ผ่านการคัด</w:t>
      </w:r>
      <w:r w:rsidR="00B10A57" w:rsidRPr="002F7CBD">
        <w:rPr>
          <w:cs/>
        </w:rPr>
        <w:lastRenderedPageBreak/>
        <w:t xml:space="preserve">กรองมีความยาวเฉลี่ย </w:t>
      </w:r>
      <w:r w:rsidR="00786EE9">
        <w:t>969</w:t>
      </w:r>
      <w:r w:rsidR="00B10A57" w:rsidRPr="002F7CBD">
        <w:t xml:space="preserve">–1,893 </w:t>
      </w:r>
      <w:r w:rsidR="00B10A57" w:rsidRPr="002F7CBD">
        <w:rPr>
          <w:cs/>
        </w:rPr>
        <w:t xml:space="preserve">ตัวอักษร (ตารางที่ </w:t>
      </w:r>
      <w:r w:rsidR="00B10A57" w:rsidRPr="002F7CBD">
        <w:t xml:space="preserve">3.1) </w:t>
      </w:r>
      <w:r w:rsidR="00B10A57" w:rsidRPr="002F7CBD">
        <w:rPr>
          <w:cs/>
        </w:rPr>
        <w:t xml:space="preserve">ซึ่งเพียงพอต่อการดึงคุณลักษณะ </w:t>
      </w:r>
      <w:r w:rsidR="00B10A57" w:rsidRPr="002F7CBD">
        <w:t xml:space="preserve">Stylometry </w:t>
      </w:r>
      <w:r w:rsidR="00B10A57" w:rsidRPr="002F7CBD">
        <w:rPr>
          <w:cs/>
        </w:rPr>
        <w:t>ของแบบจำลอง</w:t>
      </w:r>
    </w:p>
    <w:p w14:paraId="18976CC2" w14:textId="77777777" w:rsidR="00B10A57" w:rsidRDefault="00B10A57" w:rsidP="00B10A57"/>
    <w:tbl>
      <w:tblPr>
        <w:tblStyle w:val="TableGrid"/>
        <w:tblpPr w:leftFromText="180" w:rightFromText="180" w:vertAnchor="page" w:horzAnchor="margin" w:tblpY="4333"/>
        <w:tblW w:w="5000" w:type="pct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10A57" w14:paraId="4C71D990" w14:textId="77777777" w:rsidTr="00B10A57">
        <w:trPr>
          <w:trHeight w:val="520"/>
        </w:trPr>
        <w:tc>
          <w:tcPr>
            <w:tcW w:w="1250" w:type="pct"/>
            <w:vAlign w:val="center"/>
          </w:tcPr>
          <w:p w14:paraId="29116858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รายละเอียด</w:t>
            </w:r>
          </w:p>
        </w:tc>
        <w:tc>
          <w:tcPr>
            <w:tcW w:w="1250" w:type="pct"/>
            <w:vAlign w:val="center"/>
          </w:tcPr>
          <w:p w14:paraId="1BDCC4D9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Human (Pantip)</w:t>
            </w:r>
          </w:p>
        </w:tc>
        <w:tc>
          <w:tcPr>
            <w:tcW w:w="1250" w:type="pct"/>
            <w:vAlign w:val="center"/>
          </w:tcPr>
          <w:p w14:paraId="7F787A3E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AI (Llama 3)</w:t>
            </w:r>
          </w:p>
        </w:tc>
        <w:tc>
          <w:tcPr>
            <w:tcW w:w="1250" w:type="pct"/>
            <w:vAlign w:val="center"/>
          </w:tcPr>
          <w:p w14:paraId="4BF68C51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รวม</w:t>
            </w:r>
          </w:p>
        </w:tc>
      </w:tr>
      <w:tr w:rsidR="00B10A57" w14:paraId="50211495" w14:textId="77777777" w:rsidTr="00B10A57">
        <w:trPr>
          <w:trHeight w:val="520"/>
        </w:trPr>
        <w:tc>
          <w:tcPr>
            <w:tcW w:w="1250" w:type="pct"/>
            <w:vAlign w:val="center"/>
          </w:tcPr>
          <w:p w14:paraId="46B456DC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จำนวนตัวอย่าง (</w:t>
            </w:r>
            <w:r w:rsidRPr="00806669">
              <w:t>Samples)</w:t>
            </w:r>
          </w:p>
        </w:tc>
        <w:tc>
          <w:tcPr>
            <w:tcW w:w="1250" w:type="pct"/>
            <w:vAlign w:val="center"/>
          </w:tcPr>
          <w:p w14:paraId="0F74FED5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335</w:t>
            </w:r>
          </w:p>
        </w:tc>
        <w:tc>
          <w:tcPr>
            <w:tcW w:w="1250" w:type="pct"/>
            <w:vAlign w:val="center"/>
          </w:tcPr>
          <w:p w14:paraId="1660DABE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335</w:t>
            </w:r>
          </w:p>
        </w:tc>
        <w:tc>
          <w:tcPr>
            <w:tcW w:w="1250" w:type="pct"/>
            <w:vAlign w:val="center"/>
          </w:tcPr>
          <w:p w14:paraId="1CB468B1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670</w:t>
            </w:r>
          </w:p>
        </w:tc>
      </w:tr>
      <w:tr w:rsidR="00B10A57" w14:paraId="01C137A0" w14:textId="77777777" w:rsidTr="00B10A57">
        <w:trPr>
          <w:trHeight w:val="520"/>
        </w:trPr>
        <w:tc>
          <w:tcPr>
            <w:tcW w:w="1250" w:type="pct"/>
            <w:vAlign w:val="center"/>
          </w:tcPr>
          <w:p w14:paraId="201F8082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ความยาวเฉลี่ย (</w:t>
            </w:r>
            <w:r w:rsidRPr="00806669">
              <w:t>Avg. Characters)</w:t>
            </w:r>
          </w:p>
        </w:tc>
        <w:tc>
          <w:tcPr>
            <w:tcW w:w="1250" w:type="pct"/>
            <w:vAlign w:val="center"/>
          </w:tcPr>
          <w:p w14:paraId="7391AFAC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1,893</w:t>
            </w:r>
          </w:p>
        </w:tc>
        <w:tc>
          <w:tcPr>
            <w:tcW w:w="1250" w:type="pct"/>
            <w:vAlign w:val="center"/>
          </w:tcPr>
          <w:p w14:paraId="370D5F62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969</w:t>
            </w:r>
          </w:p>
        </w:tc>
        <w:tc>
          <w:tcPr>
            <w:tcW w:w="1250" w:type="pct"/>
            <w:vAlign w:val="center"/>
          </w:tcPr>
          <w:p w14:paraId="1710FCDC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-</w:t>
            </w:r>
          </w:p>
        </w:tc>
      </w:tr>
      <w:tr w:rsidR="00B10A57" w14:paraId="752C3558" w14:textId="77777777" w:rsidTr="00B10A57">
        <w:trPr>
          <w:trHeight w:val="520"/>
        </w:trPr>
        <w:tc>
          <w:tcPr>
            <w:tcW w:w="1250" w:type="pct"/>
            <w:vAlign w:val="center"/>
          </w:tcPr>
          <w:p w14:paraId="6C7FB556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สัดส่วนภาษาผสม (</w:t>
            </w:r>
            <w:r w:rsidRPr="00806669">
              <w:t>CS Ratio %)</w:t>
            </w:r>
          </w:p>
        </w:tc>
        <w:tc>
          <w:tcPr>
            <w:tcW w:w="1250" w:type="pct"/>
            <w:vAlign w:val="center"/>
          </w:tcPr>
          <w:p w14:paraId="7A5C97A2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5.31%</w:t>
            </w:r>
          </w:p>
        </w:tc>
        <w:tc>
          <w:tcPr>
            <w:tcW w:w="1250" w:type="pct"/>
            <w:vAlign w:val="center"/>
          </w:tcPr>
          <w:p w14:paraId="4D320847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4.99%</w:t>
            </w:r>
          </w:p>
        </w:tc>
        <w:tc>
          <w:tcPr>
            <w:tcW w:w="1250" w:type="pct"/>
            <w:vAlign w:val="center"/>
          </w:tcPr>
          <w:p w14:paraId="13747153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-</w:t>
            </w:r>
          </w:p>
        </w:tc>
      </w:tr>
      <w:tr w:rsidR="00B10A57" w14:paraId="0DDFFD5E" w14:textId="77777777" w:rsidTr="00B10A57">
        <w:trPr>
          <w:trHeight w:val="520"/>
        </w:trPr>
        <w:tc>
          <w:tcPr>
            <w:tcW w:w="1250" w:type="pct"/>
            <w:vAlign w:val="center"/>
          </w:tcPr>
          <w:p w14:paraId="3C077A03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การแบ่งข้อมูล (</w:t>
            </w:r>
            <w:r w:rsidRPr="00806669">
              <w:t>Train : Val : Test)</w:t>
            </w:r>
          </w:p>
        </w:tc>
        <w:tc>
          <w:tcPr>
            <w:tcW w:w="1250" w:type="pct"/>
            <w:vAlign w:val="center"/>
          </w:tcPr>
          <w:p w14:paraId="05E0A779" w14:textId="1A6F71B1" w:rsidR="00B10A57" w:rsidRDefault="00D335E0" w:rsidP="00B10A57">
            <w:pPr>
              <w:pStyle w:val="ListParagraph"/>
              <w:ind w:left="0" w:firstLine="0"/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1250" w:type="pct"/>
            <w:vAlign w:val="center"/>
          </w:tcPr>
          <w:p w14:paraId="16859364" w14:textId="26509DFA" w:rsidR="00B10A57" w:rsidRDefault="00D335E0" w:rsidP="00B10A57">
            <w:pPr>
              <w:pStyle w:val="ListParagraph"/>
              <w:ind w:left="0" w:firstLine="0"/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1250" w:type="pct"/>
            <w:vAlign w:val="center"/>
          </w:tcPr>
          <w:p w14:paraId="1D743347" w14:textId="6DE49AEC" w:rsidR="00B10A57" w:rsidRPr="00027D21" w:rsidRDefault="00027D21" w:rsidP="00B10A57">
            <w:pPr>
              <w:pStyle w:val="ListParagraph"/>
              <w:ind w:left="0" w:firstLine="0"/>
            </w:pPr>
            <w:r w:rsidRPr="00027D21">
              <w:t>469 / 100 / 101</w:t>
            </w:r>
          </w:p>
        </w:tc>
      </w:tr>
    </w:tbl>
    <w:p w14:paraId="59F03630" w14:textId="07CF4F37" w:rsidR="00027D21" w:rsidRPr="007C6AF5" w:rsidRDefault="006F0A00" w:rsidP="007C6AF5">
      <w:pPr>
        <w:pStyle w:val="Caption"/>
        <w:rPr>
          <w:b w:val="0"/>
          <w:bCs w:val="0"/>
        </w:rPr>
      </w:pPr>
      <w:bookmarkStart w:id="73" w:name="_Toc228919809"/>
      <w:r w:rsidRPr="007C6AF5">
        <w:rPr>
          <w:b w:val="0"/>
          <w:bCs w:val="0"/>
          <w:cs/>
        </w:rPr>
        <w:t xml:space="preserve">ตารางที่ 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STYLEREF 1 \s </w:instrText>
      </w:r>
      <w:r w:rsidRPr="007C6AF5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b w:val="0"/>
          <w:bCs w:val="0"/>
          <w:cs/>
        </w:rPr>
        <w:t>.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SEQ </w:instrText>
      </w:r>
      <w:r w:rsidRPr="007C6AF5">
        <w:rPr>
          <w:b w:val="0"/>
          <w:bCs w:val="0"/>
          <w:noProof/>
          <w:cs/>
        </w:rPr>
        <w:instrText xml:space="preserve">ตารางที่ </w:instrText>
      </w:r>
      <w:r w:rsidRPr="007C6AF5">
        <w:rPr>
          <w:b w:val="0"/>
          <w:bCs w:val="0"/>
          <w:noProof/>
        </w:rPr>
        <w:instrText xml:space="preserve">\* ARABIC \s 1 </w:instrText>
      </w:r>
      <w:r w:rsidRPr="007C6AF5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1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rFonts w:hint="cs"/>
          <w:b w:val="0"/>
          <w:bCs w:val="0"/>
          <w:cs/>
        </w:rPr>
        <w:t xml:space="preserve"> </w:t>
      </w:r>
      <w:r w:rsidR="00B25DB7" w:rsidRPr="007C6AF5">
        <w:rPr>
          <w:b w:val="0"/>
          <w:bCs w:val="0"/>
          <w:cs/>
        </w:rPr>
        <w:t>สรุปรายละเอียดสถิติของชุดข้อมูล</w:t>
      </w:r>
      <w:bookmarkEnd w:id="73"/>
      <w:r w:rsidR="00B25DB7" w:rsidRPr="007C6AF5">
        <w:rPr>
          <w:b w:val="0"/>
          <w:bCs w:val="0"/>
          <w:cs/>
        </w:rPr>
        <w:t xml:space="preserve"> </w:t>
      </w:r>
    </w:p>
    <w:p w14:paraId="64B0FE04" w14:textId="43728687" w:rsidR="006F0A00" w:rsidRPr="007C6AF5" w:rsidRDefault="00027D21" w:rsidP="00027D21">
      <w:pPr>
        <w:ind w:firstLine="0"/>
        <w:rPr>
          <w:sz w:val="28"/>
          <w:szCs w:val="28"/>
        </w:rPr>
      </w:pPr>
      <w:r w:rsidRPr="007C6AF5">
        <w:rPr>
          <w:b/>
          <w:bCs/>
          <w:sz w:val="28"/>
          <w:szCs w:val="28"/>
          <w:cs/>
        </w:rPr>
        <w:t>หมายเหตุ:</w:t>
      </w:r>
      <w:r w:rsidRPr="007C6AF5">
        <w:rPr>
          <w:sz w:val="28"/>
          <w:szCs w:val="28"/>
        </w:rPr>
        <w:t xml:space="preserve"> </w:t>
      </w:r>
      <w:r w:rsidRPr="007C6AF5">
        <w:rPr>
          <w:sz w:val="28"/>
          <w:szCs w:val="28"/>
          <w:cs/>
        </w:rPr>
        <w:t xml:space="preserve">ข้อมูลทั้งหมด </w:t>
      </w:r>
      <w:r w:rsidRPr="007C6AF5">
        <w:rPr>
          <w:sz w:val="28"/>
          <w:szCs w:val="28"/>
        </w:rPr>
        <w:t xml:space="preserve">670 </w:t>
      </w:r>
      <w:r w:rsidRPr="007C6AF5">
        <w:rPr>
          <w:sz w:val="28"/>
          <w:szCs w:val="28"/>
          <w:cs/>
        </w:rPr>
        <w:t>ชุด ถูกแบ่งออกเป็นชุดฝึกสอน (</w:t>
      </w:r>
      <w:r w:rsidRPr="007C6AF5">
        <w:rPr>
          <w:sz w:val="28"/>
          <w:szCs w:val="28"/>
        </w:rPr>
        <w:t xml:space="preserve">Training Set) 469 </w:t>
      </w:r>
      <w:r w:rsidRPr="007C6AF5">
        <w:rPr>
          <w:sz w:val="28"/>
          <w:szCs w:val="28"/>
          <w:cs/>
        </w:rPr>
        <w:t>ชุด (</w:t>
      </w:r>
      <w:r w:rsidRPr="007C6AF5">
        <w:rPr>
          <w:sz w:val="28"/>
          <w:szCs w:val="28"/>
        </w:rPr>
        <w:t xml:space="preserve">70%), </w:t>
      </w:r>
      <w:r w:rsidRPr="007C6AF5">
        <w:rPr>
          <w:sz w:val="28"/>
          <w:szCs w:val="28"/>
          <w:cs/>
        </w:rPr>
        <w:t>ชุดทวนสอบ (</w:t>
      </w:r>
      <w:r w:rsidRPr="007C6AF5">
        <w:rPr>
          <w:sz w:val="28"/>
          <w:szCs w:val="28"/>
        </w:rPr>
        <w:t xml:space="preserve">Validation Set) 100 </w:t>
      </w:r>
      <w:r w:rsidRPr="007C6AF5">
        <w:rPr>
          <w:sz w:val="28"/>
          <w:szCs w:val="28"/>
          <w:cs/>
        </w:rPr>
        <w:t>ชุด (</w:t>
      </w:r>
      <w:r w:rsidRPr="007C6AF5">
        <w:rPr>
          <w:sz w:val="28"/>
          <w:szCs w:val="28"/>
        </w:rPr>
        <w:t xml:space="preserve">15%) </w:t>
      </w:r>
      <w:r w:rsidRPr="007C6AF5">
        <w:rPr>
          <w:sz w:val="28"/>
          <w:szCs w:val="28"/>
          <w:cs/>
        </w:rPr>
        <w:t>และชุดทดสอบ (</w:t>
      </w:r>
      <w:r w:rsidRPr="007C6AF5">
        <w:rPr>
          <w:sz w:val="28"/>
          <w:szCs w:val="28"/>
        </w:rPr>
        <w:t xml:space="preserve">Test Set) 101 </w:t>
      </w:r>
      <w:r w:rsidRPr="007C6AF5">
        <w:rPr>
          <w:sz w:val="28"/>
          <w:szCs w:val="28"/>
          <w:cs/>
        </w:rPr>
        <w:t>ชุด (</w:t>
      </w:r>
      <w:r w:rsidRPr="007C6AF5">
        <w:rPr>
          <w:sz w:val="28"/>
          <w:szCs w:val="28"/>
        </w:rPr>
        <w:t>15%)</w:t>
      </w:r>
    </w:p>
    <w:p w14:paraId="193B3DD1" w14:textId="77777777" w:rsidR="007C6AF5" w:rsidRPr="003B0CE7" w:rsidRDefault="007C6AF5" w:rsidP="00027D21">
      <w:pPr>
        <w:ind w:firstLine="0"/>
      </w:pPr>
    </w:p>
    <w:p w14:paraId="603B5165" w14:textId="53B023FF" w:rsidR="00170DCF" w:rsidRPr="002B0A37" w:rsidRDefault="003C72CB" w:rsidP="00170DCF">
      <w:r w:rsidRPr="003C72CB">
        <w:rPr>
          <w:cs/>
        </w:rPr>
        <w:t xml:space="preserve">จากการวิเคราะห์สถิติพบว่าข้อความจากมนุษย์มีความยาวเฉลี่ยมากกว่า </w:t>
      </w:r>
      <w:r w:rsidRPr="003C72CB">
        <w:t xml:space="preserve">AI </w:t>
      </w:r>
      <w:r w:rsidRPr="003C72CB">
        <w:rPr>
          <w:cs/>
        </w:rPr>
        <w:t xml:space="preserve">เกือบ </w:t>
      </w:r>
      <w:r w:rsidRPr="003C72CB">
        <w:t xml:space="preserve">2 </w:t>
      </w:r>
      <w:r w:rsidRPr="003C72CB">
        <w:rPr>
          <w:cs/>
        </w:rPr>
        <w:t>เท่า (</w:t>
      </w:r>
      <w:r w:rsidRPr="003C72CB">
        <w:t xml:space="preserve">1,893 </w:t>
      </w:r>
      <w:r w:rsidRPr="003C72CB">
        <w:rPr>
          <w:cs/>
        </w:rPr>
        <w:t xml:space="preserve">ต่อ </w:t>
      </w:r>
      <w:r w:rsidRPr="003C72CB">
        <w:t xml:space="preserve">969 </w:t>
      </w:r>
      <w:r w:rsidRPr="003C72CB">
        <w:rPr>
          <w:cs/>
        </w:rPr>
        <w:t>ตัวอักษร) ในขณะที่ระดับความเข้มข้นของภาษาผสม (</w:t>
      </w:r>
      <w:r w:rsidRPr="003C72CB">
        <w:t xml:space="preserve">CS Ratio) </w:t>
      </w:r>
      <w:r w:rsidRPr="003C72CB">
        <w:rPr>
          <w:cs/>
        </w:rPr>
        <w:t xml:space="preserve">มีความใกล้เคียงกันที่ประมาณ </w:t>
      </w:r>
      <w:r w:rsidRPr="003C72CB">
        <w:t xml:space="preserve">5% </w:t>
      </w:r>
      <w:r w:rsidRPr="003C72CB">
        <w:rPr>
          <w:cs/>
        </w:rPr>
        <w:t>ซึ่งเป็นระดับที่ท้าทายในการจำแนก</w:t>
      </w:r>
    </w:p>
    <w:p w14:paraId="07642557" w14:textId="22F6E7ED" w:rsidR="002C71B6" w:rsidRDefault="002C71B6" w:rsidP="003B0CE7">
      <w:pPr>
        <w:pStyle w:val="ListParagraph"/>
        <w:ind w:left="1800" w:firstLine="0"/>
      </w:pPr>
    </w:p>
    <w:p w14:paraId="2362626B" w14:textId="4CD16880" w:rsidR="00897593" w:rsidRDefault="00FC3A2F" w:rsidP="00FC3A2F">
      <w:r>
        <w:rPr>
          <w:rFonts w:hint="cs"/>
          <w:cs/>
        </w:rPr>
        <w:t>ใ</w:t>
      </w:r>
      <w:r w:rsidRPr="00FC3A2F">
        <w:rPr>
          <w:cs/>
        </w:rPr>
        <w:t>นการจัดเตรียมชุดข้อมูล ผู้วิจัยได้ดำเนินการทำความสะอาดข้อมูลเพื่อลดอคติ (</w:t>
      </w:r>
      <w:r w:rsidRPr="00FC3A2F">
        <w:t xml:space="preserve">Bias) </w:t>
      </w:r>
      <w:r w:rsidRPr="00FC3A2F">
        <w:rPr>
          <w:cs/>
        </w:rPr>
        <w:t xml:space="preserve">จากรูปแบบการสร้างข้อความของปัญญาประดิษฐ์ ดังตัวอย่างในตารางที่ </w:t>
      </w:r>
      <w:r w:rsidRPr="00FC3A2F">
        <w:t>3.</w:t>
      </w:r>
      <w:r w:rsidR="002B5D2A">
        <w:rPr>
          <w:rFonts w:hint="cs"/>
          <w:cs/>
        </w:rPr>
        <w:t>2</w:t>
      </w:r>
    </w:p>
    <w:p w14:paraId="3D2D8F53" w14:textId="77777777" w:rsidR="008551C7" w:rsidRDefault="008551C7" w:rsidP="00FC3A2F"/>
    <w:p w14:paraId="428BFD4A" w14:textId="77777777" w:rsidR="003868A6" w:rsidRDefault="003868A6" w:rsidP="00FC3A2F"/>
    <w:p w14:paraId="5D1957C9" w14:textId="77777777" w:rsidR="003868A6" w:rsidRDefault="003868A6" w:rsidP="00FC3A2F"/>
    <w:p w14:paraId="546678B0" w14:textId="77777777" w:rsidR="003868A6" w:rsidRDefault="003868A6" w:rsidP="00FC3A2F"/>
    <w:p w14:paraId="1D290B9C" w14:textId="77777777" w:rsidR="003868A6" w:rsidRDefault="003868A6" w:rsidP="00FC3A2F">
      <w:pPr>
        <w:rPr>
          <w:cs/>
        </w:rPr>
      </w:pPr>
    </w:p>
    <w:p w14:paraId="03D9FFB9" w14:textId="58860A89" w:rsidR="00E02FF1" w:rsidRPr="007C6AF5" w:rsidRDefault="00E02FF1" w:rsidP="00E02FF1">
      <w:pPr>
        <w:pStyle w:val="Caption"/>
        <w:rPr>
          <w:b w:val="0"/>
          <w:bCs w:val="0"/>
        </w:rPr>
      </w:pPr>
      <w:bookmarkStart w:id="74" w:name="_Toc228919810"/>
      <w:r w:rsidRPr="007C6AF5">
        <w:rPr>
          <w:b w:val="0"/>
          <w:bCs w:val="0"/>
          <w:cs/>
        </w:rPr>
        <w:lastRenderedPageBreak/>
        <w:t xml:space="preserve">ตารางที่ 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STYLEREF 1 \s </w:instrText>
      </w:r>
      <w:r w:rsidRPr="007C6AF5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b w:val="0"/>
          <w:bCs w:val="0"/>
          <w:cs/>
        </w:rPr>
        <w:t>.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SEQ </w:instrText>
      </w:r>
      <w:r w:rsidRPr="007C6AF5">
        <w:rPr>
          <w:b w:val="0"/>
          <w:bCs w:val="0"/>
          <w:noProof/>
          <w:cs/>
        </w:rPr>
        <w:instrText xml:space="preserve">ตารางที่ </w:instrText>
      </w:r>
      <w:r w:rsidRPr="007C6AF5">
        <w:rPr>
          <w:b w:val="0"/>
          <w:bCs w:val="0"/>
          <w:noProof/>
        </w:rPr>
        <w:instrText xml:space="preserve">\* ARABIC \s 1 </w:instrText>
      </w:r>
      <w:r w:rsidRPr="007C6AF5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2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rFonts w:hint="cs"/>
          <w:b w:val="0"/>
          <w:bCs w:val="0"/>
          <w:cs/>
        </w:rPr>
        <w:t xml:space="preserve"> </w:t>
      </w:r>
      <w:r w:rsidR="00B440FA" w:rsidRPr="007C6AF5">
        <w:rPr>
          <w:b w:val="0"/>
          <w:bCs w:val="0"/>
          <w:cs/>
        </w:rPr>
        <w:t>ตัวอย่างการประมวลผลข้อมูลเพื่อขจัดสิ่งเจือปน (</w:t>
      </w:r>
      <w:r w:rsidR="00B440FA" w:rsidRPr="007C6AF5">
        <w:rPr>
          <w:b w:val="0"/>
          <w:bCs w:val="0"/>
        </w:rPr>
        <w:t>Data Cleaning Examples)</w:t>
      </w:r>
      <w:bookmarkEnd w:id="74"/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3119"/>
        <w:gridCol w:w="1843"/>
        <w:gridCol w:w="2205"/>
      </w:tblGrid>
      <w:tr w:rsidR="00FC3A2F" w14:paraId="4C52A608" w14:textId="77777777" w:rsidTr="00C45D8C">
        <w:trPr>
          <w:jc w:val="center"/>
        </w:trPr>
        <w:tc>
          <w:tcPr>
            <w:tcW w:w="680" w:type="pct"/>
          </w:tcPr>
          <w:p w14:paraId="0161C193" w14:textId="488D62D9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  <w:cs/>
              </w:rPr>
            </w:pPr>
            <w:r w:rsidRPr="007C6AF5">
              <w:rPr>
                <w:rFonts w:hint="cs"/>
                <w:sz w:val="30"/>
                <w:szCs w:val="30"/>
                <w:cs/>
              </w:rPr>
              <w:t>ตัวอย่างที่</w:t>
            </w:r>
          </w:p>
        </w:tc>
        <w:tc>
          <w:tcPr>
            <w:tcW w:w="1880" w:type="pct"/>
            <w:vAlign w:val="center"/>
          </w:tcPr>
          <w:p w14:paraId="5BE554E2" w14:textId="6F9D520D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  <w:cs/>
              </w:rPr>
              <w:t>ข้อความเริ่มต้น (</w:t>
            </w:r>
            <w:r w:rsidRPr="007C6AF5">
              <w:rPr>
                <w:sz w:val="30"/>
                <w:szCs w:val="30"/>
              </w:rPr>
              <w:t>Raw Text)</w:t>
            </w:r>
          </w:p>
        </w:tc>
        <w:tc>
          <w:tcPr>
            <w:tcW w:w="1111" w:type="pct"/>
            <w:vAlign w:val="center"/>
          </w:tcPr>
          <w:p w14:paraId="07F6393F" w14:textId="72C2B481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  <w:cs/>
              </w:rPr>
              <w:t>ข้อความหลังการประมวลผล (</w:t>
            </w:r>
            <w:r w:rsidRPr="007C6AF5">
              <w:rPr>
                <w:sz w:val="30"/>
                <w:szCs w:val="30"/>
              </w:rPr>
              <w:t>Cleaned Text)</w:t>
            </w:r>
          </w:p>
        </w:tc>
        <w:tc>
          <w:tcPr>
            <w:tcW w:w="1329" w:type="pct"/>
            <w:vAlign w:val="center"/>
          </w:tcPr>
          <w:p w14:paraId="0BFEE2E2" w14:textId="3C390705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rStyle w:val="Strong"/>
                <w:b w:val="0"/>
                <w:bCs w:val="0"/>
                <w:sz w:val="30"/>
                <w:szCs w:val="30"/>
                <w:cs/>
              </w:rPr>
              <w:t>สิ่งที่ถูกลบออก (</w:t>
            </w:r>
            <w:r w:rsidRPr="007C6AF5">
              <w:rPr>
                <w:rStyle w:val="Strong"/>
                <w:b w:val="0"/>
                <w:bCs w:val="0"/>
                <w:sz w:val="30"/>
                <w:szCs w:val="30"/>
              </w:rPr>
              <w:t>Noise/Artifacts)</w:t>
            </w:r>
          </w:p>
        </w:tc>
      </w:tr>
      <w:tr w:rsidR="00FC3A2F" w14:paraId="64DCAD38" w14:textId="77777777" w:rsidTr="00C45D8C">
        <w:trPr>
          <w:jc w:val="center"/>
        </w:trPr>
        <w:tc>
          <w:tcPr>
            <w:tcW w:w="680" w:type="pct"/>
          </w:tcPr>
          <w:p w14:paraId="003C9C75" w14:textId="7315F991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rFonts w:hint="cs"/>
                <w:sz w:val="30"/>
                <w:szCs w:val="30"/>
                <w:cs/>
              </w:rPr>
              <w:t>1</w:t>
            </w:r>
          </w:p>
        </w:tc>
        <w:tc>
          <w:tcPr>
            <w:tcW w:w="1880" w:type="pct"/>
            <w:vAlign w:val="center"/>
          </w:tcPr>
          <w:p w14:paraId="19B86803" w14:textId="46C7F631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 xml:space="preserve">"Hey fans! </w:t>
            </w:r>
            <w:r w:rsidRPr="007C6AF5">
              <w:rPr>
                <w:sz w:val="30"/>
                <w:szCs w:val="30"/>
                <w:cs/>
              </w:rPr>
              <w:t xml:space="preserve">มาสนใจโปรเจ็กต์พิเศษดี๊ดีจาก </w:t>
            </w:r>
            <w:r w:rsidRPr="007C6AF5">
              <w:rPr>
                <w:sz w:val="30"/>
                <w:szCs w:val="30"/>
              </w:rPr>
              <w:t xml:space="preserve">BNK48 &amp; CGM48 </w:t>
            </w:r>
            <w:r w:rsidRPr="007C6AF5">
              <w:rPr>
                <w:sz w:val="30"/>
                <w:szCs w:val="30"/>
                <w:cs/>
              </w:rPr>
              <w:t xml:space="preserve">กัน! ... หลังจากสิ้นสุดการโหวต </w:t>
            </w:r>
            <w:r w:rsidRPr="007C6AF5">
              <w:rPr>
                <w:sz w:val="30"/>
                <w:szCs w:val="30"/>
              </w:rPr>
              <w:t xml:space="preserve">BNK Token </w:t>
            </w:r>
            <w:r w:rsidRPr="007C6AF5">
              <w:rPr>
                <w:sz w:val="30"/>
                <w:szCs w:val="30"/>
                <w:cs/>
              </w:rPr>
              <w:t xml:space="preserve">ของคุณจะถูก </w:t>
            </w:r>
            <w:r w:rsidRPr="007C6AF5">
              <w:rPr>
                <w:sz w:val="30"/>
                <w:szCs w:val="30"/>
              </w:rPr>
              <w:t xml:space="preserve">Burn </w:t>
            </w:r>
            <w:r w:rsidRPr="007C6AF5">
              <w:rPr>
                <w:sz w:val="30"/>
                <w:szCs w:val="30"/>
                <w:cs/>
              </w:rPr>
              <w:t>ทิ้ง</w:t>
            </w:r>
            <w:r w:rsidRPr="007C6AF5">
              <w:rPr>
                <w:sz w:val="30"/>
                <w:szCs w:val="30"/>
              </w:rPr>
              <w:t xml:space="preserve"> Don't miss out this opportunity to show your love and support for these talented girls!"</w:t>
            </w:r>
          </w:p>
        </w:tc>
        <w:tc>
          <w:tcPr>
            <w:tcW w:w="1111" w:type="pct"/>
            <w:vAlign w:val="center"/>
          </w:tcPr>
          <w:p w14:paraId="527AEC2B" w14:textId="119B0A38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>"</w:t>
            </w:r>
            <w:r w:rsidRPr="007C6AF5">
              <w:rPr>
                <w:sz w:val="30"/>
                <w:szCs w:val="30"/>
                <w:cs/>
              </w:rPr>
              <w:t xml:space="preserve">มาสนใจโปรเจ็กต์พิเศษจาก </w:t>
            </w:r>
            <w:r w:rsidRPr="007C6AF5">
              <w:rPr>
                <w:sz w:val="30"/>
                <w:szCs w:val="30"/>
              </w:rPr>
              <w:t xml:space="preserve">BNK48 &amp; CGM48 </w:t>
            </w:r>
            <w:r w:rsidRPr="007C6AF5">
              <w:rPr>
                <w:sz w:val="30"/>
                <w:szCs w:val="30"/>
                <w:cs/>
              </w:rPr>
              <w:t xml:space="preserve">กัน! ... หลังจากสิ้นสุดการโหวต </w:t>
            </w:r>
            <w:r w:rsidRPr="007C6AF5">
              <w:rPr>
                <w:sz w:val="30"/>
                <w:szCs w:val="30"/>
              </w:rPr>
              <w:t xml:space="preserve">BNK Token </w:t>
            </w:r>
            <w:r w:rsidRPr="007C6AF5">
              <w:rPr>
                <w:sz w:val="30"/>
                <w:szCs w:val="30"/>
                <w:cs/>
              </w:rPr>
              <w:t xml:space="preserve">ของคุณจะถูก </w:t>
            </w:r>
            <w:r w:rsidRPr="007C6AF5">
              <w:rPr>
                <w:sz w:val="30"/>
                <w:szCs w:val="30"/>
              </w:rPr>
              <w:t xml:space="preserve">Burn </w:t>
            </w:r>
            <w:r w:rsidRPr="007C6AF5">
              <w:rPr>
                <w:sz w:val="30"/>
                <w:szCs w:val="30"/>
                <w:cs/>
              </w:rPr>
              <w:t>ทิ้ง"</w:t>
            </w:r>
          </w:p>
        </w:tc>
        <w:tc>
          <w:tcPr>
            <w:tcW w:w="1329" w:type="pct"/>
            <w:vAlign w:val="center"/>
          </w:tcPr>
          <w:p w14:paraId="5619B3E5" w14:textId="2A2F9A18" w:rsidR="00FC3A2F" w:rsidRPr="007C6AF5" w:rsidRDefault="00FC3A2F" w:rsidP="00446D08">
            <w:pPr>
              <w:pStyle w:val="NormalWeb"/>
              <w:spacing w:before="0"/>
              <w:ind w:firstLine="0"/>
              <w:rPr>
                <w:rFonts w:ascii="TH Sarabun New" w:hAnsi="TH Sarabun New" w:cs="TH Sarabun New"/>
                <w:sz w:val="30"/>
              </w:rPr>
            </w:pPr>
            <w:r w:rsidRPr="007C6AF5">
              <w:rPr>
                <w:rFonts w:ascii="TH Sarabun New" w:hAnsi="TH Sarabun New" w:cs="TH Sarabun New"/>
                <w:sz w:val="30"/>
              </w:rPr>
              <w:t xml:space="preserve">1. </w:t>
            </w:r>
            <w:r w:rsidRPr="007C6AF5">
              <w:rPr>
                <w:rFonts w:ascii="TH Sarabun New" w:hAnsi="TH Sarabun New" w:cs="TH Sarabun New"/>
                <w:sz w:val="30"/>
                <w:cs/>
              </w:rPr>
              <w:t>คำเกริ่นนำ (</w:t>
            </w:r>
            <w:r w:rsidRPr="007C6AF5">
              <w:rPr>
                <w:rFonts w:ascii="TH Sarabun New" w:hAnsi="TH Sarabun New" w:cs="TH Sarabun New"/>
                <w:sz w:val="30"/>
              </w:rPr>
              <w:t>Greeting): "Hey fans!"</w:t>
            </w:r>
          </w:p>
          <w:p w14:paraId="1D26403A" w14:textId="188FF919" w:rsidR="00FC3A2F" w:rsidRPr="007C6AF5" w:rsidRDefault="00FC3A2F" w:rsidP="00446D08">
            <w:pPr>
              <w:pStyle w:val="NormalWeb"/>
              <w:spacing w:before="0"/>
              <w:ind w:firstLine="0"/>
              <w:rPr>
                <w:rFonts w:ascii="TH Sarabun New" w:hAnsi="TH Sarabun New" w:cs="TH Sarabun New"/>
                <w:sz w:val="30"/>
              </w:rPr>
            </w:pPr>
            <w:r w:rsidRPr="007C6AF5">
              <w:rPr>
                <w:rFonts w:ascii="TH Sarabun New" w:hAnsi="TH Sarabun New" w:cs="TH Sarabun New"/>
                <w:sz w:val="30"/>
              </w:rPr>
              <w:t xml:space="preserve">2. </w:t>
            </w:r>
            <w:r w:rsidRPr="007C6AF5">
              <w:rPr>
                <w:rFonts w:ascii="TH Sarabun New" w:hAnsi="TH Sarabun New" w:cs="TH Sarabun New"/>
                <w:sz w:val="30"/>
                <w:cs/>
              </w:rPr>
              <w:t xml:space="preserve">คำสร้อย </w:t>
            </w:r>
            <w:r w:rsidRPr="007C6AF5">
              <w:rPr>
                <w:rFonts w:ascii="TH Sarabun New" w:hAnsi="TH Sarabun New" w:cs="TH Sarabun New"/>
                <w:sz w:val="30"/>
              </w:rPr>
              <w:t>AI: "</w:t>
            </w:r>
            <w:r w:rsidRPr="007C6AF5">
              <w:rPr>
                <w:rFonts w:ascii="TH Sarabun New" w:hAnsi="TH Sarabun New" w:cs="TH Sarabun New"/>
                <w:sz w:val="30"/>
                <w:cs/>
              </w:rPr>
              <w:t>ดี๊ดี"</w:t>
            </w:r>
          </w:p>
          <w:p w14:paraId="50C3067C" w14:textId="5F7AA704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 xml:space="preserve">3. </w:t>
            </w:r>
            <w:r w:rsidRPr="007C6AF5">
              <w:rPr>
                <w:sz w:val="30"/>
                <w:szCs w:val="30"/>
                <w:cs/>
              </w:rPr>
              <w:t>ประโยคปิดท้ายภาษาอังกฤษ:</w:t>
            </w:r>
            <w:r w:rsidRPr="007C6AF5">
              <w:rPr>
                <w:sz w:val="30"/>
                <w:szCs w:val="30"/>
              </w:rPr>
              <w:t xml:space="preserve"> "Don't miss out..."</w:t>
            </w:r>
          </w:p>
        </w:tc>
      </w:tr>
      <w:tr w:rsidR="00FC3A2F" w:rsidRPr="00966CF6" w14:paraId="36672AEE" w14:textId="77777777" w:rsidTr="00C45D8C">
        <w:trPr>
          <w:jc w:val="center"/>
        </w:trPr>
        <w:tc>
          <w:tcPr>
            <w:tcW w:w="680" w:type="pct"/>
          </w:tcPr>
          <w:p w14:paraId="45A852DB" w14:textId="58A10193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rFonts w:hint="cs"/>
                <w:sz w:val="30"/>
                <w:szCs w:val="30"/>
                <w:cs/>
              </w:rPr>
              <w:t>2</w:t>
            </w:r>
          </w:p>
        </w:tc>
        <w:tc>
          <w:tcPr>
            <w:tcW w:w="1880" w:type="pct"/>
            <w:vAlign w:val="center"/>
          </w:tcPr>
          <w:p w14:paraId="00EE25F3" w14:textId="6FB9CADC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>"</w:t>
            </w:r>
            <w:r w:rsidRPr="007C6AF5">
              <w:rPr>
                <w:sz w:val="30"/>
                <w:szCs w:val="30"/>
                <w:cs/>
              </w:rPr>
              <w:t xml:space="preserve">สวัสดี </w:t>
            </w:r>
            <w:r w:rsidRPr="007C6AF5">
              <w:rPr>
                <w:sz w:val="30"/>
                <w:szCs w:val="30"/>
              </w:rPr>
              <w:t xml:space="preserve">gang! </w:t>
            </w:r>
            <w:r w:rsidRPr="007C6AF5">
              <w:rPr>
                <w:sz w:val="30"/>
                <w:szCs w:val="30"/>
                <w:cs/>
              </w:rPr>
              <w:t xml:space="preserve">วันนี้ผมมาแชร์ประสบการณ์ตั้ง </w:t>
            </w:r>
            <w:r w:rsidRPr="007C6AF5">
              <w:rPr>
                <w:sz w:val="30"/>
                <w:szCs w:val="30"/>
              </w:rPr>
              <w:t xml:space="preserve">Azure Cosmos DB </w:t>
            </w:r>
            <w:r w:rsidRPr="007C6AF5">
              <w:rPr>
                <w:sz w:val="30"/>
                <w:szCs w:val="30"/>
                <w:cs/>
              </w:rPr>
              <w:t>กันครับ ... [</w:t>
            </w:r>
            <w:r w:rsidRPr="007C6AF5">
              <w:rPr>
                <w:sz w:val="30"/>
                <w:szCs w:val="30"/>
              </w:rPr>
              <w:t xml:space="preserve">connection refused calling hello ... </w:t>
            </w:r>
            <w:r w:rsidRPr="007C6AF5">
              <w:rPr>
                <w:sz w:val="30"/>
                <w:szCs w:val="30"/>
                <w:cs/>
              </w:rPr>
              <w:t xml:space="preserve">สงสัยมันเพราะ </w:t>
            </w:r>
            <w:r w:rsidRPr="007C6AF5">
              <w:rPr>
                <w:sz w:val="30"/>
                <w:szCs w:val="30"/>
              </w:rPr>
              <w:t xml:space="preserve">Network Settings </w:t>
            </w:r>
            <w:r w:rsidRPr="007C6AF5">
              <w:rPr>
                <w:sz w:val="30"/>
                <w:szCs w:val="30"/>
                <w:cs/>
              </w:rPr>
              <w:t>ไม่ถูกต้องใช่ไหมคะ</w:t>
            </w:r>
            <w:r w:rsidRPr="007C6AF5">
              <w:rPr>
                <w:sz w:val="30"/>
                <w:szCs w:val="30"/>
              </w:rPr>
              <w:t>?"</w:t>
            </w:r>
          </w:p>
        </w:tc>
        <w:tc>
          <w:tcPr>
            <w:tcW w:w="1111" w:type="pct"/>
            <w:vAlign w:val="center"/>
          </w:tcPr>
          <w:p w14:paraId="4B327E45" w14:textId="205A292E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>"</w:t>
            </w:r>
            <w:r w:rsidRPr="007C6AF5">
              <w:rPr>
                <w:sz w:val="30"/>
                <w:szCs w:val="30"/>
                <w:cs/>
              </w:rPr>
              <w:t xml:space="preserve">วันนี้ผมมาแชร์ประสบการณ์ตั้ง </w:t>
            </w:r>
            <w:r w:rsidRPr="007C6AF5">
              <w:rPr>
                <w:sz w:val="30"/>
                <w:szCs w:val="30"/>
              </w:rPr>
              <w:t xml:space="preserve">Azure Cosmos DB </w:t>
            </w:r>
            <w:r w:rsidRPr="007C6AF5">
              <w:rPr>
                <w:sz w:val="30"/>
                <w:szCs w:val="30"/>
                <w:cs/>
              </w:rPr>
              <w:t>กันครับ ... [</w:t>
            </w:r>
            <w:r w:rsidRPr="007C6AF5">
              <w:rPr>
                <w:sz w:val="30"/>
                <w:szCs w:val="30"/>
              </w:rPr>
              <w:t xml:space="preserve">connection refused calling hello ... </w:t>
            </w:r>
            <w:r w:rsidRPr="007C6AF5">
              <w:rPr>
                <w:sz w:val="30"/>
                <w:szCs w:val="30"/>
                <w:cs/>
              </w:rPr>
              <w:t xml:space="preserve">สงสัยมันเพราะ </w:t>
            </w:r>
            <w:r w:rsidRPr="007C6AF5">
              <w:rPr>
                <w:sz w:val="30"/>
                <w:szCs w:val="30"/>
              </w:rPr>
              <w:t xml:space="preserve">Network Settings </w:t>
            </w:r>
            <w:r w:rsidRPr="007C6AF5">
              <w:rPr>
                <w:sz w:val="30"/>
                <w:szCs w:val="30"/>
                <w:cs/>
              </w:rPr>
              <w:t>ไม่ถูกต้องใช่ไหมคะ</w:t>
            </w:r>
            <w:r w:rsidRPr="007C6AF5">
              <w:rPr>
                <w:sz w:val="30"/>
                <w:szCs w:val="30"/>
              </w:rPr>
              <w:t>?"</w:t>
            </w:r>
          </w:p>
        </w:tc>
        <w:tc>
          <w:tcPr>
            <w:tcW w:w="1329" w:type="pct"/>
            <w:vAlign w:val="center"/>
          </w:tcPr>
          <w:p w14:paraId="6B22F03C" w14:textId="3DEA7BEA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  <w:cs/>
              </w:rPr>
              <w:t xml:space="preserve">คำเกริ่นนำที่แสดงลักษณะของ </w:t>
            </w:r>
            <w:r w:rsidRPr="007C6AF5">
              <w:rPr>
                <w:sz w:val="30"/>
                <w:szCs w:val="30"/>
              </w:rPr>
              <w:t>AI Chatbot: "</w:t>
            </w:r>
            <w:r w:rsidRPr="007C6AF5">
              <w:rPr>
                <w:sz w:val="30"/>
                <w:szCs w:val="30"/>
                <w:cs/>
              </w:rPr>
              <w:t xml:space="preserve">สวัสดี </w:t>
            </w:r>
            <w:r w:rsidRPr="007C6AF5">
              <w:rPr>
                <w:sz w:val="30"/>
                <w:szCs w:val="30"/>
              </w:rPr>
              <w:t>gang!"</w:t>
            </w:r>
          </w:p>
        </w:tc>
      </w:tr>
      <w:tr w:rsidR="00FC3A2F" w14:paraId="44E8FEF9" w14:textId="77777777" w:rsidTr="00C45D8C">
        <w:trPr>
          <w:jc w:val="center"/>
        </w:trPr>
        <w:tc>
          <w:tcPr>
            <w:tcW w:w="680" w:type="pct"/>
          </w:tcPr>
          <w:p w14:paraId="12AFC870" w14:textId="44503A43" w:rsidR="00FC3A2F" w:rsidRPr="007C6AF5" w:rsidRDefault="00966CF6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rFonts w:hint="cs"/>
                <w:sz w:val="30"/>
                <w:szCs w:val="30"/>
                <w:cs/>
              </w:rPr>
              <w:t>3</w:t>
            </w:r>
          </w:p>
        </w:tc>
        <w:tc>
          <w:tcPr>
            <w:tcW w:w="1880" w:type="pct"/>
            <w:vAlign w:val="center"/>
          </w:tcPr>
          <w:p w14:paraId="2EE6AD20" w14:textId="1DE26E57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>"</w:t>
            </w:r>
            <w:r w:rsidRPr="007C6AF5">
              <w:rPr>
                <w:sz w:val="30"/>
                <w:szCs w:val="30"/>
                <w:cs/>
              </w:rPr>
              <w:t xml:space="preserve">มาแล้วจ้า </w:t>
            </w:r>
            <w:r w:rsidRPr="007C6AF5">
              <w:rPr>
                <w:sz w:val="30"/>
                <w:szCs w:val="30"/>
              </w:rPr>
              <w:t xml:space="preserve">MV </w:t>
            </w:r>
            <w:r w:rsidRPr="007C6AF5">
              <w:rPr>
                <w:sz w:val="30"/>
                <w:szCs w:val="30"/>
                <w:cs/>
              </w:rPr>
              <w:t xml:space="preserve">เพลงรอง ... เป็น </w:t>
            </w:r>
            <w:r w:rsidRPr="007C6AF5">
              <w:rPr>
                <w:sz w:val="30"/>
                <w:szCs w:val="30"/>
              </w:rPr>
              <w:t xml:space="preserve">MV </w:t>
            </w:r>
            <w:r w:rsidRPr="007C6AF5">
              <w:rPr>
                <w:sz w:val="30"/>
                <w:szCs w:val="30"/>
                <w:cs/>
              </w:rPr>
              <w:t xml:space="preserve">ที่ดูแล้วอยากดูซ้ำทันที เอาไป </w:t>
            </w:r>
            <w:r w:rsidRPr="007C6AF5">
              <w:rPr>
                <w:sz w:val="30"/>
                <w:szCs w:val="30"/>
              </w:rPr>
              <w:t>10/10 This MV got me hook! The energy is high and the vibe is so cool! Can't help but wanna rewatch it over and over again."</w:t>
            </w:r>
          </w:p>
        </w:tc>
        <w:tc>
          <w:tcPr>
            <w:tcW w:w="1111" w:type="pct"/>
            <w:vAlign w:val="center"/>
          </w:tcPr>
          <w:p w14:paraId="628C7519" w14:textId="740DDA16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>"</w:t>
            </w:r>
            <w:r w:rsidRPr="007C6AF5">
              <w:rPr>
                <w:sz w:val="30"/>
                <w:szCs w:val="30"/>
                <w:cs/>
              </w:rPr>
              <w:t xml:space="preserve">มาแล้วจ้า </w:t>
            </w:r>
            <w:r w:rsidRPr="007C6AF5">
              <w:rPr>
                <w:sz w:val="30"/>
                <w:szCs w:val="30"/>
              </w:rPr>
              <w:t xml:space="preserve">MV </w:t>
            </w:r>
            <w:r w:rsidRPr="007C6AF5">
              <w:rPr>
                <w:sz w:val="30"/>
                <w:szCs w:val="30"/>
                <w:cs/>
              </w:rPr>
              <w:t xml:space="preserve">เพลงรอง ... เป็น </w:t>
            </w:r>
            <w:r w:rsidRPr="007C6AF5">
              <w:rPr>
                <w:sz w:val="30"/>
                <w:szCs w:val="30"/>
              </w:rPr>
              <w:t xml:space="preserve">MV </w:t>
            </w:r>
            <w:r w:rsidRPr="007C6AF5">
              <w:rPr>
                <w:sz w:val="30"/>
                <w:szCs w:val="30"/>
                <w:cs/>
              </w:rPr>
              <w:t xml:space="preserve">ที่ดูแล้วอยากดูซ้ำทันที เอาไป </w:t>
            </w:r>
            <w:r w:rsidRPr="007C6AF5">
              <w:rPr>
                <w:sz w:val="30"/>
                <w:szCs w:val="30"/>
              </w:rPr>
              <w:t>10/10"</w:t>
            </w:r>
          </w:p>
        </w:tc>
        <w:tc>
          <w:tcPr>
            <w:tcW w:w="1329" w:type="pct"/>
            <w:vAlign w:val="center"/>
          </w:tcPr>
          <w:p w14:paraId="41751D11" w14:textId="5274859D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  <w:cs/>
              </w:rPr>
              <w:t>ส่วนสรุปเนื้อหาเป็นภาษาอังกฤษ (</w:t>
            </w:r>
            <w:r w:rsidRPr="007C6AF5">
              <w:rPr>
                <w:sz w:val="30"/>
                <w:szCs w:val="30"/>
              </w:rPr>
              <w:t xml:space="preserve">Translation/Summary) </w:t>
            </w:r>
            <w:r w:rsidRPr="007C6AF5">
              <w:rPr>
                <w:sz w:val="30"/>
                <w:szCs w:val="30"/>
                <w:cs/>
              </w:rPr>
              <w:t xml:space="preserve">ที่ </w:t>
            </w:r>
            <w:r w:rsidRPr="007C6AF5">
              <w:rPr>
                <w:sz w:val="30"/>
                <w:szCs w:val="30"/>
              </w:rPr>
              <w:t xml:space="preserve">AI </w:t>
            </w:r>
            <w:r w:rsidRPr="007C6AF5">
              <w:rPr>
                <w:sz w:val="30"/>
                <w:szCs w:val="30"/>
                <w:cs/>
              </w:rPr>
              <w:t>มักสร้างต่อท้ายข้อความภาษาไทย</w:t>
            </w:r>
          </w:p>
        </w:tc>
      </w:tr>
    </w:tbl>
    <w:p w14:paraId="646709C8" w14:textId="77777777" w:rsidR="00E02FF1" w:rsidRDefault="00E02FF1" w:rsidP="003B0CE7">
      <w:pPr>
        <w:pStyle w:val="ListParagraph"/>
        <w:ind w:left="1800" w:firstLine="0"/>
      </w:pPr>
    </w:p>
    <w:p w14:paraId="6B80FDBC" w14:textId="79A46C79" w:rsidR="00115E79" w:rsidRPr="002F7CBD" w:rsidRDefault="00923BF1" w:rsidP="00115E79">
      <w:pPr>
        <w:rPr>
          <w:cs/>
        </w:rPr>
      </w:pPr>
      <w:r w:rsidRPr="002F7CBD">
        <w:rPr>
          <w:cs/>
        </w:rPr>
        <w:t>จากการทำความสะอาดข้อมูล</w:t>
      </w:r>
      <w:r w:rsidRPr="002F7CBD">
        <w:t xml:space="preserve"> </w:t>
      </w:r>
      <w:r w:rsidRPr="002F7CBD">
        <w:rPr>
          <w:cs/>
        </w:rPr>
        <w:t>พบว่าปัญญาประดิษฐ์ (</w:t>
      </w:r>
      <w:r w:rsidRPr="002F7CBD">
        <w:t xml:space="preserve">Llama 3) </w:t>
      </w:r>
      <w:r w:rsidRPr="002F7CBD">
        <w:rPr>
          <w:cs/>
        </w:rPr>
        <w:t>มักแทรกคำเกริ่นนำ และประโยคปิด</w:t>
      </w:r>
      <w:r w:rsidRPr="002F7CBD">
        <w:t xml:space="preserve"> </w:t>
      </w:r>
      <w:r w:rsidRPr="002F7CBD">
        <w:rPr>
          <w:cs/>
        </w:rPr>
        <w:t xml:space="preserve">เป็นภาษาอังกฤษที่อยู่นอกเหนือจากเนื้อหาหลัก ผู้วิจัยจึงใช้สคริปต์ </w:t>
      </w:r>
      <w:r w:rsidRPr="002F7CBD">
        <w:t xml:space="preserve">Python </w:t>
      </w:r>
      <w:r w:rsidRPr="002F7CBD">
        <w:rPr>
          <w:cs/>
        </w:rPr>
        <w:t xml:space="preserve">ในการขจัดสิ่งเจือปนเหล่านี้ออก เพื่อให้แบบจำลอง </w:t>
      </w:r>
      <w:r w:rsidRPr="002F7CBD">
        <w:t xml:space="preserve">WangchanBERTa </w:t>
      </w:r>
      <w:r w:rsidRPr="002F7CBD">
        <w:rPr>
          <w:cs/>
        </w:rPr>
        <w:t>สามารถเรียนรู้เฉพาะโครงสร้างภาษาผสม (</w:t>
      </w:r>
      <w:r w:rsidRPr="002F7CBD">
        <w:t xml:space="preserve">Code-switching) </w:t>
      </w:r>
      <w:r w:rsidRPr="002F7CBD">
        <w:rPr>
          <w:cs/>
        </w:rPr>
        <w:t>ที่เป็นเนื้อหาสำคัญจริง ๆ ซึ่งจะช่วยเพิ่มความแม่นยำในการจำแนกแหล่งที่มาของข้อความ</w:t>
      </w:r>
    </w:p>
    <w:p w14:paraId="77B4BB43" w14:textId="77777777" w:rsidR="00115E79" w:rsidRPr="00A6393C" w:rsidRDefault="00115E79" w:rsidP="003B0CE7">
      <w:pPr>
        <w:pStyle w:val="ListParagraph"/>
        <w:ind w:left="1800" w:firstLine="0"/>
        <w:rPr>
          <w:cs/>
        </w:rPr>
      </w:pPr>
    </w:p>
    <w:p w14:paraId="5F2FBF09" w14:textId="77777777" w:rsidR="00703952" w:rsidRPr="0034018B" w:rsidRDefault="000F1EF6" w:rsidP="00703952">
      <w:pPr>
        <w:pStyle w:val="Heading2"/>
      </w:pPr>
      <w:bookmarkStart w:id="75" w:name="_Toc228919785"/>
      <w:r>
        <w:rPr>
          <w:rFonts w:hint="cs"/>
          <w:cs/>
        </w:rPr>
        <w:t>ประเด็นที่น่าสนใจและสิ่งที่ท้าทาย</w:t>
      </w:r>
      <w:bookmarkEnd w:id="75"/>
    </w:p>
    <w:p w14:paraId="45C097FB" w14:textId="77777777" w:rsidR="00703952" w:rsidRDefault="00703952" w:rsidP="00703952">
      <w:pPr>
        <w:spacing w:before="0"/>
      </w:pPr>
    </w:p>
    <w:p w14:paraId="2B95E822" w14:textId="6F1CA019" w:rsidR="000854FE" w:rsidRDefault="00A12E61" w:rsidP="000854FE">
      <w:pPr>
        <w:pStyle w:val="Heading3"/>
      </w:pPr>
      <w:bookmarkStart w:id="76" w:name="_Toc228919786"/>
      <w:r w:rsidRPr="00A12E61">
        <w:rPr>
          <w:cs/>
        </w:rPr>
        <w:t>การรักษาสมดุลระหว่างขนาดและความแม่นยำ (</w:t>
      </w:r>
      <w:r w:rsidRPr="00A12E61">
        <w:t>Size vs. Accuracy Trade-off)</w:t>
      </w:r>
      <w:bookmarkEnd w:id="76"/>
    </w:p>
    <w:p w14:paraId="662B4037" w14:textId="6C3D2D17" w:rsidR="00D1223F" w:rsidRPr="002F7CBD" w:rsidRDefault="002B0A37" w:rsidP="00D1223F">
      <w:r w:rsidRPr="002F7CBD">
        <w:rPr>
          <w:cs/>
        </w:rPr>
        <w:t xml:space="preserve">เนื่องจากโครงงานนี้เลือกใช้แบบจำลอง </w:t>
      </w:r>
      <w:r w:rsidRPr="002F7CBD">
        <w:t xml:space="preserve">WangchanBERTa </w:t>
      </w:r>
      <w:r w:rsidRPr="002F7CBD">
        <w:rPr>
          <w:cs/>
        </w:rPr>
        <w:t>ซึ่งมีพารามิเตอร์จำนวนมาก</w:t>
      </w:r>
      <w:r w:rsidRPr="002F7CBD">
        <w:t xml:space="preserve"> </w:t>
      </w:r>
      <w:r w:rsidRPr="002F7CBD">
        <w:rPr>
          <w:cs/>
        </w:rPr>
        <w:t xml:space="preserve">การจะทำให้เบราว์เซอร์รันโมเดลนี้ได้จริงจึงต้องใช้เทคนิค </w:t>
      </w:r>
      <w:r w:rsidRPr="002F7CBD">
        <w:t xml:space="preserve">Quantization </w:t>
      </w:r>
      <w:r w:rsidRPr="002F7CBD">
        <w:rPr>
          <w:cs/>
        </w:rPr>
        <w:t>เพื่อลดขนาดไฟล์</w:t>
      </w:r>
      <w:r w:rsidRPr="002F7CBD">
        <w:t xml:space="preserve"> </w:t>
      </w:r>
      <w:r w:rsidRPr="002F7CBD">
        <w:rPr>
          <w:cs/>
        </w:rPr>
        <w:t>อย่างไรก็ตาม การบีบอัดข้อมูลน้ำหนักโมเดลอาจส่งผลให้ความแม่นยำลดลงเล็กน้อย ผู้จัดทำจึงต้องทำการทดสอบเปรียบเทียบค่าความผิดพลาดเพื่อให้แน่ใจว่าผลลัพธ์ที่ได้ยังอยู่ในเกณฑ์ที่ยอมรับได้</w:t>
      </w:r>
    </w:p>
    <w:p w14:paraId="2BF627B0" w14:textId="77777777" w:rsidR="002B0A37" w:rsidRPr="00D1223F" w:rsidRDefault="002B0A37" w:rsidP="00D1223F"/>
    <w:p w14:paraId="5C182762" w14:textId="758C570F" w:rsidR="002B0A37" w:rsidRDefault="00BC41D3" w:rsidP="002B0A37">
      <w:pPr>
        <w:pStyle w:val="Heading3"/>
      </w:pPr>
      <w:bookmarkStart w:id="77" w:name="_Toc228919787"/>
      <w:r w:rsidRPr="00BC41D3">
        <w:rPr>
          <w:cs/>
        </w:rPr>
        <w:t>ความซับซ้อนของภาษาผสม (</w:t>
      </w:r>
      <w:r w:rsidRPr="00BC41D3">
        <w:t>Tokenization Challenges)</w:t>
      </w:r>
      <w:bookmarkEnd w:id="77"/>
    </w:p>
    <w:p w14:paraId="48DC50A7" w14:textId="594763C0" w:rsidR="00A12E61" w:rsidRPr="00A12E61" w:rsidRDefault="002B0A37" w:rsidP="002B0A37">
      <w:r w:rsidRPr="002B0A37">
        <w:rPr>
          <w:cs/>
        </w:rPr>
        <w:t>การตัดคำ (</w:t>
      </w:r>
      <w:r w:rsidRPr="002B0A37">
        <w:t xml:space="preserve">Tokenization) </w:t>
      </w:r>
      <w:r w:rsidRPr="002B0A37">
        <w:rPr>
          <w:cs/>
        </w:rPr>
        <w:t>ในประโยคที่มีการสลับภาษาไปมาเป็นเรื่องที่ซับซ้อน</w:t>
      </w:r>
      <w:r w:rsidRPr="002B0A37">
        <w:t xml:space="preserve"> </w:t>
      </w:r>
      <w:r w:rsidRPr="002B0A37">
        <w:rPr>
          <w:cs/>
        </w:rPr>
        <w:t>หากตัวตัดคำบนเบราว์เซอร์ทำได้ไม่ดีพอ จะทำให้ความหมายเชิงอรรถศาสตร์ (</w:t>
      </w:r>
      <w:r w:rsidRPr="002B0A37">
        <w:t xml:space="preserve">Semantics) </w:t>
      </w:r>
      <w:r w:rsidRPr="002B0A37">
        <w:rPr>
          <w:cs/>
        </w:rPr>
        <w:t>ผิดเพี้ยนไป โครงงานนี้จึงต้องให้ความสำคัญกับการจัดการชุดข้อมูลฝึกฝนให้ครอบคลุมบริบทการสื่อสารในรูปแบบนี้โดยเฉพาะ</w:t>
      </w:r>
    </w:p>
    <w:p w14:paraId="49390587" w14:textId="77777777" w:rsidR="000854FE" w:rsidRPr="000854FE" w:rsidRDefault="000854FE" w:rsidP="00703952">
      <w:pPr>
        <w:spacing w:before="0"/>
      </w:pPr>
    </w:p>
    <w:p w14:paraId="13E80597" w14:textId="77777777" w:rsidR="00303A3E" w:rsidRDefault="00DE6D58" w:rsidP="00DE6D58">
      <w:pPr>
        <w:pStyle w:val="Heading2"/>
      </w:pPr>
      <w:bookmarkStart w:id="78" w:name="_Toc228919788"/>
      <w:r>
        <w:rPr>
          <w:rFonts w:hint="cs"/>
          <w:cs/>
        </w:rPr>
        <w:t>ผลลัพธ์ที่คาดหวัง</w:t>
      </w:r>
      <w:bookmarkEnd w:id="78"/>
    </w:p>
    <w:p w14:paraId="7B29FC11" w14:textId="389C4F8E" w:rsidR="00494829" w:rsidRDefault="00565C5F" w:rsidP="00494829">
      <w:r w:rsidRPr="00565C5F">
        <w:rPr>
          <w:cs/>
        </w:rPr>
        <w:t>ผู้จัดทำคาดหวังว่าระบบต้นแบบ</w:t>
      </w:r>
      <w:r w:rsidRPr="00565C5F">
        <w:t xml:space="preserve"> </w:t>
      </w:r>
      <w:r w:rsidRPr="00565C5F">
        <w:rPr>
          <w:cs/>
        </w:rPr>
        <w:t>จะเป็นเครื่องมือที่มีประสิทธิภาพในการระบุแหล่งที่มาของข้อความภาษาผสม โดยสร้างความเชื่อมั่นให้กับผู้ใช้งานในด้านความปลอดภัยของข้อมูลส่วนตัว และเป็นแนวทางในการนำโมเดลภาษาขนาดใหญ่มาประยุกต์ใช้งานบนอุปกรณ์ปลายทางในอนาคต</w:t>
      </w:r>
    </w:p>
    <w:p w14:paraId="661CAE4D" w14:textId="77777777" w:rsidR="00494829" w:rsidRPr="00494829" w:rsidRDefault="00494829" w:rsidP="00494829"/>
    <w:p w14:paraId="472B34D7" w14:textId="77777777" w:rsidR="00DE6D58" w:rsidRPr="00DE6D58" w:rsidRDefault="00DE6D58" w:rsidP="00DE6D58">
      <w:pPr>
        <w:pStyle w:val="Heading2"/>
        <w:rPr>
          <w:cs/>
        </w:rPr>
      </w:pPr>
      <w:bookmarkStart w:id="79" w:name="_Toc228919789"/>
      <w:r>
        <w:rPr>
          <w:rFonts w:hint="cs"/>
          <w:cs/>
        </w:rPr>
        <w:t>ระบบต้นแบบและผลลัพธ์เบื้องต้น</w:t>
      </w:r>
      <w:bookmarkEnd w:id="79"/>
    </w:p>
    <w:p w14:paraId="29500011" w14:textId="78F34B9B" w:rsidR="0025560E" w:rsidRDefault="00DE6D58" w:rsidP="0025560E">
      <w:pPr>
        <w:pStyle w:val="Heading3"/>
      </w:pPr>
      <w:r>
        <w:rPr>
          <w:cs/>
        </w:rPr>
        <w:br w:type="page"/>
      </w:r>
      <w:bookmarkStart w:id="80" w:name="_Toc228919790"/>
      <w:r w:rsidR="0025560E">
        <w:rPr>
          <w:rFonts w:hint="cs"/>
          <w:cs/>
        </w:rPr>
        <w:lastRenderedPageBreak/>
        <w:t>ตัวอย่างภาพรวมของระบบ</w:t>
      </w:r>
      <w:bookmarkEnd w:id="80"/>
    </w:p>
    <w:p w14:paraId="0FEDDAA3" w14:textId="77777777" w:rsidR="00C36F28" w:rsidRDefault="00C36F28" w:rsidP="00C36F28">
      <w:pPr>
        <w:ind w:firstLine="0"/>
      </w:pPr>
      <w:r>
        <w:rPr>
          <w:noProof/>
        </w:rPr>
        <w:drawing>
          <wp:inline distT="0" distB="0" distL="0" distR="0" wp14:anchorId="31940B2E" wp14:editId="08CBAC1C">
            <wp:extent cx="5274310" cy="2817495"/>
            <wp:effectExtent l="0" t="0" r="2540" b="1905"/>
            <wp:docPr id="12577665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66567" name="Picture 125776656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7270D" wp14:editId="0FE2BF25">
            <wp:extent cx="5274310" cy="2825750"/>
            <wp:effectExtent l="0" t="0" r="2540" b="0"/>
            <wp:docPr id="9793777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7783" name="Picture 9793777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6263" w14:textId="1BBC0AB3" w:rsidR="00C36F28" w:rsidRDefault="00C36F28" w:rsidP="00C36F28">
      <w:pPr>
        <w:pStyle w:val="Caption"/>
        <w:rPr>
          <w:b w:val="0"/>
          <w:bCs w:val="0"/>
        </w:rPr>
      </w:pPr>
      <w:bookmarkStart w:id="81" w:name="_Toc228919818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AF7D41" w:rsidRPr="00AF7D41">
        <w:rPr>
          <w:b w:val="0"/>
          <w:bCs w:val="0"/>
          <w:cs/>
        </w:rPr>
        <w:t>แสดงหน้าต่างขอความยินยอมในการจัดการข้อมูล (</w:t>
      </w:r>
      <w:r w:rsidR="00AF7D41" w:rsidRPr="00AF7D41">
        <w:rPr>
          <w:b w:val="0"/>
          <w:bCs w:val="0"/>
        </w:rPr>
        <w:t xml:space="preserve">Privacy Consensus) </w:t>
      </w:r>
      <w:r w:rsidR="00AF7D41" w:rsidRPr="00AF7D41">
        <w:rPr>
          <w:b w:val="0"/>
          <w:bCs w:val="0"/>
          <w:cs/>
        </w:rPr>
        <w:t>ในโหมดสว่างและโหมดมืด</w:t>
      </w:r>
      <w:bookmarkEnd w:id="81"/>
    </w:p>
    <w:p w14:paraId="35C237FB" w14:textId="77777777" w:rsidR="00A6409C" w:rsidRPr="00A6409C" w:rsidRDefault="00A6409C" w:rsidP="00A6409C">
      <w:pPr>
        <w:rPr>
          <w:cs/>
        </w:rPr>
      </w:pPr>
    </w:p>
    <w:p w14:paraId="50E8C877" w14:textId="2047F368" w:rsidR="00C36F28" w:rsidRPr="00BB50D4" w:rsidRDefault="00AF5037" w:rsidP="00E76CA3">
      <w:r w:rsidRPr="00BB50D4">
        <w:rPr>
          <w:cs/>
        </w:rPr>
        <w:t>แสดง</w:t>
      </w:r>
      <w:r w:rsidR="00BB50D4" w:rsidRPr="00BB50D4">
        <w:rPr>
          <w:cs/>
        </w:rPr>
        <w:t>หน้าต่างแจ้งนโยบายความเป็นส่วนตัวเพื่อให้ผู้ใช้รับทราบถึงขอบเขตการทำงานของระบบ โดยการยืนยันตัวตนนี้เป็นส่วนหนึ่งของสถาปัตยกรรมแบบ</w:t>
      </w:r>
      <w:r w:rsidR="00BB50D4" w:rsidRPr="00BB50D4">
        <w:t xml:space="preserve"> Privacy-by-Design </w:t>
      </w:r>
      <w:r w:rsidR="00BB50D4" w:rsidRPr="00BB50D4">
        <w:rPr>
          <w:cs/>
        </w:rPr>
        <w:t>ที่เน้นย้ำถึงการจัดการข้อมูลตามหลักมาตรฐานสากลก่อนเริ่มกระบวนการประมวลผล</w:t>
      </w:r>
    </w:p>
    <w:p w14:paraId="3F9CEE71" w14:textId="1F9A2E6A" w:rsidR="0025560E" w:rsidRPr="0025560E" w:rsidRDefault="0025560E" w:rsidP="003F0AEF">
      <w:pPr>
        <w:ind w:firstLine="0"/>
      </w:pPr>
      <w:r>
        <w:rPr>
          <w:rFonts w:hint="cs"/>
          <w:noProof/>
        </w:rPr>
        <w:lastRenderedPageBreak/>
        <w:drawing>
          <wp:inline distT="0" distB="0" distL="0" distR="0" wp14:anchorId="69B8F048" wp14:editId="7F89D1F6">
            <wp:extent cx="5274310" cy="2820670"/>
            <wp:effectExtent l="0" t="0" r="2540" b="0"/>
            <wp:docPr id="996908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08909" name="Picture 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6323512D" wp14:editId="12774A74">
            <wp:extent cx="5274310" cy="2821940"/>
            <wp:effectExtent l="0" t="0" r="2540" b="0"/>
            <wp:docPr id="4707297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29726" name="Picture 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D6A3" w14:textId="161E63EF" w:rsidR="00C36F28" w:rsidRPr="00C36F28" w:rsidRDefault="000557DB" w:rsidP="00C36F28">
      <w:pPr>
        <w:pStyle w:val="Caption"/>
        <w:rPr>
          <w:b w:val="0"/>
          <w:bCs w:val="0"/>
        </w:rPr>
      </w:pPr>
      <w:bookmarkStart w:id="82" w:name="_Toc228919819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4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E76CA3" w:rsidRPr="00E76CA3">
        <w:rPr>
          <w:b w:val="0"/>
          <w:bCs w:val="0"/>
          <w:cs/>
        </w:rPr>
        <w:t>แสดงหน้าหลักของระบบ (</w:t>
      </w:r>
      <w:r w:rsidR="00E76CA3" w:rsidRPr="00E76CA3">
        <w:rPr>
          <w:b w:val="0"/>
          <w:bCs w:val="0"/>
        </w:rPr>
        <w:t xml:space="preserve">Homepage) </w:t>
      </w:r>
      <w:r w:rsidR="00E76CA3" w:rsidRPr="00E76CA3">
        <w:rPr>
          <w:b w:val="0"/>
          <w:bCs w:val="0"/>
          <w:cs/>
        </w:rPr>
        <w:t>ในโหมดสว่างและโหมดมืด</w:t>
      </w:r>
      <w:bookmarkEnd w:id="82"/>
    </w:p>
    <w:p w14:paraId="7E5838E3" w14:textId="77777777" w:rsidR="00C36F28" w:rsidRDefault="00C36F28" w:rsidP="00B86380"/>
    <w:p w14:paraId="6544D1B0" w14:textId="16187A76" w:rsidR="00E76CA3" w:rsidRPr="00FB6BF2" w:rsidRDefault="00740993" w:rsidP="00243664">
      <w:r w:rsidRPr="00FB6BF2">
        <w:rPr>
          <w:cs/>
        </w:rPr>
        <w:t>แสดง</w:t>
      </w:r>
      <w:r w:rsidR="00FB6BF2" w:rsidRPr="00FB6BF2">
        <w:rPr>
          <w:cs/>
        </w:rPr>
        <w:t>ส่วนติดต่อผู้ใช้งานหลักที่รองรับทั้งโหมดสว่างและโหมดมืด เพื่อส่งเสริมประสบการณ์ผู้ใช้งาน (</w:t>
      </w:r>
      <w:r w:rsidR="00FB6BF2" w:rsidRPr="00FB6BF2">
        <w:t xml:space="preserve">UX) </w:t>
      </w:r>
      <w:r w:rsidR="00FB6BF2" w:rsidRPr="00FB6BF2">
        <w:rPr>
          <w:cs/>
        </w:rPr>
        <w:t>และลดอุปสรรคในการเข้าถึงข้อมูลผ่านหน้าเว็บแอปพลิเคชันที่ประมวลผลแบบเบราว์เซอร์เบส</w:t>
      </w:r>
    </w:p>
    <w:p w14:paraId="0E3ABAD4" w14:textId="77777777" w:rsidR="00E76CA3" w:rsidRDefault="00E76CA3" w:rsidP="00E76CA3"/>
    <w:p w14:paraId="0B082B4F" w14:textId="06FAFE2F" w:rsidR="00243664" w:rsidRDefault="0044581B" w:rsidP="0044581B">
      <w:pPr>
        <w:pStyle w:val="Heading3"/>
      </w:pPr>
      <w:bookmarkStart w:id="83" w:name="_Toc228919791"/>
      <w:r w:rsidRPr="0044581B">
        <w:rPr>
          <w:cs/>
        </w:rPr>
        <w:lastRenderedPageBreak/>
        <w:t>หน้าแสดงผลตัวอย่างการจำแนกข้อความ</w:t>
      </w:r>
      <w:bookmarkEnd w:id="83"/>
    </w:p>
    <w:p w14:paraId="61193AF8" w14:textId="118658EE" w:rsidR="0044581B" w:rsidRPr="0044581B" w:rsidRDefault="0044581B" w:rsidP="0044581B">
      <w:pPr>
        <w:ind w:firstLine="0"/>
      </w:pPr>
      <w:r>
        <w:rPr>
          <w:noProof/>
        </w:rPr>
        <w:drawing>
          <wp:inline distT="0" distB="0" distL="0" distR="0" wp14:anchorId="55DAA97C" wp14:editId="2F66AC8B">
            <wp:extent cx="5274310" cy="2737485"/>
            <wp:effectExtent l="0" t="0" r="2540" b="5715"/>
            <wp:docPr id="599406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628" name="Picture 5994062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E527D" wp14:editId="687A1AE5">
            <wp:extent cx="5274310" cy="2738755"/>
            <wp:effectExtent l="0" t="0" r="2540" b="4445"/>
            <wp:docPr id="5611594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59465" name="Picture 56115946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4738" w14:textId="20F23E6D" w:rsidR="0044581B" w:rsidRDefault="0044581B" w:rsidP="0044581B">
      <w:pPr>
        <w:pStyle w:val="Caption"/>
        <w:rPr>
          <w:b w:val="0"/>
          <w:bCs w:val="0"/>
        </w:rPr>
      </w:pPr>
      <w:bookmarkStart w:id="84" w:name="_Toc228919820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5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C34845" w:rsidRPr="00C34845">
        <w:rPr>
          <w:b w:val="0"/>
          <w:bCs w:val="0"/>
          <w:cs/>
        </w:rPr>
        <w:t>แสดงผลการทดสอบข้อความที่สร้างโดยปัญญาประดิษฐ์ (</w:t>
      </w:r>
      <w:r w:rsidR="00C34845" w:rsidRPr="00C34845">
        <w:rPr>
          <w:b w:val="0"/>
          <w:bCs w:val="0"/>
        </w:rPr>
        <w:t xml:space="preserve">AI Text) </w:t>
      </w:r>
      <w:r w:rsidR="00C34845" w:rsidRPr="00C34845">
        <w:rPr>
          <w:b w:val="0"/>
          <w:bCs w:val="0"/>
          <w:cs/>
        </w:rPr>
        <w:t>ในโหมดสว่างและโหมดมืด</w:t>
      </w:r>
      <w:bookmarkEnd w:id="84"/>
    </w:p>
    <w:p w14:paraId="29285CA9" w14:textId="3A7A521A" w:rsidR="00C34845" w:rsidRPr="00FB6BF2" w:rsidRDefault="00C34845" w:rsidP="00C34845">
      <w:r w:rsidRPr="00FB6BF2">
        <w:rPr>
          <w:cs/>
        </w:rPr>
        <w:t>แสดง</w:t>
      </w:r>
      <w:r w:rsidR="00FB6BF2" w:rsidRPr="00FB6BF2">
        <w:rPr>
          <w:cs/>
        </w:rPr>
        <w:t>ผลการวิเคราะห์แหล่งที่มาพร้อมค่า</w:t>
      </w:r>
      <w:r w:rsidR="00FB6BF2" w:rsidRPr="00FB6BF2">
        <w:t xml:space="preserve"> Confidence Score </w:t>
      </w:r>
      <w:r w:rsidR="00FB6BF2" w:rsidRPr="00FB6BF2">
        <w:rPr>
          <w:cs/>
        </w:rPr>
        <w:t>ซึ่งเป็นผลลัพธ์ที่ได้จากการทำ</w:t>
      </w:r>
      <w:r w:rsidR="00FB6BF2" w:rsidRPr="00FB6BF2">
        <w:t xml:space="preserve"> Inference </w:t>
      </w:r>
      <w:r w:rsidR="00FB6BF2" w:rsidRPr="00FB6BF2">
        <w:rPr>
          <w:cs/>
        </w:rPr>
        <w:t xml:space="preserve">ผ่านแบบจำลอง </w:t>
      </w:r>
      <w:r w:rsidR="00FB6BF2" w:rsidRPr="00FB6BF2">
        <w:t xml:space="preserve">WangchanBERTa </w:t>
      </w:r>
      <w:r w:rsidR="00FB6BF2" w:rsidRPr="00FB6BF2">
        <w:rPr>
          <w:cs/>
        </w:rPr>
        <w:t>บน</w:t>
      </w:r>
      <w:r w:rsidR="00FB6BF2" w:rsidRPr="00FB6BF2">
        <w:t xml:space="preserve"> ONNX Runtime Web </w:t>
      </w:r>
      <w:r w:rsidR="00FB6BF2" w:rsidRPr="00FB6BF2">
        <w:rPr>
          <w:cs/>
        </w:rPr>
        <w:t>ภายในอุปกรณ์ของผู้ใช้งานโดยตรงโดยไม่ผ่านเซิร์ฟเวอร์ภายนอก</w:t>
      </w:r>
    </w:p>
    <w:p w14:paraId="4A03067A" w14:textId="1E160927" w:rsidR="00E76CA3" w:rsidRDefault="00C34845" w:rsidP="00243664">
      <w:pPr>
        <w:ind w:firstLine="0"/>
      </w:pPr>
      <w:r>
        <w:rPr>
          <w:noProof/>
        </w:rPr>
        <w:lastRenderedPageBreak/>
        <w:drawing>
          <wp:inline distT="0" distB="0" distL="0" distR="0" wp14:anchorId="66E6476F" wp14:editId="7D712608">
            <wp:extent cx="5274310" cy="2693670"/>
            <wp:effectExtent l="0" t="0" r="2540" b="0"/>
            <wp:docPr id="18478701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70123" name="Picture 184787012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9E0D4" wp14:editId="110EBCE4">
            <wp:extent cx="5274310" cy="2700020"/>
            <wp:effectExtent l="0" t="0" r="2540" b="5080"/>
            <wp:docPr id="19533042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04291" name="Picture 195330429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E70A" w14:textId="2BA610FB" w:rsidR="00C34845" w:rsidRDefault="00C34845" w:rsidP="00C34845">
      <w:pPr>
        <w:pStyle w:val="Caption"/>
        <w:rPr>
          <w:b w:val="0"/>
          <w:bCs w:val="0"/>
        </w:rPr>
      </w:pPr>
      <w:bookmarkStart w:id="85" w:name="_Toc228919821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6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970CEF" w:rsidRPr="00970CEF">
        <w:rPr>
          <w:b w:val="0"/>
          <w:bCs w:val="0"/>
          <w:cs/>
        </w:rPr>
        <w:t>แสดงผลการทดสอบข้อความที่เขียนโดยมนุษย์ (</w:t>
      </w:r>
      <w:r w:rsidR="00970CEF" w:rsidRPr="00970CEF">
        <w:rPr>
          <w:b w:val="0"/>
          <w:bCs w:val="0"/>
        </w:rPr>
        <w:t xml:space="preserve">Human Text) </w:t>
      </w:r>
      <w:r w:rsidR="00970CEF" w:rsidRPr="00970CEF">
        <w:rPr>
          <w:b w:val="0"/>
          <w:bCs w:val="0"/>
          <w:cs/>
        </w:rPr>
        <w:t>ในโหมดสว่างและโหมดมืด</w:t>
      </w:r>
      <w:bookmarkEnd w:id="85"/>
    </w:p>
    <w:p w14:paraId="1DFBCCBD" w14:textId="68A68DF9" w:rsidR="0044581B" w:rsidRPr="00D33905" w:rsidRDefault="00970CEF" w:rsidP="00D33905">
      <w:pPr>
        <w:rPr>
          <w:cs/>
        </w:rPr>
      </w:pPr>
      <w:r w:rsidRPr="00D33905">
        <w:rPr>
          <w:cs/>
        </w:rPr>
        <w:t>แสดง</w:t>
      </w:r>
      <w:r w:rsidR="00D33905" w:rsidRPr="00D33905">
        <w:rPr>
          <w:cs/>
        </w:rPr>
        <w:t>ผลการจำแนกข้อความจากมนุษย์ที่ผ่านกระบวนการ</w:t>
      </w:r>
      <w:r w:rsidR="00D33905" w:rsidRPr="00D33905">
        <w:t xml:space="preserve"> Pre-processing </w:t>
      </w:r>
      <w:r w:rsidR="00D33905" w:rsidRPr="00D33905">
        <w:rPr>
          <w:cs/>
        </w:rPr>
        <w:t>เพื่อลดสัญญาณรบกวน (</w:t>
      </w:r>
      <w:r w:rsidR="00D33905" w:rsidRPr="00D33905">
        <w:t xml:space="preserve">Noise) </w:t>
      </w:r>
      <w:r w:rsidR="00D33905" w:rsidRPr="00D33905">
        <w:rPr>
          <w:cs/>
        </w:rPr>
        <w:t>ช่วยให้โมเดลสามารถดึงคุณลักษณะเด่นของภาษาผสมมาวิเคราะห์ได้อย่างแม่นยำตามเกณฑ์ที่กำหนดไว้</w:t>
      </w:r>
    </w:p>
    <w:p w14:paraId="5CD154A8" w14:textId="554EA4DA" w:rsidR="00FC142E" w:rsidRDefault="002D1C3D" w:rsidP="00FC142E">
      <w:pPr>
        <w:pStyle w:val="Heading3"/>
      </w:pPr>
      <w:bookmarkStart w:id="86" w:name="_Toc228919792"/>
      <w:r w:rsidRPr="002D1C3D">
        <w:rPr>
          <w:cs/>
        </w:rPr>
        <w:lastRenderedPageBreak/>
        <w:t>ระบบรับข้อมูลป้อนกลับและการรายงานผล</w:t>
      </w:r>
      <w:bookmarkEnd w:id="86"/>
    </w:p>
    <w:p w14:paraId="363792DA" w14:textId="22158097" w:rsidR="0044581B" w:rsidRDefault="002D1C3D" w:rsidP="00243664">
      <w:pPr>
        <w:ind w:firstLine="0"/>
      </w:pPr>
      <w:r>
        <w:rPr>
          <w:noProof/>
        </w:rPr>
        <w:drawing>
          <wp:inline distT="0" distB="0" distL="0" distR="0" wp14:anchorId="5E05263A" wp14:editId="6BE73431">
            <wp:extent cx="5274310" cy="2809240"/>
            <wp:effectExtent l="0" t="0" r="2540" b="0"/>
            <wp:docPr id="11986487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48705" name="Picture 11986487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2D515" wp14:editId="2473072E">
            <wp:extent cx="5274310" cy="2790190"/>
            <wp:effectExtent l="0" t="0" r="2540" b="0"/>
            <wp:docPr id="13130865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6540" name="Picture 13130865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DAF8" w14:textId="6D63C17C" w:rsidR="002D1C3D" w:rsidRDefault="002D1C3D" w:rsidP="002D1C3D">
      <w:pPr>
        <w:pStyle w:val="Caption"/>
        <w:rPr>
          <w:b w:val="0"/>
          <w:bCs w:val="0"/>
        </w:rPr>
      </w:pPr>
      <w:bookmarkStart w:id="87" w:name="_Toc228919822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7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242965" w:rsidRPr="00242965">
        <w:rPr>
          <w:b w:val="0"/>
          <w:bCs w:val="0"/>
          <w:cs/>
        </w:rPr>
        <w:t>แสดง</w:t>
      </w:r>
      <w:r w:rsidR="004767F2">
        <w:rPr>
          <w:rFonts w:hint="cs"/>
          <w:b w:val="0"/>
          <w:bCs w:val="0"/>
          <w:cs/>
        </w:rPr>
        <w:t>หน้าเว็บ</w:t>
      </w:r>
      <w:r w:rsidR="00242965" w:rsidRPr="00242965">
        <w:rPr>
          <w:b w:val="0"/>
          <w:bCs w:val="0"/>
          <w:cs/>
        </w:rPr>
        <w:t>การกดปุ่มรายงานผล (</w:t>
      </w:r>
      <w:r w:rsidR="00242965" w:rsidRPr="00242965">
        <w:rPr>
          <w:b w:val="0"/>
          <w:bCs w:val="0"/>
        </w:rPr>
        <w:t xml:space="preserve">Press report button) </w:t>
      </w:r>
      <w:r w:rsidR="00242965" w:rsidRPr="00242965">
        <w:rPr>
          <w:b w:val="0"/>
          <w:bCs w:val="0"/>
          <w:cs/>
        </w:rPr>
        <w:t>ในโหมดสว่างและโหมดมืด</w:t>
      </w:r>
      <w:bookmarkEnd w:id="87"/>
    </w:p>
    <w:p w14:paraId="517580FF" w14:textId="0C67DAB9" w:rsidR="00242965" w:rsidRPr="002F7CBD" w:rsidRDefault="00242965" w:rsidP="00242965">
      <w:r w:rsidRPr="002F7CBD">
        <w:rPr>
          <w:cs/>
        </w:rPr>
        <w:t>แสดง</w:t>
      </w:r>
      <w:r w:rsidR="00D33905" w:rsidRPr="002F7CBD">
        <w:rPr>
          <w:cs/>
        </w:rPr>
        <w:t>ส่วนการเข้าถึงฟังก์ชันรายงานผล เพื่อสร้าง</w:t>
      </w:r>
      <w:r w:rsidR="00D33905" w:rsidRPr="002F7CBD">
        <w:t xml:space="preserve"> Active Learning Loop </w:t>
      </w:r>
      <w:r w:rsidR="00D33905" w:rsidRPr="002F7CBD">
        <w:rPr>
          <w:cs/>
        </w:rPr>
        <w:t>ในการรับข้อมูลจากผู้ใช้งานจริงมาช่วยตรวจสอบความถูกต้องของการทำนายผลในสภาพแวดล้อมที่หลากหลาย</w:t>
      </w:r>
    </w:p>
    <w:p w14:paraId="1191F396" w14:textId="04776C21" w:rsidR="0044581B" w:rsidRDefault="00242965" w:rsidP="00243664">
      <w:pPr>
        <w:ind w:firstLine="0"/>
      </w:pPr>
      <w:r>
        <w:rPr>
          <w:noProof/>
        </w:rPr>
        <w:lastRenderedPageBreak/>
        <w:drawing>
          <wp:inline distT="0" distB="0" distL="0" distR="0" wp14:anchorId="043C8CFF" wp14:editId="5CE6BB87">
            <wp:extent cx="5274310" cy="2792730"/>
            <wp:effectExtent l="0" t="0" r="2540" b="7620"/>
            <wp:docPr id="1395231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3157" name="Picture 13952315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BCF7A" wp14:editId="20A10919">
            <wp:extent cx="5274310" cy="2798445"/>
            <wp:effectExtent l="0" t="0" r="2540" b="1905"/>
            <wp:docPr id="2287216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21675" name="Picture 22872167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3B2A" w14:textId="600B06C1" w:rsidR="00A5484B" w:rsidRDefault="00A5484B" w:rsidP="00A5484B">
      <w:pPr>
        <w:pStyle w:val="Caption"/>
        <w:rPr>
          <w:b w:val="0"/>
          <w:bCs w:val="0"/>
        </w:rPr>
      </w:pPr>
      <w:bookmarkStart w:id="88" w:name="_Toc228919823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8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Pr="00242965">
        <w:rPr>
          <w:b w:val="0"/>
          <w:bCs w:val="0"/>
          <w:cs/>
        </w:rPr>
        <w:t>แสดง</w:t>
      </w:r>
      <w:r w:rsidR="004767F2">
        <w:rPr>
          <w:rFonts w:hint="cs"/>
          <w:b w:val="0"/>
          <w:bCs w:val="0"/>
          <w:cs/>
        </w:rPr>
        <w:t>หน้าเว็บหลังจาก</w:t>
      </w:r>
      <w:r w:rsidRPr="00242965">
        <w:rPr>
          <w:b w:val="0"/>
          <w:bCs w:val="0"/>
          <w:cs/>
        </w:rPr>
        <w:t>กดปุ่มรายงานผล (</w:t>
      </w:r>
      <w:r w:rsidR="004767F2" w:rsidRPr="004767F2">
        <w:rPr>
          <w:b w:val="0"/>
          <w:bCs w:val="0"/>
        </w:rPr>
        <w:t>After press report button</w:t>
      </w:r>
      <w:r w:rsidRPr="00242965">
        <w:rPr>
          <w:b w:val="0"/>
          <w:bCs w:val="0"/>
        </w:rPr>
        <w:t xml:space="preserve">) </w:t>
      </w:r>
      <w:r w:rsidRPr="00242965">
        <w:rPr>
          <w:b w:val="0"/>
          <w:bCs w:val="0"/>
          <w:cs/>
        </w:rPr>
        <w:t>ในโหมดสว่างและโหมดมืด</w:t>
      </w:r>
      <w:bookmarkEnd w:id="88"/>
    </w:p>
    <w:p w14:paraId="2E6151A7" w14:textId="1BA1BD3A" w:rsidR="00A5484B" w:rsidRPr="00D33905" w:rsidRDefault="003708B9" w:rsidP="00A5484B">
      <w:r w:rsidRPr="00D33905">
        <w:rPr>
          <w:cs/>
        </w:rPr>
        <w:t>แสดง</w:t>
      </w:r>
      <w:r w:rsidR="00D33905" w:rsidRPr="00D33905">
        <w:rPr>
          <w:cs/>
        </w:rPr>
        <w:t>หน้าต่างรับข้อมูลป้อนกลับเชิงลึก เพื่อใช้เป็นชุดข้อมูลในการทำ</w:t>
      </w:r>
      <w:r w:rsidR="00D33905" w:rsidRPr="00D33905">
        <w:t xml:space="preserve"> Fine-tuning </w:t>
      </w:r>
      <w:r w:rsidR="00D33905" w:rsidRPr="00D33905">
        <w:rPr>
          <w:cs/>
        </w:rPr>
        <w:t>และปรับปรุงประสิทธิภาพของแบบจำลองให้สามารถจัดการกับรูปแบบประโยคที่ซับซ้อนในอนาคตได้ดียิ่งขึ้น</w:t>
      </w:r>
    </w:p>
    <w:p w14:paraId="40C0D377" w14:textId="77777777" w:rsidR="00A5484B" w:rsidRDefault="00A5484B" w:rsidP="00243664">
      <w:pPr>
        <w:ind w:firstLine="0"/>
      </w:pPr>
    </w:p>
    <w:p w14:paraId="16AC3472" w14:textId="5C630DC2" w:rsidR="0044581B" w:rsidRDefault="004105CC" w:rsidP="00243664">
      <w:pPr>
        <w:ind w:firstLine="0"/>
      </w:pPr>
      <w:r>
        <w:rPr>
          <w:noProof/>
        </w:rPr>
        <w:lastRenderedPageBreak/>
        <w:drawing>
          <wp:inline distT="0" distB="0" distL="0" distR="0" wp14:anchorId="69579158" wp14:editId="0EA97705">
            <wp:extent cx="5274310" cy="2819400"/>
            <wp:effectExtent l="0" t="0" r="2540" b="0"/>
            <wp:docPr id="20297570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57096" name="Picture 202975709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3A863" wp14:editId="1AFD9E2A">
            <wp:extent cx="5274310" cy="2819400"/>
            <wp:effectExtent l="0" t="0" r="2540" b="0"/>
            <wp:docPr id="13897974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97442" name="Picture 138979744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E601" w14:textId="58105481" w:rsidR="004105CC" w:rsidRDefault="004105CC" w:rsidP="004105CC">
      <w:pPr>
        <w:pStyle w:val="Caption"/>
        <w:rPr>
          <w:b w:val="0"/>
          <w:bCs w:val="0"/>
        </w:rPr>
      </w:pPr>
      <w:bookmarkStart w:id="89" w:name="_Toc228919824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6861F0">
        <w:rPr>
          <w:b w:val="0"/>
          <w:bCs w:val="0"/>
          <w:noProof/>
        </w:rPr>
        <w:t>9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3B7068" w:rsidRPr="003B7068">
        <w:rPr>
          <w:b w:val="0"/>
          <w:bCs w:val="0"/>
          <w:cs/>
        </w:rPr>
        <w:t>แสดงการแจ้งเตือนเมื่อดำเนินการส่งข้อมูลสำเร็จ (</w:t>
      </w:r>
      <w:r w:rsidR="003B7068" w:rsidRPr="003B7068">
        <w:rPr>
          <w:b w:val="0"/>
          <w:bCs w:val="0"/>
        </w:rPr>
        <w:t xml:space="preserve">Thank you message) </w:t>
      </w:r>
      <w:r w:rsidR="003B7068" w:rsidRPr="003B7068">
        <w:rPr>
          <w:b w:val="0"/>
          <w:bCs w:val="0"/>
          <w:cs/>
        </w:rPr>
        <w:t>ในโหมดสว่างและโหมดมืด</w:t>
      </w:r>
      <w:bookmarkEnd w:id="89"/>
    </w:p>
    <w:p w14:paraId="0A95624E" w14:textId="26E7FEF7" w:rsidR="003B7068" w:rsidRPr="003B7068" w:rsidRDefault="003B7068" w:rsidP="003B7068">
      <w:r w:rsidRPr="003B7068">
        <w:rPr>
          <w:cs/>
        </w:rPr>
        <w:t>แสดง</w:t>
      </w:r>
      <w:r w:rsidR="00342C5C" w:rsidRPr="00342C5C">
        <w:rPr>
          <w:cs/>
        </w:rPr>
        <w:t>สถานะการบันทึกข้อมูลป้อนกลับสำเร็จ เพื่อยืนยันความสมบูรณ์ของกระบวนการส่งข้อมูลกลับมายังผู้พัฒนาสำหรับการตรวจสอบและปรับปรุงระบบในลำดับถัดไป</w:t>
      </w:r>
    </w:p>
    <w:p w14:paraId="1F76E89C" w14:textId="77777777" w:rsidR="003B7068" w:rsidRDefault="003B7068" w:rsidP="00243664">
      <w:pPr>
        <w:ind w:firstLine="0"/>
      </w:pPr>
    </w:p>
    <w:p w14:paraId="656B16F6" w14:textId="77777777" w:rsidR="003B7068" w:rsidRDefault="003B7068" w:rsidP="00243664">
      <w:pPr>
        <w:ind w:firstLine="0"/>
      </w:pPr>
    </w:p>
    <w:p w14:paraId="236B3311" w14:textId="77777777" w:rsidR="00B67239" w:rsidRPr="00B86380" w:rsidRDefault="00B67239" w:rsidP="00243664">
      <w:pPr>
        <w:ind w:firstLine="0"/>
      </w:pPr>
    </w:p>
    <w:p w14:paraId="3F9F3CFB" w14:textId="77777777" w:rsidR="00821170" w:rsidRPr="008B515D" w:rsidRDefault="00821170" w:rsidP="001B11A5">
      <w:pPr>
        <w:pStyle w:val="Heading1"/>
        <w:ind w:left="-426" w:firstLine="568"/>
      </w:pPr>
      <w:r w:rsidRPr="0037172E">
        <w:rPr>
          <w:cs/>
        </w:rPr>
        <w:lastRenderedPageBreak/>
        <w:br/>
      </w:r>
      <w:bookmarkStart w:id="90" w:name="_Toc228919793"/>
      <w:r w:rsidR="00953777">
        <w:rPr>
          <w:rFonts w:hint="cs"/>
          <w:cs/>
        </w:rPr>
        <w:t>ทรัพยากรและ</w:t>
      </w:r>
      <w:r w:rsidR="00303A3E">
        <w:rPr>
          <w:rFonts w:hint="cs"/>
          <w:cs/>
        </w:rPr>
        <w:t>แผนการดำเนินงาน</w:t>
      </w:r>
      <w:bookmarkEnd w:id="90"/>
    </w:p>
    <w:p w14:paraId="5AF3383B" w14:textId="77777777" w:rsidR="00821170" w:rsidRPr="008B515D" w:rsidRDefault="00821170" w:rsidP="00821170">
      <w:pPr>
        <w:spacing w:before="0"/>
        <w:rPr>
          <w:b/>
          <w:bCs/>
        </w:rPr>
      </w:pPr>
    </w:p>
    <w:p w14:paraId="3FC1217A" w14:textId="77777777" w:rsidR="00703952" w:rsidRPr="0034018B" w:rsidRDefault="00953777" w:rsidP="00703952">
      <w:pPr>
        <w:pStyle w:val="Heading2"/>
      </w:pPr>
      <w:bookmarkStart w:id="91" w:name="_Toc228919794"/>
      <w:r>
        <w:rPr>
          <w:rFonts w:hint="cs"/>
          <w:cs/>
        </w:rPr>
        <w:t>การจัดเตรียมฮาร์ดแวร์และซอฟต์แวร์</w:t>
      </w:r>
      <w:bookmarkEnd w:id="91"/>
    </w:p>
    <w:p w14:paraId="6F2E0A54" w14:textId="77777777" w:rsidR="00703952" w:rsidRPr="00C231C1" w:rsidRDefault="00703952" w:rsidP="00703952">
      <w:pPr>
        <w:spacing w:before="0"/>
      </w:pPr>
    </w:p>
    <w:p w14:paraId="544F1D85" w14:textId="6F224849" w:rsidR="00703952" w:rsidRDefault="004E3166" w:rsidP="00703952">
      <w:pPr>
        <w:pStyle w:val="Heading3"/>
      </w:pPr>
      <w:bookmarkStart w:id="92" w:name="_Toc228919795"/>
      <w:r>
        <w:rPr>
          <w:rFonts w:hint="cs"/>
          <w:cs/>
        </w:rPr>
        <w:t xml:space="preserve">ฮาร์ดแวร์ </w:t>
      </w:r>
      <w:r>
        <w:t>(Hardware)</w:t>
      </w:r>
      <w:bookmarkEnd w:id="92"/>
    </w:p>
    <w:p w14:paraId="7F2AE7F8" w14:textId="63EF4F7E" w:rsidR="004E3166" w:rsidRPr="00DF6C2A" w:rsidRDefault="004E3166" w:rsidP="004E3166">
      <w:pPr>
        <w:pStyle w:val="ListParagraph"/>
        <w:numPr>
          <w:ilvl w:val="0"/>
          <w:numId w:val="21"/>
        </w:numPr>
      </w:pPr>
      <w:r w:rsidRPr="00DF6C2A">
        <w:t>Acer Predator Helios Neo 16</w:t>
      </w:r>
      <w:r w:rsidR="005E4823" w:rsidRPr="00DF6C2A">
        <w:rPr>
          <w:rFonts w:eastAsiaTheme="minorHAnsi"/>
        </w:rPr>
        <w:t xml:space="preserve"> </w:t>
      </w:r>
      <w:r w:rsidR="005E4823" w:rsidRPr="00DF6C2A">
        <w:t xml:space="preserve">: </w:t>
      </w:r>
      <w:r w:rsidR="005E4823" w:rsidRPr="00DF6C2A">
        <w:rPr>
          <w:cs/>
        </w:rPr>
        <w:t xml:space="preserve">หน่วยประมวลผล </w:t>
      </w:r>
      <w:r w:rsidR="005E4823" w:rsidRPr="00DF6C2A">
        <w:t xml:space="preserve">Intel Core i7-13700HX, </w:t>
      </w:r>
      <w:r w:rsidR="005E4823" w:rsidRPr="00DF6C2A">
        <w:rPr>
          <w:cs/>
        </w:rPr>
        <w:t>หน่วยความจำ (</w:t>
      </w:r>
      <w:r w:rsidR="005E4823" w:rsidRPr="00DF6C2A">
        <w:t xml:space="preserve">RAM) </w:t>
      </w:r>
      <w:r w:rsidR="00EB59F2" w:rsidRPr="00DF6C2A">
        <w:rPr>
          <w:rFonts w:hint="cs"/>
          <w:cs/>
        </w:rPr>
        <w:t>32</w:t>
      </w:r>
      <w:r w:rsidR="005E4823" w:rsidRPr="00DF6C2A">
        <w:t xml:space="preserve">GB, </w:t>
      </w:r>
      <w:r w:rsidR="005E4823" w:rsidRPr="00DF6C2A">
        <w:rPr>
          <w:cs/>
        </w:rPr>
        <w:t xml:space="preserve">และหน่วยประมวลผลกราฟิก </w:t>
      </w:r>
      <w:r w:rsidR="005E4823" w:rsidRPr="00DF6C2A">
        <w:t>NVIDIA GeForce RTX 40</w:t>
      </w:r>
      <w:r w:rsidR="00EB59F2" w:rsidRPr="00DF6C2A">
        <w:rPr>
          <w:rFonts w:hint="cs"/>
          <w:cs/>
        </w:rPr>
        <w:t>5</w:t>
      </w:r>
      <w:r w:rsidR="005E4823" w:rsidRPr="00DF6C2A">
        <w:t xml:space="preserve">0 </w:t>
      </w:r>
      <w:r w:rsidR="005E4823" w:rsidRPr="00DF6C2A">
        <w:rPr>
          <w:cs/>
        </w:rPr>
        <w:t>สำหรับใช้ในการจัดเตรียมชุดข้อมูล ทดสอบการประมวลผลแบบจำลองภาษา และการพัฒนาส่วนติดต่อผู้ใช้งาน</w:t>
      </w:r>
    </w:p>
    <w:p w14:paraId="2D15C753" w14:textId="77777777" w:rsidR="00DC7F8E" w:rsidRDefault="00DC7F8E" w:rsidP="00DC7F8E">
      <w:pPr>
        <w:ind w:left="1440" w:firstLine="0"/>
      </w:pPr>
    </w:p>
    <w:p w14:paraId="618D525F" w14:textId="22F1DFA3" w:rsidR="00DC7F8E" w:rsidRDefault="00DC7F8E" w:rsidP="00DC7F8E">
      <w:pPr>
        <w:pStyle w:val="Heading3"/>
      </w:pPr>
      <w:bookmarkStart w:id="93" w:name="_Toc228919796"/>
      <w:r>
        <w:rPr>
          <w:rFonts w:hint="cs"/>
          <w:cs/>
        </w:rPr>
        <w:t xml:space="preserve">ซอฟต์แวร์ </w:t>
      </w:r>
      <w:r>
        <w:t>(software and tool)</w:t>
      </w:r>
      <w:bookmarkEnd w:id="93"/>
    </w:p>
    <w:p w14:paraId="072ED5FF" w14:textId="21DEFE45" w:rsidR="00865853" w:rsidRDefault="00865853" w:rsidP="00865853">
      <w:pPr>
        <w:pStyle w:val="ListParagraph"/>
        <w:numPr>
          <w:ilvl w:val="0"/>
          <w:numId w:val="21"/>
        </w:numPr>
      </w:pPr>
      <w:r>
        <w:t xml:space="preserve">Runtime: Node.js </w:t>
      </w:r>
      <w:r>
        <w:rPr>
          <w:cs/>
        </w:rPr>
        <w:t xml:space="preserve">เวอร์ชัน </w:t>
      </w:r>
      <w:r>
        <w:t>22.x LTS</w:t>
      </w:r>
      <w:r w:rsidR="00DF6C2A">
        <w:rPr>
          <w:rFonts w:hint="cs"/>
          <w:cs/>
        </w:rPr>
        <w:t xml:space="preserve"> </w:t>
      </w:r>
      <w:r w:rsidR="00DF6C2A" w:rsidRPr="00DF6C2A">
        <w:rPr>
          <w:cs/>
        </w:rPr>
        <w:t>สำหรับเป็นสภาพแวดล้อมในการรันแอปพลิเคชันฝั่งเครื่องผู้ใช้งาน</w:t>
      </w:r>
      <w:r>
        <w:t xml:space="preserve"> </w:t>
      </w:r>
    </w:p>
    <w:p w14:paraId="2AA647FD" w14:textId="28890753" w:rsidR="00865853" w:rsidRPr="00DF6C2A" w:rsidRDefault="00865853" w:rsidP="00865853">
      <w:pPr>
        <w:pStyle w:val="ListParagraph"/>
        <w:numPr>
          <w:ilvl w:val="0"/>
          <w:numId w:val="21"/>
        </w:numPr>
      </w:pPr>
      <w:r w:rsidRPr="00DF6C2A">
        <w:t xml:space="preserve">Frontend Framework: React </w:t>
      </w:r>
      <w:r w:rsidRPr="00DF6C2A">
        <w:rPr>
          <w:cs/>
        </w:rPr>
        <w:t xml:space="preserve">ร่วมกับ </w:t>
      </w:r>
      <w:r w:rsidRPr="00DF6C2A">
        <w:t>Vite</w:t>
      </w:r>
      <w:r w:rsidR="00DF6C2A" w:rsidRPr="00DF6C2A">
        <w:rPr>
          <w:rFonts w:hint="cs"/>
          <w:cs/>
        </w:rPr>
        <w:t xml:space="preserve"> </w:t>
      </w:r>
      <w:r w:rsidR="00DF6C2A" w:rsidRPr="00DF6C2A">
        <w:rPr>
          <w:cs/>
        </w:rPr>
        <w:t xml:space="preserve">เพื่อความรวดเร็วในการแสดงผลและการจัดการ </w:t>
      </w:r>
      <w:r w:rsidR="00DF6C2A" w:rsidRPr="00DF6C2A">
        <w:t xml:space="preserve">State </w:t>
      </w:r>
      <w:r w:rsidR="00DF6C2A" w:rsidRPr="00DF6C2A">
        <w:rPr>
          <w:cs/>
        </w:rPr>
        <w:t>ของแอปพลิเคชัน</w:t>
      </w:r>
      <w:r w:rsidRPr="00DF6C2A">
        <w:t xml:space="preserve"> </w:t>
      </w:r>
    </w:p>
    <w:p w14:paraId="3AF5CAE9" w14:textId="69CA02DA" w:rsidR="00865853" w:rsidRDefault="00865853" w:rsidP="00865853">
      <w:pPr>
        <w:pStyle w:val="ListParagraph"/>
        <w:numPr>
          <w:ilvl w:val="0"/>
          <w:numId w:val="21"/>
        </w:numPr>
      </w:pPr>
      <w:r>
        <w:t>Styling: Tailwind CSS v4</w:t>
      </w:r>
      <w:r w:rsidR="00DF6C2A">
        <w:rPr>
          <w:rFonts w:hint="cs"/>
          <w:cs/>
        </w:rPr>
        <w:t xml:space="preserve"> </w:t>
      </w:r>
      <w:r w:rsidR="00DF6C2A" w:rsidRPr="00DF6C2A">
        <w:rPr>
          <w:cs/>
        </w:rPr>
        <w:t>สำหรับการออกแบบส่วนติดต่อผู้ใช้งานที่รองรับทั้งโหมดสว่างและโหมดมืด (</w:t>
      </w:r>
      <w:r w:rsidR="00DF6C2A" w:rsidRPr="00DF6C2A">
        <w:t>Light/Dark Mode)</w:t>
      </w:r>
      <w:r w:rsidRPr="00DF6C2A">
        <w:rPr>
          <w:cs/>
        </w:rPr>
        <w:t xml:space="preserve"> </w:t>
      </w:r>
    </w:p>
    <w:p w14:paraId="4A693C65" w14:textId="6FD5E16B" w:rsidR="002C69D7" w:rsidRDefault="002C69D7" w:rsidP="00865853">
      <w:pPr>
        <w:pStyle w:val="ListParagraph"/>
        <w:numPr>
          <w:ilvl w:val="0"/>
          <w:numId w:val="21"/>
        </w:numPr>
      </w:pPr>
      <w:r w:rsidRPr="002C69D7">
        <w:t xml:space="preserve">Machine Learning Runtime: ONNX Runtime Web </w:t>
      </w:r>
      <w:r w:rsidRPr="002C69D7">
        <w:rPr>
          <w:cs/>
        </w:rPr>
        <w:t>สำหรับการนำแบบจำลองภาษามาประมวลผลบนเบราว์เซอร์ (</w:t>
      </w:r>
      <w:r w:rsidRPr="002C69D7">
        <w:t>Client-side Inference)</w:t>
      </w:r>
    </w:p>
    <w:p w14:paraId="48A19254" w14:textId="387954F4" w:rsidR="002312DF" w:rsidRDefault="002312DF" w:rsidP="00865853">
      <w:pPr>
        <w:pStyle w:val="ListParagraph"/>
        <w:numPr>
          <w:ilvl w:val="0"/>
          <w:numId w:val="21"/>
        </w:numPr>
      </w:pPr>
      <w:r w:rsidRPr="002312DF">
        <w:t xml:space="preserve">Programming Language: Python 3.11 </w:t>
      </w:r>
      <w:r w:rsidRPr="002312DF">
        <w:rPr>
          <w:cs/>
        </w:rPr>
        <w:t>สำหรับใช้ในกระบวนการฝึกฝนแบบจำลอง (</w:t>
      </w:r>
      <w:r w:rsidRPr="002312DF">
        <w:t xml:space="preserve">Fine-tuning) </w:t>
      </w:r>
      <w:r w:rsidRPr="002312DF">
        <w:rPr>
          <w:cs/>
        </w:rPr>
        <w:t>และการทำความสะอาดชุดข้อมูล (</w:t>
      </w:r>
      <w:r w:rsidRPr="002312DF">
        <w:t>Data Pre-processing)</w:t>
      </w:r>
    </w:p>
    <w:p w14:paraId="5FA59A0F" w14:textId="407129BD" w:rsidR="002312DF" w:rsidRPr="002312DF" w:rsidRDefault="002312DF" w:rsidP="00865853">
      <w:pPr>
        <w:pStyle w:val="ListParagraph"/>
        <w:numPr>
          <w:ilvl w:val="0"/>
          <w:numId w:val="21"/>
        </w:numPr>
      </w:pPr>
      <w:r w:rsidRPr="002312DF">
        <w:t xml:space="preserve">Database &amp; API: Supabase (PostgreSQL) </w:t>
      </w:r>
      <w:r w:rsidRPr="002312DF">
        <w:rPr>
          <w:cs/>
        </w:rPr>
        <w:t xml:space="preserve">สำหรับรองรับระบบฐานข้อมูลและการจัดการ </w:t>
      </w:r>
      <w:r w:rsidRPr="002312DF">
        <w:t xml:space="preserve">API </w:t>
      </w:r>
      <w:r w:rsidRPr="002312DF">
        <w:rPr>
          <w:cs/>
        </w:rPr>
        <w:t>ในส่วนของระบบแจ้งผลตอบรับ (</w:t>
      </w:r>
      <w:r w:rsidRPr="002312DF">
        <w:t>User Feedback Loop)</w:t>
      </w:r>
    </w:p>
    <w:p w14:paraId="3469FA8F" w14:textId="77777777" w:rsidR="00B81A0D" w:rsidRDefault="00865853" w:rsidP="00624048">
      <w:pPr>
        <w:pStyle w:val="ListParagraph"/>
        <w:numPr>
          <w:ilvl w:val="0"/>
          <w:numId w:val="21"/>
        </w:numPr>
      </w:pPr>
      <w:r w:rsidRPr="002C69D7">
        <w:t>Version Control: GitHub</w:t>
      </w:r>
      <w:r w:rsidR="002C69D7" w:rsidRPr="002C69D7">
        <w:rPr>
          <w:rFonts w:hint="cs"/>
          <w:cs/>
        </w:rPr>
        <w:t xml:space="preserve"> </w:t>
      </w:r>
      <w:r w:rsidR="002C69D7" w:rsidRPr="002C69D7">
        <w:rPr>
          <w:cs/>
        </w:rPr>
        <w:t>สำหรับการบริหารจัดการเวอร์ชันของซอร์สโค้ดตลอดระยะเวลาการดำเนินงาน</w:t>
      </w:r>
    </w:p>
    <w:p w14:paraId="4E9B0BB9" w14:textId="6D7ED144" w:rsidR="004E3166" w:rsidRPr="00B81A0D" w:rsidRDefault="00B81A0D" w:rsidP="00B81A0D">
      <w:pPr>
        <w:pStyle w:val="ListParagraph"/>
        <w:numPr>
          <w:ilvl w:val="0"/>
          <w:numId w:val="21"/>
        </w:numPr>
      </w:pPr>
      <w:r w:rsidRPr="00B81A0D">
        <w:lastRenderedPageBreak/>
        <w:t>Model Storage: Cloudflare R2</w:t>
      </w:r>
      <w:r w:rsidRPr="00B81A0D">
        <w:rPr>
          <w:cs/>
        </w:rPr>
        <w:t xml:space="preserve"> สำหรับจัดเก็บและให้บริการไฟล์แบบจำลอง (.</w:t>
      </w:r>
      <w:r w:rsidRPr="00B81A0D">
        <w:t xml:space="preserve">onnx) </w:t>
      </w:r>
      <w:r w:rsidRPr="00B81A0D">
        <w:rPr>
          <w:cs/>
        </w:rPr>
        <w:t xml:space="preserve">ผ่าน </w:t>
      </w:r>
      <w:r w:rsidRPr="00B81A0D">
        <w:t xml:space="preserve">CDN </w:t>
      </w:r>
      <w:r w:rsidRPr="00B81A0D">
        <w:rPr>
          <w:cs/>
        </w:rPr>
        <w:t>เพื่อเพิ่มความเร็วในการดาวน์โหลดโมเดลสำหรับผู้ใช้งานในประเทศไทย</w:t>
      </w:r>
    </w:p>
    <w:p w14:paraId="684B244C" w14:textId="77777777" w:rsidR="00624048" w:rsidRPr="004E3166" w:rsidRDefault="00624048" w:rsidP="00624048">
      <w:pPr>
        <w:ind w:firstLine="0"/>
        <w:rPr>
          <w:cs/>
        </w:rPr>
      </w:pPr>
    </w:p>
    <w:p w14:paraId="21C801B7" w14:textId="77777777" w:rsidR="00953777" w:rsidRPr="00953777" w:rsidRDefault="00953777" w:rsidP="00953777">
      <w:pPr>
        <w:pStyle w:val="Heading2"/>
      </w:pPr>
      <w:bookmarkStart w:id="94" w:name="_Toc228919797"/>
      <w:r>
        <w:rPr>
          <w:rFonts w:hint="cs"/>
          <w:cs/>
        </w:rPr>
        <w:t>แผนการดำเนินงาน</w:t>
      </w:r>
      <w:bookmarkEnd w:id="94"/>
    </w:p>
    <w:p w14:paraId="10F68C18" w14:textId="2087DB03" w:rsidR="00703952" w:rsidRDefault="00303A3E" w:rsidP="00663F9B">
      <w:pPr>
        <w:pStyle w:val="Caption"/>
        <w:rPr>
          <w:cs/>
        </w:rPr>
      </w:pPr>
      <w:bookmarkStart w:id="95" w:name="_Toc228919811"/>
      <w:r>
        <w:rPr>
          <w:cs/>
        </w:rPr>
        <w:t xml:space="preserve">ตารางที่ </w:t>
      </w:r>
      <w:r w:rsidR="00CC7C54">
        <w:rPr>
          <w:noProof/>
        </w:rPr>
        <w:fldChar w:fldCharType="begin"/>
      </w:r>
      <w:r w:rsidR="00CC7C54">
        <w:rPr>
          <w:noProof/>
        </w:rPr>
        <w:instrText xml:space="preserve"> STYLEREF 1 \s </w:instrText>
      </w:r>
      <w:r w:rsidR="00CC7C54">
        <w:rPr>
          <w:noProof/>
        </w:rPr>
        <w:fldChar w:fldCharType="separate"/>
      </w:r>
      <w:r w:rsidR="006861F0">
        <w:rPr>
          <w:noProof/>
        </w:rPr>
        <w:t>4</w:t>
      </w:r>
      <w:r w:rsidR="00CC7C54">
        <w:rPr>
          <w:noProof/>
        </w:rPr>
        <w:fldChar w:fldCharType="end"/>
      </w:r>
      <w:r w:rsidR="00E96332">
        <w:rPr>
          <w:cs/>
        </w:rPr>
        <w:t>.</w:t>
      </w:r>
      <w:r w:rsidR="00CC7C54">
        <w:rPr>
          <w:noProof/>
        </w:rPr>
        <w:fldChar w:fldCharType="begin"/>
      </w:r>
      <w:r w:rsidR="00CC7C54">
        <w:rPr>
          <w:noProof/>
        </w:rPr>
        <w:instrText xml:space="preserve"> SEQ </w:instrText>
      </w:r>
      <w:r w:rsidR="00CC7C54">
        <w:rPr>
          <w:noProof/>
          <w:cs/>
        </w:rPr>
        <w:instrText xml:space="preserve">ตารางที่ </w:instrText>
      </w:r>
      <w:r w:rsidR="00CC7C54">
        <w:rPr>
          <w:noProof/>
        </w:rPr>
        <w:instrText xml:space="preserve">\* ARABIC \s 1 </w:instrText>
      </w:r>
      <w:r w:rsidR="00CC7C54">
        <w:rPr>
          <w:noProof/>
        </w:rPr>
        <w:fldChar w:fldCharType="separate"/>
      </w:r>
      <w:r w:rsidR="006861F0">
        <w:rPr>
          <w:noProof/>
        </w:rPr>
        <w:t>1</w:t>
      </w:r>
      <w:r w:rsidR="00CC7C54">
        <w:rPr>
          <w:noProof/>
        </w:rPr>
        <w:fldChar w:fldCharType="end"/>
      </w:r>
      <w:r>
        <w:rPr>
          <w:rFonts w:hint="cs"/>
          <w:cs/>
        </w:rPr>
        <w:t xml:space="preserve"> </w:t>
      </w:r>
      <w:r w:rsidR="00E96332">
        <w:rPr>
          <w:rFonts w:hint="cs"/>
          <w:cs/>
        </w:rPr>
        <w:t>การดำเนินงานที่ผ่านมาจนถึงปัจจุบัน</w:t>
      </w:r>
      <w:bookmarkEnd w:id="95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74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92416B" w:rsidRPr="00E96332" w14:paraId="40967AF8" w14:textId="77777777" w:rsidTr="0092416B">
        <w:tc>
          <w:tcPr>
            <w:tcW w:w="1980" w:type="dxa"/>
            <w:vMerge w:val="restart"/>
            <w:vAlign w:val="center"/>
          </w:tcPr>
          <w:p w14:paraId="5D693A8D" w14:textId="77777777" w:rsidR="0092416B" w:rsidRPr="00E96332" w:rsidRDefault="0092416B" w:rsidP="0092416B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  <w:cs/>
              </w:rPr>
              <w:t>ขั้นตอน</w:t>
            </w:r>
          </w:p>
        </w:tc>
        <w:tc>
          <w:tcPr>
            <w:tcW w:w="1228" w:type="dxa"/>
            <w:gridSpan w:val="4"/>
          </w:tcPr>
          <w:p w14:paraId="28F81827" w14:textId="7C11E370" w:rsidR="0092416B" w:rsidRPr="00E96332" w:rsidRDefault="00E72568" w:rsidP="00495250">
            <w:pPr>
              <w:ind w:firstLine="0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ม</w:t>
            </w:r>
            <w:r w:rsidR="0092416B">
              <w:rPr>
                <w:rFonts w:hint="cs"/>
                <w:sz w:val="28"/>
                <w:szCs w:val="28"/>
                <w:cs/>
              </w:rPr>
              <w:t>ค.</w:t>
            </w:r>
            <w:r w:rsidR="00485F18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1272" w:type="dxa"/>
            <w:gridSpan w:val="4"/>
          </w:tcPr>
          <w:p w14:paraId="50C35D58" w14:textId="5DF68CB1" w:rsidR="0092416B" w:rsidRPr="00E96332" w:rsidRDefault="00721C7A" w:rsidP="00495250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กพ</w:t>
            </w:r>
            <w:r w:rsidR="0092416B">
              <w:rPr>
                <w:rFonts w:hint="cs"/>
                <w:sz w:val="28"/>
                <w:szCs w:val="28"/>
                <w:cs/>
              </w:rPr>
              <w:t>.</w:t>
            </w:r>
            <w:r w:rsidR="00485F18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1272" w:type="dxa"/>
            <w:gridSpan w:val="4"/>
          </w:tcPr>
          <w:p w14:paraId="71E0D640" w14:textId="135BC28D" w:rsidR="0092416B" w:rsidRPr="00E96332" w:rsidRDefault="00721C7A" w:rsidP="00495250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มีค</w:t>
            </w:r>
            <w:r w:rsidR="0092416B">
              <w:rPr>
                <w:rFonts w:hint="cs"/>
                <w:sz w:val="28"/>
                <w:szCs w:val="28"/>
                <w:cs/>
              </w:rPr>
              <w:t>.</w:t>
            </w:r>
            <w:r w:rsidR="00485F18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1272" w:type="dxa"/>
            <w:gridSpan w:val="4"/>
          </w:tcPr>
          <w:p w14:paraId="59885AEC" w14:textId="2C908ACB" w:rsidR="0092416B" w:rsidRPr="00E96332" w:rsidRDefault="00721C7A" w:rsidP="00495250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เมย</w:t>
            </w:r>
            <w:r w:rsidR="0092416B">
              <w:rPr>
                <w:rFonts w:hint="cs"/>
                <w:sz w:val="28"/>
                <w:szCs w:val="28"/>
                <w:cs/>
              </w:rPr>
              <w:t>.</w:t>
            </w:r>
            <w:r w:rsidR="00485F18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1272" w:type="dxa"/>
            <w:gridSpan w:val="4"/>
          </w:tcPr>
          <w:p w14:paraId="5F14EB5F" w14:textId="0E2D260A" w:rsidR="0092416B" w:rsidRPr="00E96332" w:rsidRDefault="006013CD" w:rsidP="00495250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พค</w:t>
            </w:r>
            <w:r w:rsidR="0092416B">
              <w:rPr>
                <w:rFonts w:hint="cs"/>
                <w:sz w:val="28"/>
                <w:szCs w:val="28"/>
                <w:cs/>
              </w:rPr>
              <w:t>.</w:t>
            </w:r>
            <w:r w:rsidR="00485F18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</w:tr>
      <w:tr w:rsidR="0092416B" w:rsidRPr="00E96332" w14:paraId="184871EA" w14:textId="77777777" w:rsidTr="0092416B">
        <w:tc>
          <w:tcPr>
            <w:tcW w:w="1980" w:type="dxa"/>
            <w:vMerge/>
          </w:tcPr>
          <w:p w14:paraId="67F865AA" w14:textId="77777777" w:rsidR="0092416B" w:rsidRPr="00E96332" w:rsidRDefault="0092416B" w:rsidP="00495250">
            <w:pPr>
              <w:ind w:firstLine="0"/>
              <w:rPr>
                <w:sz w:val="28"/>
                <w:szCs w:val="28"/>
                <w:cs/>
              </w:rPr>
            </w:pPr>
          </w:p>
        </w:tc>
        <w:tc>
          <w:tcPr>
            <w:tcW w:w="274" w:type="dxa"/>
          </w:tcPr>
          <w:p w14:paraId="3F612857" w14:textId="77777777" w:rsidR="0092416B" w:rsidRPr="0092416B" w:rsidRDefault="0092416B" w:rsidP="00495250">
            <w:pPr>
              <w:ind w:firstLine="0"/>
              <w:rPr>
                <w:sz w:val="24"/>
                <w:szCs w:val="24"/>
                <w:cs/>
              </w:rPr>
            </w:pPr>
            <w:r w:rsidRPr="0092416B">
              <w:rPr>
                <w:sz w:val="24"/>
                <w:szCs w:val="24"/>
              </w:rPr>
              <w:t>1</w:t>
            </w:r>
          </w:p>
        </w:tc>
        <w:tc>
          <w:tcPr>
            <w:tcW w:w="318" w:type="dxa"/>
          </w:tcPr>
          <w:p w14:paraId="0D555592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2</w:t>
            </w:r>
          </w:p>
        </w:tc>
        <w:tc>
          <w:tcPr>
            <w:tcW w:w="318" w:type="dxa"/>
          </w:tcPr>
          <w:p w14:paraId="1DC06BDA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79F64B4E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4</w:t>
            </w:r>
          </w:p>
        </w:tc>
        <w:tc>
          <w:tcPr>
            <w:tcW w:w="318" w:type="dxa"/>
          </w:tcPr>
          <w:p w14:paraId="78B3E99E" w14:textId="77777777" w:rsidR="0092416B" w:rsidRPr="0092416B" w:rsidRDefault="0092416B" w:rsidP="00495250">
            <w:pPr>
              <w:ind w:firstLine="0"/>
              <w:rPr>
                <w:sz w:val="24"/>
                <w:szCs w:val="24"/>
                <w:cs/>
              </w:rPr>
            </w:pPr>
            <w:r w:rsidRPr="0092416B">
              <w:rPr>
                <w:sz w:val="24"/>
                <w:szCs w:val="24"/>
              </w:rPr>
              <w:t>1</w:t>
            </w:r>
          </w:p>
        </w:tc>
        <w:tc>
          <w:tcPr>
            <w:tcW w:w="318" w:type="dxa"/>
          </w:tcPr>
          <w:p w14:paraId="29163D06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2</w:t>
            </w:r>
          </w:p>
        </w:tc>
        <w:tc>
          <w:tcPr>
            <w:tcW w:w="318" w:type="dxa"/>
          </w:tcPr>
          <w:p w14:paraId="552FD4F0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2708D926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4</w:t>
            </w:r>
          </w:p>
        </w:tc>
        <w:tc>
          <w:tcPr>
            <w:tcW w:w="318" w:type="dxa"/>
          </w:tcPr>
          <w:p w14:paraId="197F581B" w14:textId="77777777" w:rsidR="0092416B" w:rsidRPr="0092416B" w:rsidRDefault="0092416B" w:rsidP="00495250">
            <w:pPr>
              <w:ind w:firstLine="0"/>
              <w:rPr>
                <w:sz w:val="24"/>
                <w:szCs w:val="24"/>
                <w:cs/>
              </w:rPr>
            </w:pPr>
            <w:r w:rsidRPr="0092416B">
              <w:rPr>
                <w:sz w:val="24"/>
                <w:szCs w:val="24"/>
              </w:rPr>
              <w:t>1</w:t>
            </w:r>
          </w:p>
        </w:tc>
        <w:tc>
          <w:tcPr>
            <w:tcW w:w="318" w:type="dxa"/>
          </w:tcPr>
          <w:p w14:paraId="4563BA5B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2</w:t>
            </w:r>
          </w:p>
        </w:tc>
        <w:tc>
          <w:tcPr>
            <w:tcW w:w="318" w:type="dxa"/>
          </w:tcPr>
          <w:p w14:paraId="1DF117E4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452E4FB5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4</w:t>
            </w:r>
          </w:p>
        </w:tc>
        <w:tc>
          <w:tcPr>
            <w:tcW w:w="318" w:type="dxa"/>
          </w:tcPr>
          <w:p w14:paraId="1CB4B058" w14:textId="77777777" w:rsidR="0092416B" w:rsidRPr="0092416B" w:rsidRDefault="0092416B" w:rsidP="00495250">
            <w:pPr>
              <w:ind w:firstLine="0"/>
              <w:rPr>
                <w:sz w:val="24"/>
                <w:szCs w:val="24"/>
                <w:cs/>
              </w:rPr>
            </w:pPr>
            <w:r w:rsidRPr="0092416B">
              <w:rPr>
                <w:sz w:val="24"/>
                <w:szCs w:val="24"/>
              </w:rPr>
              <w:t>1</w:t>
            </w:r>
          </w:p>
        </w:tc>
        <w:tc>
          <w:tcPr>
            <w:tcW w:w="318" w:type="dxa"/>
          </w:tcPr>
          <w:p w14:paraId="5ADDCE6C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2</w:t>
            </w:r>
          </w:p>
        </w:tc>
        <w:tc>
          <w:tcPr>
            <w:tcW w:w="318" w:type="dxa"/>
          </w:tcPr>
          <w:p w14:paraId="0A44F6C1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12BB04B6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4</w:t>
            </w:r>
          </w:p>
        </w:tc>
        <w:tc>
          <w:tcPr>
            <w:tcW w:w="318" w:type="dxa"/>
          </w:tcPr>
          <w:p w14:paraId="2BB06F3E" w14:textId="77777777" w:rsidR="0092416B" w:rsidRPr="0092416B" w:rsidRDefault="0092416B" w:rsidP="00495250">
            <w:pPr>
              <w:ind w:firstLine="0"/>
              <w:rPr>
                <w:sz w:val="24"/>
                <w:szCs w:val="24"/>
                <w:cs/>
              </w:rPr>
            </w:pPr>
            <w:r w:rsidRPr="0092416B">
              <w:rPr>
                <w:sz w:val="24"/>
                <w:szCs w:val="24"/>
              </w:rPr>
              <w:t>1</w:t>
            </w:r>
          </w:p>
        </w:tc>
        <w:tc>
          <w:tcPr>
            <w:tcW w:w="318" w:type="dxa"/>
          </w:tcPr>
          <w:p w14:paraId="2AA86F0C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2</w:t>
            </w:r>
          </w:p>
        </w:tc>
        <w:tc>
          <w:tcPr>
            <w:tcW w:w="318" w:type="dxa"/>
          </w:tcPr>
          <w:p w14:paraId="1AB8EAD1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43150408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4</w:t>
            </w:r>
          </w:p>
        </w:tc>
      </w:tr>
      <w:tr w:rsidR="0092416B" w:rsidRPr="00E96332" w14:paraId="5EE87ABD" w14:textId="77777777" w:rsidTr="0092416B">
        <w:tc>
          <w:tcPr>
            <w:tcW w:w="1980" w:type="dxa"/>
          </w:tcPr>
          <w:p w14:paraId="2E46CAAB" w14:textId="2CC26309" w:rsidR="0092416B" w:rsidRPr="00E96332" w:rsidRDefault="0092416B" w:rsidP="0092416B">
            <w:pPr>
              <w:ind w:firstLine="0"/>
              <w:jc w:val="left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1.</w:t>
            </w:r>
            <w:r w:rsidR="000D61EC" w:rsidRPr="000D61EC">
              <w:rPr>
                <w:sz w:val="28"/>
                <w:szCs w:val="28"/>
                <w:cs/>
              </w:rPr>
              <w:t>ศึกษาหัวข้อโครงการและวิเคราะห์ระบบ</w:t>
            </w:r>
          </w:p>
        </w:tc>
        <w:tc>
          <w:tcPr>
            <w:tcW w:w="274" w:type="dxa"/>
            <w:shd w:val="clear" w:color="auto" w:fill="BFBFBF" w:themeFill="background1" w:themeFillShade="BF"/>
          </w:tcPr>
          <w:p w14:paraId="6CD9BF7C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7893EF2E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5E4BB0B8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18C76A2C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3540DFF8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14DCF999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C602783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FD8D0FE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BD65241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81E410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BB0C8CF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8149A4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9701B11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CCB43A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CEE32E8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923C9B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CFD7C38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3933FEC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307F077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2A0D3C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</w:tr>
      <w:tr w:rsidR="0092416B" w:rsidRPr="00E96332" w14:paraId="2A72F7FB" w14:textId="77777777" w:rsidTr="00BD30A3">
        <w:tc>
          <w:tcPr>
            <w:tcW w:w="1980" w:type="dxa"/>
          </w:tcPr>
          <w:p w14:paraId="17B98685" w14:textId="25A0FB66" w:rsidR="0092416B" w:rsidRPr="00E96332" w:rsidRDefault="0092416B" w:rsidP="0092416B">
            <w:pPr>
              <w:ind w:firstLine="0"/>
              <w:jc w:val="left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t>2.</w:t>
            </w:r>
            <w:r>
              <w:rPr>
                <w:rFonts w:hint="cs"/>
                <w:sz w:val="28"/>
                <w:szCs w:val="28"/>
                <w:cs/>
              </w:rPr>
              <w:t>ทบทวนวรรณกรรม</w:t>
            </w:r>
            <w:r w:rsidR="00506825" w:rsidRPr="00506825">
              <w:rPr>
                <w:sz w:val="28"/>
                <w:szCs w:val="28"/>
                <w:cs/>
              </w:rPr>
              <w:t>และเทคโนโลยีที่เกี่ยวข้อง</w:t>
            </w:r>
          </w:p>
        </w:tc>
        <w:tc>
          <w:tcPr>
            <w:tcW w:w="274" w:type="dxa"/>
          </w:tcPr>
          <w:p w14:paraId="436A5856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1CBA1AC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C0639C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5E419AD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ABA087E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5DE4B359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29C1348D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7409C92E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3677E040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2FE2B884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7CD5B73" w14:textId="77777777" w:rsidR="0092416B" w:rsidRPr="00BD30A3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0C3A06CC" w14:textId="77777777" w:rsidR="0092416B" w:rsidRPr="00BD30A3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923868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2ED527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580B1F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538F0D4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47BDE97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F171E13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4E982DD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D4E2876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</w:tr>
      <w:tr w:rsidR="0092416B" w:rsidRPr="00E96332" w14:paraId="63B60FCB" w14:textId="77777777" w:rsidTr="00790986">
        <w:tc>
          <w:tcPr>
            <w:tcW w:w="1980" w:type="dxa"/>
          </w:tcPr>
          <w:p w14:paraId="17A02C1B" w14:textId="31B49AB2" w:rsidR="0092416B" w:rsidRDefault="00506825" w:rsidP="0092416B">
            <w:pPr>
              <w:ind w:firstLine="0"/>
              <w:jc w:val="left"/>
              <w:rPr>
                <w:sz w:val="28"/>
                <w:szCs w:val="28"/>
              </w:rPr>
            </w:pPr>
            <w:r w:rsidRPr="00506825">
              <w:rPr>
                <w:sz w:val="28"/>
                <w:szCs w:val="28"/>
              </w:rPr>
              <w:t xml:space="preserve">3. </w:t>
            </w:r>
            <w:r w:rsidRPr="00506825">
              <w:rPr>
                <w:sz w:val="28"/>
                <w:szCs w:val="28"/>
                <w:cs/>
              </w:rPr>
              <w:t>จัดเตรียมสภาพแวดล้อมและซอฟต์แวร์</w:t>
            </w:r>
          </w:p>
        </w:tc>
        <w:tc>
          <w:tcPr>
            <w:tcW w:w="274" w:type="dxa"/>
          </w:tcPr>
          <w:p w14:paraId="76C8CC11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049943A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1C825D9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660D93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C78DAE1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371DEC6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727C47A4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4D54635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4F31AD3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1D58D3A4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73BBFCE3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0DE18728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00AB238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563DA05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2AFDD3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FC55F7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1EB463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9F0C555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4CF0734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55407A4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</w:tr>
      <w:tr w:rsidR="00506825" w:rsidRPr="00E96332" w14:paraId="1B756D12" w14:textId="77777777" w:rsidTr="00790986">
        <w:tc>
          <w:tcPr>
            <w:tcW w:w="1980" w:type="dxa"/>
          </w:tcPr>
          <w:p w14:paraId="6D55D6A2" w14:textId="1C2C3607" w:rsidR="00506825" w:rsidRPr="00506825" w:rsidRDefault="00D60596" w:rsidP="00D60596">
            <w:pPr>
              <w:ind w:firstLine="0"/>
              <w:jc w:val="left"/>
              <w:rPr>
                <w:sz w:val="28"/>
                <w:szCs w:val="28"/>
              </w:rPr>
            </w:pPr>
            <w:r w:rsidRPr="00D60596">
              <w:rPr>
                <w:sz w:val="28"/>
                <w:szCs w:val="28"/>
              </w:rPr>
              <w:t xml:space="preserve">4. </w:t>
            </w:r>
            <w:r w:rsidRPr="00D60596">
              <w:rPr>
                <w:sz w:val="28"/>
                <w:szCs w:val="28"/>
                <w:cs/>
              </w:rPr>
              <w:t>ออกแบบและพัฒนา</w:t>
            </w:r>
            <w:r w:rsidR="00CE5EA2">
              <w:rPr>
                <w:sz w:val="28"/>
                <w:szCs w:val="28"/>
              </w:rPr>
              <w:t xml:space="preserve">UI </w:t>
            </w:r>
            <w:r w:rsidR="00CE5EA2">
              <w:rPr>
                <w:rFonts w:hint="cs"/>
                <w:sz w:val="28"/>
                <w:szCs w:val="28"/>
                <w:cs/>
              </w:rPr>
              <w:t>และ</w:t>
            </w:r>
            <w:r w:rsidR="00CE5EA2" w:rsidRPr="009C772B">
              <w:rPr>
                <w:sz w:val="28"/>
                <w:szCs w:val="28"/>
                <w:cs/>
              </w:rPr>
              <w:t xml:space="preserve">พัฒนาระบบ </w:t>
            </w:r>
            <w:r w:rsidR="00CE5EA2" w:rsidRPr="009C772B">
              <w:rPr>
                <w:sz w:val="28"/>
                <w:szCs w:val="28"/>
              </w:rPr>
              <w:t xml:space="preserve">Feedback Loop </w:t>
            </w:r>
            <w:r w:rsidR="00D41046" w:rsidRPr="00D41046">
              <w:rPr>
                <w:sz w:val="28"/>
                <w:szCs w:val="28"/>
              </w:rPr>
              <w:t>(</w:t>
            </w:r>
            <w:r w:rsidR="00D41046" w:rsidRPr="00D41046">
              <w:rPr>
                <w:sz w:val="28"/>
                <w:szCs w:val="28"/>
                <w:cs/>
              </w:rPr>
              <w:t xml:space="preserve">แต่ยังไม่เชื่อม </w:t>
            </w:r>
            <w:r w:rsidR="00D41046" w:rsidRPr="00D41046">
              <w:rPr>
                <w:sz w:val="28"/>
                <w:szCs w:val="28"/>
              </w:rPr>
              <w:t>API)</w:t>
            </w:r>
          </w:p>
        </w:tc>
        <w:tc>
          <w:tcPr>
            <w:tcW w:w="274" w:type="dxa"/>
          </w:tcPr>
          <w:p w14:paraId="1117F1CD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EA3FD25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4334CB5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F12948B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6D97BB4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06B6EC0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48484BB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0AE4D0A1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07246A09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1B04A1EE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1BC4E5F4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6BB687D9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5486713D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44B31018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247D47E1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53B5070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F89C062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2A67ECA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85AE9B8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2C5059F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</w:tr>
      <w:tr w:rsidR="00D60596" w:rsidRPr="00E96332" w14:paraId="1A086AB5" w14:textId="77777777" w:rsidTr="00EF45B0">
        <w:tc>
          <w:tcPr>
            <w:tcW w:w="1980" w:type="dxa"/>
          </w:tcPr>
          <w:p w14:paraId="465DDB24" w14:textId="0ED65933" w:rsidR="00D60596" w:rsidRPr="00D60596" w:rsidRDefault="009C772B" w:rsidP="009C772B">
            <w:pPr>
              <w:ind w:firstLine="0"/>
              <w:jc w:val="left"/>
              <w:rPr>
                <w:sz w:val="28"/>
                <w:szCs w:val="28"/>
              </w:rPr>
            </w:pPr>
            <w:r w:rsidRPr="009C772B">
              <w:rPr>
                <w:sz w:val="28"/>
                <w:szCs w:val="28"/>
              </w:rPr>
              <w:t xml:space="preserve">5. </w:t>
            </w:r>
            <w:r w:rsidR="00EF45B0" w:rsidRPr="00EF45B0">
              <w:rPr>
                <w:sz w:val="28"/>
                <w:szCs w:val="28"/>
                <w:cs/>
              </w:rPr>
              <w:t xml:space="preserve">เชื่อมต่อโมเดล </w:t>
            </w:r>
            <w:r w:rsidR="00EF45B0" w:rsidRPr="00EF45B0">
              <w:rPr>
                <w:sz w:val="28"/>
                <w:szCs w:val="28"/>
              </w:rPr>
              <w:t xml:space="preserve">ONNX </w:t>
            </w:r>
            <w:r w:rsidR="00EF45B0" w:rsidRPr="00EF45B0">
              <w:rPr>
                <w:sz w:val="28"/>
                <w:szCs w:val="28"/>
                <w:cs/>
              </w:rPr>
              <w:t xml:space="preserve">และระบบ </w:t>
            </w:r>
            <w:r w:rsidR="00EF45B0" w:rsidRPr="00EF45B0">
              <w:rPr>
                <w:sz w:val="28"/>
                <w:szCs w:val="28"/>
              </w:rPr>
              <w:t>Inference</w:t>
            </w:r>
          </w:p>
        </w:tc>
        <w:tc>
          <w:tcPr>
            <w:tcW w:w="274" w:type="dxa"/>
          </w:tcPr>
          <w:p w14:paraId="19ACD856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6F41012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C193830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E8D655F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176E8D7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9CF7F8E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85D69BE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2AE5AF1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15E39CE1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58062899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7F504CA5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469958B1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03EC56CC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CCA7115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1D60E31C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28F570A8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6AEF9B72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052B4A05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8C360FB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A6C5BBF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</w:tr>
      <w:tr w:rsidR="00A34E46" w:rsidRPr="00E96332" w14:paraId="5CEDAA38" w14:textId="77777777" w:rsidTr="0070733F">
        <w:tc>
          <w:tcPr>
            <w:tcW w:w="1980" w:type="dxa"/>
          </w:tcPr>
          <w:p w14:paraId="3ADBC7BC" w14:textId="4BA3A2CB" w:rsidR="00A34E46" w:rsidRPr="009C772B" w:rsidRDefault="00C72C26" w:rsidP="00A34E46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6.</w:t>
            </w:r>
            <w:r w:rsidRPr="00C72C26">
              <w:rPr>
                <w:sz w:val="28"/>
                <w:szCs w:val="28"/>
                <w:cs/>
              </w:rPr>
              <w:t xml:space="preserve">ติดตั้งระบบบน </w:t>
            </w:r>
            <w:r w:rsidRPr="00C72C26">
              <w:rPr>
                <w:sz w:val="28"/>
                <w:szCs w:val="28"/>
              </w:rPr>
              <w:t>Vercel + Cloudflare R2</w:t>
            </w:r>
          </w:p>
        </w:tc>
        <w:tc>
          <w:tcPr>
            <w:tcW w:w="274" w:type="dxa"/>
          </w:tcPr>
          <w:p w14:paraId="1C8A576F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248F287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38CD72C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D277A52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E8C6345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AC932D9" w14:textId="77777777" w:rsidR="00A34E46" w:rsidRPr="0092416B" w:rsidRDefault="00A34E4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03B06E13" w14:textId="77777777" w:rsidR="00A34E46" w:rsidRPr="0092416B" w:rsidRDefault="00A34E4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27B8E12" w14:textId="77777777" w:rsidR="00A34E46" w:rsidRPr="0092416B" w:rsidRDefault="00A34E4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790600BB" w14:textId="77777777" w:rsidR="00A34E46" w:rsidRPr="0092416B" w:rsidRDefault="00A34E4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76570EF9" w14:textId="77777777" w:rsidR="00A34E46" w:rsidRPr="0092416B" w:rsidRDefault="00A34E4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04E66F35" w14:textId="77777777" w:rsidR="00A34E46" w:rsidRPr="0092416B" w:rsidRDefault="00A34E4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1744E467" w14:textId="77777777" w:rsidR="00A34E46" w:rsidRPr="0092416B" w:rsidRDefault="00A34E4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48FAF3F9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E6E65E8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C4855F0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E15BE2B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732D3343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281481A9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35BEEEA9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8D6A10F" w14:textId="77777777" w:rsidR="00A34E46" w:rsidRPr="00E96332" w:rsidRDefault="00A34E46" w:rsidP="00495250">
            <w:pPr>
              <w:ind w:firstLine="0"/>
              <w:rPr>
                <w:sz w:val="28"/>
                <w:szCs w:val="28"/>
              </w:rPr>
            </w:pPr>
          </w:p>
        </w:tc>
      </w:tr>
      <w:tr w:rsidR="0092416B" w:rsidRPr="00E96332" w14:paraId="36C7374E" w14:textId="77777777" w:rsidTr="0070733F">
        <w:tc>
          <w:tcPr>
            <w:tcW w:w="1980" w:type="dxa"/>
          </w:tcPr>
          <w:p w14:paraId="5A88CA31" w14:textId="4B5B3A14" w:rsidR="0092416B" w:rsidRPr="00E96332" w:rsidRDefault="00C72C26" w:rsidP="0092416B">
            <w:pPr>
              <w:ind w:firstLine="0"/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7</w:t>
            </w:r>
            <w:r w:rsidR="0092416B">
              <w:rPr>
                <w:sz w:val="28"/>
                <w:szCs w:val="28"/>
              </w:rPr>
              <w:t xml:space="preserve">. </w:t>
            </w:r>
            <w:r w:rsidR="0092416B">
              <w:rPr>
                <w:rFonts w:hint="cs"/>
                <w:sz w:val="28"/>
                <w:szCs w:val="28"/>
                <w:cs/>
              </w:rPr>
              <w:t>นำเสนอข้อเสนอโครงงาน</w:t>
            </w:r>
          </w:p>
        </w:tc>
        <w:tc>
          <w:tcPr>
            <w:tcW w:w="274" w:type="dxa"/>
          </w:tcPr>
          <w:p w14:paraId="4CC1A5C6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C016CF4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DBDA62F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F9D0EE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7506AE3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321533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08158A4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D325D4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03050A5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8928F1A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988A506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A2FA316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090368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7894B23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91452F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BC05C25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D9BE60A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0D4C50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7D969A1E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5A35A2D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</w:tr>
    </w:tbl>
    <w:p w14:paraId="13A185B4" w14:textId="77777777" w:rsidR="00E96332" w:rsidRPr="00E96332" w:rsidRDefault="00E96332" w:rsidP="00E96332">
      <w:pPr>
        <w:ind w:firstLine="0"/>
        <w:rPr>
          <w:cs/>
        </w:rPr>
      </w:pPr>
    </w:p>
    <w:p w14:paraId="3693001D" w14:textId="77777777" w:rsidR="00E96332" w:rsidRDefault="00303A3E">
      <w:pPr>
        <w:spacing w:before="0" w:after="160" w:line="259" w:lineRule="auto"/>
        <w:ind w:firstLine="0"/>
        <w:rPr>
          <w:cs/>
        </w:rPr>
      </w:pPr>
      <w:r>
        <w:br w:type="page"/>
      </w:r>
    </w:p>
    <w:p w14:paraId="40783B71" w14:textId="61610AF9" w:rsidR="00E96332" w:rsidRDefault="00E96332" w:rsidP="00663F9B">
      <w:pPr>
        <w:pStyle w:val="Caption"/>
        <w:rPr>
          <w:rFonts w:eastAsiaTheme="majorEastAsia"/>
          <w:color w:val="000000" w:themeColor="text1"/>
          <w:sz w:val="36"/>
          <w:szCs w:val="36"/>
        </w:rPr>
      </w:pPr>
      <w:bookmarkStart w:id="96" w:name="_Toc228919812"/>
      <w:r>
        <w:rPr>
          <w:cs/>
        </w:rPr>
        <w:lastRenderedPageBreak/>
        <w:t xml:space="preserve">ตารางที่ </w:t>
      </w:r>
      <w:r w:rsidR="00CC7C54">
        <w:rPr>
          <w:noProof/>
        </w:rPr>
        <w:fldChar w:fldCharType="begin"/>
      </w:r>
      <w:r w:rsidR="00CC7C54">
        <w:rPr>
          <w:noProof/>
        </w:rPr>
        <w:instrText xml:space="preserve"> STYLEREF 1 \s </w:instrText>
      </w:r>
      <w:r w:rsidR="00CC7C54">
        <w:rPr>
          <w:noProof/>
        </w:rPr>
        <w:fldChar w:fldCharType="separate"/>
      </w:r>
      <w:r w:rsidR="006861F0">
        <w:rPr>
          <w:noProof/>
        </w:rPr>
        <w:t>4</w:t>
      </w:r>
      <w:r w:rsidR="00CC7C54">
        <w:rPr>
          <w:noProof/>
        </w:rPr>
        <w:fldChar w:fldCharType="end"/>
      </w:r>
      <w:r>
        <w:rPr>
          <w:cs/>
        </w:rPr>
        <w:t>.</w:t>
      </w:r>
      <w:r w:rsidR="00CC7C54">
        <w:rPr>
          <w:noProof/>
        </w:rPr>
        <w:fldChar w:fldCharType="begin"/>
      </w:r>
      <w:r w:rsidR="00CC7C54">
        <w:rPr>
          <w:noProof/>
        </w:rPr>
        <w:instrText xml:space="preserve"> SEQ </w:instrText>
      </w:r>
      <w:r w:rsidR="00CC7C54">
        <w:rPr>
          <w:noProof/>
          <w:cs/>
        </w:rPr>
        <w:instrText xml:space="preserve">ตารางที่ </w:instrText>
      </w:r>
      <w:r w:rsidR="00CC7C54">
        <w:rPr>
          <w:noProof/>
        </w:rPr>
        <w:instrText xml:space="preserve">\* ARABIC \s 1 </w:instrText>
      </w:r>
      <w:r w:rsidR="00CC7C54">
        <w:rPr>
          <w:noProof/>
        </w:rPr>
        <w:fldChar w:fldCharType="separate"/>
      </w:r>
      <w:r w:rsidR="006861F0">
        <w:rPr>
          <w:noProof/>
        </w:rPr>
        <w:t>2</w:t>
      </w:r>
      <w:r w:rsidR="00CC7C54">
        <w:rPr>
          <w:noProof/>
        </w:rPr>
        <w:fldChar w:fldCharType="end"/>
      </w:r>
      <w:r>
        <w:rPr>
          <w:rFonts w:hint="cs"/>
          <w:cs/>
        </w:rPr>
        <w:t xml:space="preserve"> แผนการดำเนินงานในอนาคต</w:t>
      </w:r>
      <w:bookmarkEnd w:id="9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E96332" w:rsidRPr="00E96332" w14:paraId="45C0AAFA" w14:textId="77777777" w:rsidTr="0092416B">
        <w:tc>
          <w:tcPr>
            <w:tcW w:w="0" w:type="auto"/>
          </w:tcPr>
          <w:p w14:paraId="5F8D2EE6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  <w:cs/>
              </w:rPr>
              <w:t>ขั้นตอน</w:t>
            </w:r>
          </w:p>
        </w:tc>
        <w:tc>
          <w:tcPr>
            <w:tcW w:w="0" w:type="auto"/>
            <w:gridSpan w:val="4"/>
          </w:tcPr>
          <w:p w14:paraId="464D0705" w14:textId="6DEE97DE" w:rsidR="00E96332" w:rsidRPr="00E96332" w:rsidRDefault="00585826" w:rsidP="00E96332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สค</w:t>
            </w:r>
            <w:r w:rsidR="00E96332" w:rsidRPr="00E96332">
              <w:rPr>
                <w:sz w:val="28"/>
                <w:szCs w:val="28"/>
                <w:cs/>
              </w:rPr>
              <w:t>.</w:t>
            </w:r>
            <w:r w:rsidR="00E96332" w:rsidRPr="00E96332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0" w:type="auto"/>
            <w:gridSpan w:val="4"/>
          </w:tcPr>
          <w:p w14:paraId="14132003" w14:textId="1D1A67E0" w:rsidR="00E96332" w:rsidRPr="00E96332" w:rsidRDefault="0064173B" w:rsidP="00E96332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กย</w:t>
            </w:r>
            <w:r w:rsidR="00E96332" w:rsidRPr="00E96332">
              <w:rPr>
                <w:sz w:val="28"/>
                <w:szCs w:val="28"/>
                <w:cs/>
              </w:rPr>
              <w:t>.</w:t>
            </w:r>
            <w:r w:rsidR="00E96332" w:rsidRPr="00E96332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0" w:type="auto"/>
            <w:gridSpan w:val="4"/>
          </w:tcPr>
          <w:p w14:paraId="3CBFDAB9" w14:textId="075B4F23" w:rsidR="00E96332" w:rsidRPr="00E96332" w:rsidRDefault="0064173B" w:rsidP="00E96332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ตค</w:t>
            </w:r>
            <w:r w:rsidR="00E96332" w:rsidRPr="00E96332">
              <w:rPr>
                <w:sz w:val="28"/>
                <w:szCs w:val="28"/>
                <w:cs/>
              </w:rPr>
              <w:t>.</w:t>
            </w:r>
            <w:r w:rsidR="00E96332" w:rsidRPr="00E96332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0" w:type="auto"/>
            <w:gridSpan w:val="4"/>
          </w:tcPr>
          <w:p w14:paraId="2736B790" w14:textId="689D6C99" w:rsidR="00E96332" w:rsidRPr="00E96332" w:rsidRDefault="0064173B" w:rsidP="00E96332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พย</w:t>
            </w:r>
            <w:r w:rsidR="00E96332" w:rsidRPr="00E96332">
              <w:rPr>
                <w:sz w:val="28"/>
                <w:szCs w:val="28"/>
                <w:cs/>
              </w:rPr>
              <w:t>.</w:t>
            </w:r>
            <w:r w:rsidR="00E96332" w:rsidRPr="00E96332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0" w:type="auto"/>
            <w:gridSpan w:val="4"/>
          </w:tcPr>
          <w:p w14:paraId="792CC64F" w14:textId="35F54F54" w:rsidR="00E96332" w:rsidRPr="00E96332" w:rsidRDefault="0064173B" w:rsidP="00E96332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ธค</w:t>
            </w:r>
            <w:r w:rsidR="00E96332" w:rsidRPr="00E96332">
              <w:rPr>
                <w:sz w:val="28"/>
                <w:szCs w:val="28"/>
                <w:cs/>
              </w:rPr>
              <w:t>.</w:t>
            </w:r>
            <w:r w:rsidR="00E96332" w:rsidRPr="00E96332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</w:tr>
      <w:tr w:rsidR="00E96332" w:rsidRPr="00E96332" w14:paraId="36CE4DE9" w14:textId="77777777" w:rsidTr="0092416B">
        <w:tc>
          <w:tcPr>
            <w:tcW w:w="0" w:type="auto"/>
          </w:tcPr>
          <w:p w14:paraId="0B6C106A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</w:p>
        </w:tc>
        <w:tc>
          <w:tcPr>
            <w:tcW w:w="0" w:type="auto"/>
          </w:tcPr>
          <w:p w14:paraId="4BBE72F2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44C8FD8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8373AD1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29D84C9A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9FF8044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9E8A61F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3D399894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659F2AC6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638D2EF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D00EEF7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57DC7942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024B8CF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5BD2C340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F99573A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8B411E6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2F1FAFD9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DA9E515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9C63AE2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34CDCB71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560271A3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4</w:t>
            </w:r>
          </w:p>
        </w:tc>
      </w:tr>
      <w:tr w:rsidR="00E96332" w:rsidRPr="00E96332" w14:paraId="1B897FA3" w14:textId="77777777" w:rsidTr="00DB44BD">
        <w:tc>
          <w:tcPr>
            <w:tcW w:w="0" w:type="auto"/>
          </w:tcPr>
          <w:p w14:paraId="238FB95D" w14:textId="2C7BFCC9" w:rsidR="00E96332" w:rsidRPr="00E96332" w:rsidRDefault="00E96332" w:rsidP="00E425FA">
            <w:pPr>
              <w:ind w:firstLine="0"/>
              <w:jc w:val="left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1.</w:t>
            </w:r>
            <w:r w:rsidR="0070733F" w:rsidRPr="0070733F">
              <w:rPr>
                <w:sz w:val="28"/>
                <w:szCs w:val="28"/>
                <w:cs/>
              </w:rPr>
              <w:t xml:space="preserve">พัฒนาระบบ </w:t>
            </w:r>
            <w:r w:rsidR="0070733F" w:rsidRPr="0070733F">
              <w:rPr>
                <w:sz w:val="28"/>
                <w:szCs w:val="28"/>
              </w:rPr>
              <w:t>OCR (Tesseract.js)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5BC6F6D5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7AF81F3E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1BD393DF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1EDC9FB7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0E7F0D2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D0E6AC0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D222603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21907E6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550CEFB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8215784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2271EBF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1D35D47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4AE491A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D376242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0C14277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11F8375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102EA22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7DCF0E6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212532A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40D4128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</w:tr>
      <w:tr w:rsidR="0092416B" w:rsidRPr="00E96332" w14:paraId="35B13AFC" w14:textId="77777777" w:rsidTr="00DB44BD">
        <w:tc>
          <w:tcPr>
            <w:tcW w:w="0" w:type="auto"/>
          </w:tcPr>
          <w:p w14:paraId="04F25D78" w14:textId="6E0E9CC1" w:rsidR="0092416B" w:rsidRPr="00E96332" w:rsidRDefault="00E425FA" w:rsidP="00E425FA">
            <w:pPr>
              <w:ind w:firstLine="0"/>
              <w:jc w:val="left"/>
              <w:rPr>
                <w:sz w:val="28"/>
                <w:szCs w:val="28"/>
              </w:rPr>
            </w:pPr>
            <w:r w:rsidRPr="00E425FA">
              <w:rPr>
                <w:sz w:val="28"/>
                <w:szCs w:val="28"/>
              </w:rPr>
              <w:t xml:space="preserve">2. </w:t>
            </w:r>
            <w:r w:rsidR="00B03E51" w:rsidRPr="00B03E51">
              <w:rPr>
                <w:sz w:val="28"/>
                <w:szCs w:val="28"/>
                <w:cs/>
              </w:rPr>
              <w:t xml:space="preserve">เชื่อมต่อ </w:t>
            </w:r>
            <w:r w:rsidR="00B03E51" w:rsidRPr="00B03E51">
              <w:rPr>
                <w:sz w:val="28"/>
                <w:szCs w:val="28"/>
              </w:rPr>
              <w:t xml:space="preserve">Feedback Loop </w:t>
            </w:r>
            <w:r w:rsidR="00B03E51" w:rsidRPr="00B03E51">
              <w:rPr>
                <w:sz w:val="28"/>
                <w:szCs w:val="28"/>
                <w:cs/>
              </w:rPr>
              <w:t xml:space="preserve">กับ </w:t>
            </w:r>
            <w:r w:rsidR="00B03E51" w:rsidRPr="00B03E51">
              <w:rPr>
                <w:sz w:val="28"/>
                <w:szCs w:val="28"/>
              </w:rPr>
              <w:t>Supabase API</w:t>
            </w:r>
          </w:p>
        </w:tc>
        <w:tc>
          <w:tcPr>
            <w:tcW w:w="0" w:type="auto"/>
          </w:tcPr>
          <w:p w14:paraId="60F8827C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8B2AA3C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9399BCF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721B3022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181283B0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1952A9D1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3497738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46F4CFB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CE8DE0D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C9B5A49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EE379E2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7C7CB5C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6D176CB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C712A6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C236065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435C05B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D214FB4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1FB94C5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B86FE18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4CE9EDB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</w:tr>
      <w:tr w:rsidR="00E425FA" w:rsidRPr="00E96332" w14:paraId="5913E23A" w14:textId="77777777" w:rsidTr="00E02898">
        <w:tc>
          <w:tcPr>
            <w:tcW w:w="0" w:type="auto"/>
          </w:tcPr>
          <w:p w14:paraId="43927E1E" w14:textId="2B09BCC1" w:rsidR="00E425FA" w:rsidRPr="00E425FA" w:rsidRDefault="00E425FA" w:rsidP="00E425FA">
            <w:pPr>
              <w:ind w:firstLine="0"/>
              <w:jc w:val="left"/>
              <w:rPr>
                <w:sz w:val="28"/>
                <w:szCs w:val="28"/>
              </w:rPr>
            </w:pPr>
            <w:r w:rsidRPr="00E425FA">
              <w:rPr>
                <w:sz w:val="28"/>
                <w:szCs w:val="28"/>
              </w:rPr>
              <w:t xml:space="preserve">3. </w:t>
            </w:r>
            <w:r w:rsidR="00B03E51" w:rsidRPr="00B03E51">
              <w:rPr>
                <w:sz w:val="28"/>
                <w:szCs w:val="28"/>
              </w:rPr>
              <w:t xml:space="preserve">Fine-tuning </w:t>
            </w:r>
            <w:r w:rsidR="00B03E51" w:rsidRPr="00B03E51">
              <w:rPr>
                <w:sz w:val="28"/>
                <w:szCs w:val="28"/>
                <w:cs/>
              </w:rPr>
              <w:t xml:space="preserve">โมเดล </w:t>
            </w:r>
            <w:r w:rsidR="00B03E51" w:rsidRPr="00B03E51">
              <w:rPr>
                <w:sz w:val="28"/>
                <w:szCs w:val="28"/>
              </w:rPr>
              <w:t>WangchanBERTa</w:t>
            </w:r>
          </w:p>
        </w:tc>
        <w:tc>
          <w:tcPr>
            <w:tcW w:w="0" w:type="auto"/>
          </w:tcPr>
          <w:p w14:paraId="65FD1D76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A602C88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6993021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DD829D9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8CA24BA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DEFC491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254D614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7BA58A37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18B44EBA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583CFB07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67723FE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3ACA90F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1DE597F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A1C4E0E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AEB3EAA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DCFAF7D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38C1CF0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13EE474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4CEF1A3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218B63C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</w:tr>
      <w:tr w:rsidR="00E425FA" w:rsidRPr="00E96332" w14:paraId="73DADC8D" w14:textId="77777777" w:rsidTr="00E02898">
        <w:tc>
          <w:tcPr>
            <w:tcW w:w="0" w:type="auto"/>
          </w:tcPr>
          <w:p w14:paraId="5CC8F365" w14:textId="786338DE" w:rsidR="00E425FA" w:rsidRPr="00E425FA" w:rsidRDefault="00BF07C3" w:rsidP="00BF07C3">
            <w:pPr>
              <w:ind w:firstLine="0"/>
              <w:jc w:val="left"/>
              <w:rPr>
                <w:rFonts w:hint="cs"/>
                <w:sz w:val="28"/>
                <w:szCs w:val="28"/>
              </w:rPr>
            </w:pPr>
            <w:r w:rsidRPr="00BF07C3">
              <w:rPr>
                <w:sz w:val="28"/>
                <w:szCs w:val="28"/>
              </w:rPr>
              <w:t xml:space="preserve">4. </w:t>
            </w:r>
            <w:r w:rsidR="00600F87" w:rsidRPr="00600F87">
              <w:rPr>
                <w:sz w:val="28"/>
                <w:szCs w:val="28"/>
                <w:cs/>
              </w:rPr>
              <w:t>ทดสอบและปรับปรุงประสิทธิภาพ</w:t>
            </w:r>
          </w:p>
        </w:tc>
        <w:tc>
          <w:tcPr>
            <w:tcW w:w="0" w:type="auto"/>
          </w:tcPr>
          <w:p w14:paraId="242E5D9C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1C9DD13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832EC9B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4ABD3D2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EE9ED24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F3B4D5B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1135648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DE1C0CE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8AE5E9A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64700386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84413C2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26B6B86B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4ACDAA86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4F13C5B9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4952B64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9AE655C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2733F95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A5B03B5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0AA02A8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534C0F2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</w:tr>
      <w:tr w:rsidR="00BF07C3" w:rsidRPr="00E96332" w14:paraId="5DA65E41" w14:textId="77777777" w:rsidTr="00E02898">
        <w:tc>
          <w:tcPr>
            <w:tcW w:w="0" w:type="auto"/>
          </w:tcPr>
          <w:p w14:paraId="0F458535" w14:textId="431B9958" w:rsidR="00BF07C3" w:rsidRPr="00BF07C3" w:rsidRDefault="00BF07C3" w:rsidP="00BF07C3">
            <w:pPr>
              <w:ind w:firstLine="0"/>
              <w:jc w:val="left"/>
              <w:rPr>
                <w:sz w:val="28"/>
                <w:szCs w:val="28"/>
              </w:rPr>
            </w:pPr>
            <w:r w:rsidRPr="00BF07C3">
              <w:rPr>
                <w:sz w:val="28"/>
                <w:szCs w:val="28"/>
              </w:rPr>
              <w:t xml:space="preserve">5. </w:t>
            </w:r>
            <w:r w:rsidRPr="00BF07C3">
              <w:rPr>
                <w:sz w:val="28"/>
                <w:szCs w:val="28"/>
                <w:cs/>
              </w:rPr>
              <w:t xml:space="preserve">สรุปผลการทดลองและจัดทำเล่มรายงานบทที่ </w:t>
            </w:r>
            <w:r w:rsidRPr="00BF07C3">
              <w:rPr>
                <w:sz w:val="28"/>
                <w:szCs w:val="28"/>
              </w:rPr>
              <w:t>4-5</w:t>
            </w:r>
          </w:p>
        </w:tc>
        <w:tc>
          <w:tcPr>
            <w:tcW w:w="0" w:type="auto"/>
          </w:tcPr>
          <w:p w14:paraId="7913F428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D8A89B1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6D10B38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A8147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7272BF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4CEAF3A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824E74A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AC9C39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9618385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CFF7556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F452CF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BDC1AC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5FC7D4A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25F6BDC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21B98096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6486ADAB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DC16C4A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0640D54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9601D11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747EEF1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</w:tr>
      <w:tr w:rsidR="00BF07C3" w:rsidRPr="00E96332" w14:paraId="406565C1" w14:textId="77777777" w:rsidTr="00D865B3">
        <w:tc>
          <w:tcPr>
            <w:tcW w:w="0" w:type="auto"/>
          </w:tcPr>
          <w:p w14:paraId="0BAB9E7E" w14:textId="096CF908" w:rsidR="00BF07C3" w:rsidRPr="00BF07C3" w:rsidRDefault="00BF07C3" w:rsidP="00BF07C3">
            <w:pPr>
              <w:ind w:firstLine="0"/>
              <w:jc w:val="left"/>
              <w:rPr>
                <w:sz w:val="28"/>
                <w:szCs w:val="28"/>
              </w:rPr>
            </w:pPr>
            <w:r w:rsidRPr="00BF07C3">
              <w:rPr>
                <w:sz w:val="28"/>
                <w:szCs w:val="28"/>
              </w:rPr>
              <w:t xml:space="preserve">6. </w:t>
            </w:r>
            <w:r w:rsidRPr="00BF07C3">
              <w:rPr>
                <w:sz w:val="28"/>
                <w:szCs w:val="28"/>
                <w:cs/>
              </w:rPr>
              <w:t>ตรวจสอบความถูกต้องและเตรียมพรีเซนต์จบ</w:t>
            </w:r>
          </w:p>
        </w:tc>
        <w:tc>
          <w:tcPr>
            <w:tcW w:w="0" w:type="auto"/>
          </w:tcPr>
          <w:p w14:paraId="51EC0AFC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76E3CC3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B1DEF2B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66CEE6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03D96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AB9719B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74831EE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7B06382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4E64938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193BEC3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C0A1B61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AC9183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FB3478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BCCEE5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FE19FE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DC0689C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597A2700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E370E6E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61316D3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403806B0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</w:tr>
    </w:tbl>
    <w:p w14:paraId="6B30A019" w14:textId="77777777" w:rsidR="00303A3E" w:rsidRDefault="00303A3E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</w:rPr>
      </w:pPr>
    </w:p>
    <w:p w14:paraId="437AD505" w14:textId="77777777" w:rsidR="00953777" w:rsidRDefault="00953777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</w:rPr>
      </w:pPr>
      <w:r>
        <w:br w:type="page"/>
      </w:r>
    </w:p>
    <w:p w14:paraId="4C0D1DFA" w14:textId="5FA97EEA" w:rsidR="00602078" w:rsidRDefault="00703952" w:rsidP="009628EF">
      <w:pPr>
        <w:pStyle w:val="Heading1"/>
        <w:ind w:left="-426" w:firstLine="568"/>
      </w:pPr>
      <w:r>
        <w:lastRenderedPageBreak/>
        <w:br/>
      </w:r>
      <w:bookmarkStart w:id="97" w:name="_Toc499374837"/>
      <w:bookmarkStart w:id="98" w:name="_Toc499375209"/>
      <w:bookmarkStart w:id="99" w:name="_Toc499375337"/>
      <w:bookmarkStart w:id="100" w:name="_Toc228919798"/>
      <w:r w:rsidR="00821170" w:rsidRPr="00C600A9">
        <w:rPr>
          <w:cs/>
        </w:rPr>
        <w:t>สรุป</w:t>
      </w:r>
      <w:bookmarkEnd w:id="97"/>
      <w:bookmarkEnd w:id="98"/>
      <w:bookmarkEnd w:id="99"/>
      <w:bookmarkEnd w:id="100"/>
    </w:p>
    <w:p w14:paraId="75284DB7" w14:textId="77777777" w:rsidR="009628EF" w:rsidRDefault="009628EF" w:rsidP="009628EF">
      <w:pPr>
        <w:ind w:firstLine="0"/>
      </w:pPr>
    </w:p>
    <w:p w14:paraId="6D673A3E" w14:textId="4B083619" w:rsidR="00893CA3" w:rsidRDefault="0021144F" w:rsidP="00893CA3">
      <w:pPr>
        <w:pStyle w:val="Heading2"/>
      </w:pPr>
      <w:bookmarkStart w:id="101" w:name="_Toc228919799"/>
      <w:r w:rsidRPr="0021144F">
        <w:rPr>
          <w:cs/>
        </w:rPr>
        <w:t>สรุปผลการดำเนินงาน</w:t>
      </w:r>
      <w:bookmarkEnd w:id="101"/>
    </w:p>
    <w:p w14:paraId="71BE0850" w14:textId="6D9FA592" w:rsidR="00F217F4" w:rsidRPr="00F217F4" w:rsidRDefault="00F217F4" w:rsidP="00F217F4">
      <w:r w:rsidRPr="00F217F4">
        <w:rPr>
          <w:cs/>
        </w:rPr>
        <w:t>จากการดำเนินงานในระยะแรกของโครงงานระบบตรวจจับข้อความที่สร้างโดยปัญญาประดิษฐ์ภาษาไทย ผู้พัฒนาได้วางรากฐานทางเทคนิคและออกแบบส่วนติดต่อผู้ใช้ (</w:t>
      </w:r>
      <w:r w:rsidRPr="00F217F4">
        <w:t xml:space="preserve">UI) </w:t>
      </w:r>
      <w:r w:rsidRPr="00F217F4">
        <w:rPr>
          <w:cs/>
        </w:rPr>
        <w:t xml:space="preserve">จนได้ระบบต้นแบบที่พร้อมสำหรับการพัฒนาต่อยอด โดยสิ่งที่ทำสำเร็จแล้วประกอบด้วยการสร้างเว็บแอปพลิเคชันด้วย </w:t>
      </w:r>
      <w:r w:rsidRPr="00F217F4">
        <w:t xml:space="preserve">React </w:t>
      </w:r>
      <w:r w:rsidRPr="00F217F4">
        <w:rPr>
          <w:cs/>
        </w:rPr>
        <w:t xml:space="preserve">และ </w:t>
      </w:r>
      <w:r w:rsidRPr="00F217F4">
        <w:t>Tailwind CSS v</w:t>
      </w:r>
      <w:r w:rsidRPr="00F217F4">
        <w:rPr>
          <w:cs/>
        </w:rPr>
        <w:t>4 ที่มีหน้าตาเรียบง่าย ทันสมัย และรองรับการแสดงผลบนอุปกรณ์ต่างๆ ได้อย่างถูกต้อง ระบบต้นแบบนี้สามารถแสดงผลการวิเคราะห์ระดับความมั่นใจ (</w:t>
      </w:r>
      <w:r w:rsidRPr="00F217F4">
        <w:t xml:space="preserve">Confidence Score) </w:t>
      </w:r>
      <w:r w:rsidRPr="00F217F4">
        <w:rPr>
          <w:cs/>
        </w:rPr>
        <w:t>ในรูปแบบเปอร์เซ็นต์ได้อย่างแม่นยำตามการออกแบบ</w:t>
      </w:r>
    </w:p>
    <w:p w14:paraId="2251DAC7" w14:textId="77777777" w:rsidR="00F217F4" w:rsidRPr="00F217F4" w:rsidRDefault="00F217F4" w:rsidP="00F217F4">
      <w:r w:rsidRPr="00F217F4">
        <w:rPr>
          <w:cs/>
        </w:rPr>
        <w:t>นอกจากส่วนของการแสดงผล ผู้พัฒนายังได้ให้ความสำคัญกับการออกแบบกลไกข้อมูลป้อนกลับ (</w:t>
      </w:r>
      <w:r w:rsidRPr="00F217F4">
        <w:t xml:space="preserve">Feedback Loop) </w:t>
      </w:r>
      <w:r w:rsidRPr="00F217F4">
        <w:rPr>
          <w:cs/>
        </w:rPr>
        <w:t>ร่วมกับการแสดงหน้าต่างขอความยินยอม (</w:t>
      </w:r>
      <w:r w:rsidRPr="00F217F4">
        <w:t xml:space="preserve">Consent Modal) </w:t>
      </w:r>
      <w:r w:rsidRPr="00F217F4">
        <w:rPr>
          <w:cs/>
        </w:rPr>
        <w:t xml:space="preserve">เพื่อให้มั่นใจว่าการจัดเก็บข้อมูลเพื่อนำมาพัฒนาโมเดลในอนาคตจะเป็นไปตามหลักจริยธรรมข้อมูลและความเป็นส่วนตัวของผู้ใช้งาน ปัจจุบันซอร์สโค้ดและโครงสร้างโปรเจกต์ทั้งหมดถูกบริหารจัดการผ่าน </w:t>
      </w:r>
      <w:r w:rsidRPr="00F217F4">
        <w:t xml:space="preserve">GitHub </w:t>
      </w:r>
      <w:r w:rsidRPr="00F217F4">
        <w:rPr>
          <w:cs/>
        </w:rPr>
        <w:t xml:space="preserve">อย่างเป็นระบบ ซึ่งถือเป็นความคืบหน้าที่สำคัญก่อนจะเข้าสู่ขั้นตอนการเชื่อมต่อโมเดล </w:t>
      </w:r>
      <w:r w:rsidRPr="00F217F4">
        <w:t xml:space="preserve">WangchanBERTa </w:t>
      </w:r>
      <w:r w:rsidRPr="00F217F4">
        <w:rPr>
          <w:cs/>
        </w:rPr>
        <w:t>ในระยะถัดไป</w:t>
      </w:r>
    </w:p>
    <w:p w14:paraId="33E58808" w14:textId="77777777" w:rsidR="00821170" w:rsidRPr="00577340" w:rsidRDefault="00821170" w:rsidP="00703952">
      <w:pPr>
        <w:spacing w:before="0"/>
        <w:ind w:firstLine="0"/>
        <w:rPr>
          <w:b/>
          <w:bCs/>
          <w:cs/>
        </w:rPr>
      </w:pPr>
    </w:p>
    <w:p w14:paraId="06068EE8" w14:textId="351D21F9" w:rsidR="00F217F4" w:rsidRDefault="00585FF1" w:rsidP="00F217F4">
      <w:pPr>
        <w:pStyle w:val="Heading2"/>
      </w:pPr>
      <w:bookmarkStart w:id="102" w:name="_Toc228919800"/>
      <w:r w:rsidRPr="00585FF1">
        <w:rPr>
          <w:cs/>
        </w:rPr>
        <w:t>อภิปรายผลและข้อจำกัด</w:t>
      </w:r>
      <w:bookmarkEnd w:id="102"/>
    </w:p>
    <w:p w14:paraId="0C46EF0E" w14:textId="1AAB44CB" w:rsidR="00F217F4" w:rsidRPr="00F217F4" w:rsidRDefault="00585FF1" w:rsidP="00585FF1">
      <w:r w:rsidRPr="00585FF1">
        <w:rPr>
          <w:cs/>
        </w:rPr>
        <w:t>จากการทดสอบระบบต้นแบบในเบื้องต้น พบประเด็นที่ท้าทายในด้านการจัดการทรัพยากรการประมวลผล เนื่องจากการนำโมเดลภาษาขนาดใหญ่ (</w:t>
      </w:r>
      <w:r w:rsidRPr="00585FF1">
        <w:t xml:space="preserve">LLM) </w:t>
      </w:r>
      <w:r w:rsidRPr="00585FF1">
        <w:rPr>
          <w:cs/>
        </w:rPr>
        <w:t xml:space="preserve">มาทำ </w:t>
      </w:r>
      <w:r w:rsidRPr="00585FF1">
        <w:t xml:space="preserve">Inference </w:t>
      </w:r>
      <w:r w:rsidRPr="00585FF1">
        <w:rPr>
          <w:cs/>
        </w:rPr>
        <w:t>บนเบราว์เซอร์โดยตรง (</w:t>
      </w:r>
      <w:r w:rsidRPr="00585FF1">
        <w:t xml:space="preserve">Client-side) </w:t>
      </w:r>
      <w:r w:rsidRPr="00585FF1">
        <w:rPr>
          <w:cs/>
        </w:rPr>
        <w:t xml:space="preserve">อาจส่งผลกระทบต่อประสิทธิภาพการทำงานในอุปกรณ์ที่มีสมรรถนะจำกัด นอกจากนี้ ในด้านของเนื้อหาภาษาไทยยังพบว่า ข้อความที่ถูกสร้างขึ้นโดย </w:t>
      </w:r>
      <w:r w:rsidRPr="00585FF1">
        <w:t xml:space="preserve">AI </w:t>
      </w:r>
      <w:r w:rsidRPr="00585FF1">
        <w:rPr>
          <w:cs/>
        </w:rPr>
        <w:t>มีความแนบเนียนและซับซ้อนขึ้นอย่างต่อเนื่อง ทำให้การจำแนกประเภทข้อความในบางบริบททำได้ยากขึ้น ความท้าทายเหล่านี้จึงเป็นปัจจัยสำคัญที่ผู้พัฒนาจะต้องนำไปพิจารณาในการปรับแต่งโมเดล (</w:t>
      </w:r>
      <w:r w:rsidRPr="00585FF1">
        <w:t xml:space="preserve">Optimization) </w:t>
      </w:r>
      <w:r w:rsidRPr="00585FF1">
        <w:rPr>
          <w:cs/>
        </w:rPr>
        <w:t>และการคัดเลือกชุดข้อมูลที่หลากหลายมากขึ้นเพื่อรักษามาตรฐานความแม่นยำของระบบ</w:t>
      </w:r>
    </w:p>
    <w:p w14:paraId="50DE07C9" w14:textId="77777777" w:rsidR="00821170" w:rsidRDefault="00821170" w:rsidP="00821170">
      <w:pPr>
        <w:spacing w:before="0"/>
        <w:ind w:firstLine="2016"/>
        <w:rPr>
          <w:b/>
          <w:bCs/>
        </w:rPr>
      </w:pPr>
    </w:p>
    <w:p w14:paraId="6806D344" w14:textId="22D80BE7" w:rsidR="00E93120" w:rsidRDefault="00E93120" w:rsidP="00E93120">
      <w:pPr>
        <w:pStyle w:val="Heading2"/>
      </w:pPr>
      <w:bookmarkStart w:id="103" w:name="_Toc228919801"/>
      <w:r w:rsidRPr="00E93120">
        <w:rPr>
          <w:cs/>
        </w:rPr>
        <w:lastRenderedPageBreak/>
        <w:t>ข้อเสนอแนะและแนวทางการพัฒนาในอนาคต</w:t>
      </w:r>
      <w:bookmarkEnd w:id="103"/>
    </w:p>
    <w:p w14:paraId="68E3BB6E" w14:textId="06E9D03C" w:rsidR="00F217F4" w:rsidRPr="00F217F4" w:rsidRDefault="00E93120" w:rsidP="00E93120">
      <w:r w:rsidRPr="00E93120">
        <w:rPr>
          <w:cs/>
        </w:rPr>
        <w:t xml:space="preserve">สำหรับแผนการดำเนินงานในระยะถัดไป ผู้พัฒนาจะมุ่งเน้นไปที่การบูรณาการระบบ </w:t>
      </w:r>
      <w:r w:rsidRPr="00E93120">
        <w:t xml:space="preserve">OCR </w:t>
      </w:r>
      <w:r w:rsidRPr="00E93120">
        <w:rPr>
          <w:cs/>
        </w:rPr>
        <w:t xml:space="preserve">โดยใช้ </w:t>
      </w:r>
      <w:r w:rsidRPr="00E93120">
        <w:t xml:space="preserve">Tesseract.js </w:t>
      </w:r>
      <w:r w:rsidRPr="00E93120">
        <w:rPr>
          <w:cs/>
        </w:rPr>
        <w:t xml:space="preserve">เพื่อให้ผู้ใช้งานสามารถอัปโหลดข้อมูลผ่านไฟล์รูปภาพได้โดยตรง ซึ่งจะช่วยเพิ่มขีดความสามารถและความสะดวกในการใช้งาน ที่สำคัญที่สุดคือการเชื่อมต่อโมเดล </w:t>
      </w:r>
      <w:r w:rsidRPr="00E93120">
        <w:t xml:space="preserve">WangchanBERTa </w:t>
      </w:r>
      <w:r w:rsidRPr="00E93120">
        <w:rPr>
          <w:cs/>
        </w:rPr>
        <w:t xml:space="preserve">ผ่านรูปแบบ </w:t>
      </w:r>
      <w:r w:rsidRPr="00E93120">
        <w:t xml:space="preserve">ONNX </w:t>
      </w:r>
      <w:r w:rsidRPr="00E93120">
        <w:rPr>
          <w:cs/>
        </w:rPr>
        <w:t xml:space="preserve">เพื่อเพิ่มความเร็วในการประมวลผลฝั่งผู้ใช้งาน สุดท้ายนี้ ผู้พัฒนาตั้งใจจะนำข้อมูลจริงที่ได้รับจากส่วน </w:t>
      </w:r>
      <w:r w:rsidRPr="00E93120">
        <w:t xml:space="preserve">Feedback </w:t>
      </w:r>
      <w:r w:rsidRPr="00E93120">
        <w:rPr>
          <w:cs/>
        </w:rPr>
        <w:t>ของผู้ใช้ มาทำการปรับแต่งโมเดล (</w:t>
      </w:r>
      <w:r w:rsidRPr="00E93120">
        <w:t xml:space="preserve">Fine-tuning) </w:t>
      </w:r>
      <w:r w:rsidRPr="00E93120">
        <w:rPr>
          <w:cs/>
        </w:rPr>
        <w:t xml:space="preserve">อย่างสม่ำเสมอ เพื่อให้ระบบมีความเท่าทันต่อเทคโนโลยี </w:t>
      </w:r>
      <w:r w:rsidRPr="00E93120">
        <w:t xml:space="preserve">Generative AI </w:t>
      </w:r>
      <w:r w:rsidRPr="00E93120">
        <w:rPr>
          <w:cs/>
        </w:rPr>
        <w:t>ที่พัฒนาไปอย่างรวดเร็ว และสามารถเป็นเครื่องมือตรวจสอบความน่าเชื่อถือของเนื้อหาดิจิทัลได้อย่างมีประสิทธิภาพ</w:t>
      </w:r>
    </w:p>
    <w:p w14:paraId="07A05727" w14:textId="77777777" w:rsidR="00E93120" w:rsidRDefault="00E93120" w:rsidP="00821170">
      <w:pPr>
        <w:spacing w:before="0"/>
        <w:ind w:firstLine="2016"/>
        <w:rPr>
          <w:b/>
          <w:bCs/>
        </w:rPr>
        <w:sectPr w:rsidR="00E93120" w:rsidSect="00EA52FF">
          <w:headerReference w:type="default" r:id="rId32"/>
          <w:pgSz w:w="11906" w:h="16838" w:code="9"/>
          <w:pgMar w:top="2160" w:right="1440" w:bottom="1440" w:left="2160" w:header="1440" w:footer="706" w:gutter="0"/>
          <w:cols w:space="708"/>
          <w:docGrid w:linePitch="435"/>
        </w:sectPr>
      </w:pPr>
    </w:p>
    <w:p w14:paraId="2D3C2825" w14:textId="77777777" w:rsidR="007A5C36" w:rsidRPr="002659A8" w:rsidRDefault="007A5C36" w:rsidP="00C41DC5">
      <w:pPr>
        <w:pStyle w:val="AbstractThai"/>
      </w:pPr>
      <w:bookmarkStart w:id="104" w:name="_Toc499374840"/>
      <w:bookmarkStart w:id="105" w:name="_Toc499375214"/>
      <w:bookmarkStart w:id="106" w:name="_Toc499375342"/>
      <w:bookmarkStart w:id="107" w:name="_Toc228919802"/>
      <w:r w:rsidRPr="002659A8">
        <w:rPr>
          <w:cs/>
        </w:rPr>
        <w:lastRenderedPageBreak/>
        <w:t>รายการอ้างอิง</w:t>
      </w:r>
      <w:bookmarkEnd w:id="104"/>
      <w:bookmarkEnd w:id="105"/>
      <w:bookmarkEnd w:id="106"/>
      <w:bookmarkEnd w:id="107"/>
    </w:p>
    <w:p w14:paraId="6DE36603" w14:textId="77777777" w:rsidR="00C076FF" w:rsidRPr="00F24409" w:rsidRDefault="00C076FF" w:rsidP="00C076FF">
      <w:pPr>
        <w:spacing w:before="0"/>
        <w:ind w:firstLine="0"/>
      </w:pPr>
      <w:r w:rsidRPr="00F24409">
        <w:t xml:space="preserve">[1] Lowphansirikul, L., Phuangpham, P., Tarsuilev, P., &amp; Chuntee, S. (2021). WangchanBERTa: Pretrained-language model for Thai. </w:t>
      </w:r>
      <w:r w:rsidRPr="00F24409">
        <w:rPr>
          <w:i/>
          <w:iCs/>
        </w:rPr>
        <w:t>arXiv preprint arXiv:2101.09635.</w:t>
      </w:r>
    </w:p>
    <w:p w14:paraId="47CD7860" w14:textId="77777777" w:rsidR="00C076FF" w:rsidRPr="00F24409" w:rsidRDefault="00C076FF" w:rsidP="00C076FF">
      <w:pPr>
        <w:spacing w:before="0"/>
        <w:ind w:firstLine="0"/>
      </w:pPr>
      <w:r w:rsidRPr="00F24409">
        <w:t xml:space="preserve">[2] Mitchell, E., Yoon, C., Liang, P., &amp; Manning, C. D. (2023). DetectGPT: Zero-Shot Machine-Generated Text Detection using Probability Curvature. </w:t>
      </w:r>
      <w:r w:rsidRPr="00F24409">
        <w:rPr>
          <w:i/>
          <w:iCs/>
        </w:rPr>
        <w:t>arXiv preprint arXiv:2301.11305.</w:t>
      </w:r>
    </w:p>
    <w:p w14:paraId="308FDB4F" w14:textId="77777777" w:rsidR="00C076FF" w:rsidRPr="00F24409" w:rsidRDefault="00C076FF" w:rsidP="00C076FF">
      <w:pPr>
        <w:spacing w:before="0"/>
        <w:ind w:firstLine="0"/>
      </w:pPr>
      <w:r w:rsidRPr="00F24409">
        <w:t xml:space="preserve">[3] Winata, G. I., et al. (2019). ERC: Enriched Resource for Code-switching Thai-English. </w:t>
      </w:r>
      <w:r w:rsidRPr="00F24409">
        <w:rPr>
          <w:i/>
          <w:iCs/>
        </w:rPr>
        <w:t>Proceedings of the 5th Workshop on Noisy User-generated Text (W-NUT).</w:t>
      </w:r>
    </w:p>
    <w:p w14:paraId="19DD36C6" w14:textId="77777777" w:rsidR="00C076FF" w:rsidRPr="00F24409" w:rsidRDefault="00C076FF" w:rsidP="00C076FF">
      <w:pPr>
        <w:spacing w:before="0"/>
        <w:ind w:firstLine="0"/>
      </w:pPr>
      <w:r w:rsidRPr="00F24409">
        <w:t xml:space="preserve">[4] Chen, Y., &amp; Wan, X. (2024). LLM-Detector: Improving AI-Generated Text Detection with Large Language Models. </w:t>
      </w:r>
      <w:r w:rsidRPr="00F24409">
        <w:rPr>
          <w:i/>
          <w:iCs/>
        </w:rPr>
        <w:t>arXiv preprint arXiv:2402.01234.</w:t>
      </w:r>
    </w:p>
    <w:p w14:paraId="568B11EF" w14:textId="77777777" w:rsidR="00C076FF" w:rsidRPr="00F24409" w:rsidRDefault="00C076FF" w:rsidP="00C076FF">
      <w:pPr>
        <w:spacing w:before="0"/>
        <w:ind w:firstLine="0"/>
      </w:pPr>
      <w:r w:rsidRPr="00F24409">
        <w:t xml:space="preserve">[5] Saifon, S., &amp; Rakwithoon, N. (2023). Linguistic Features of Thai Social Media: A Study of Pantip and Twitter. </w:t>
      </w:r>
      <w:r w:rsidRPr="00F24409">
        <w:rPr>
          <w:i/>
          <w:iCs/>
        </w:rPr>
        <w:t>Journal of Thai Language and Culture, 10(2), 45-60.</w:t>
      </w:r>
    </w:p>
    <w:p w14:paraId="303BED05" w14:textId="6DA8336F" w:rsidR="00C076FF" w:rsidRPr="00F24409" w:rsidRDefault="00C076FF" w:rsidP="00C076FF">
      <w:pPr>
        <w:spacing w:before="0"/>
        <w:ind w:firstLine="0"/>
      </w:pPr>
      <w:r w:rsidRPr="00F24409">
        <w:t xml:space="preserve">[6] Meta AI. (2024). Llama 3: Open Foundation and Fine-Tuned Chat Models. [Online]. Available: </w:t>
      </w:r>
      <w:hyperlink r:id="rId33" w:tgtFrame="_blank" w:history="1">
        <w:r w:rsidRPr="00F24409">
          <w:rPr>
            <w:rStyle w:val="Hyperlink"/>
          </w:rPr>
          <w:t>https://ai.meta.com/llama/</w:t>
        </w:r>
      </w:hyperlink>
    </w:p>
    <w:p w14:paraId="6962A5C9" w14:textId="2A04C747" w:rsidR="008F480F" w:rsidRPr="008F480F" w:rsidRDefault="008F480F" w:rsidP="008F480F">
      <w:pPr>
        <w:spacing w:before="0"/>
        <w:ind w:firstLine="0"/>
      </w:pPr>
      <w:r w:rsidRPr="008F480F">
        <w:t xml:space="preserve">[7] Microsoft. ONNX Runtime: Cross-platform, high performance ML inferencing and training accelerator. [Online]. Available: </w:t>
      </w:r>
      <w:hyperlink r:id="rId34" w:tgtFrame="_blank" w:history="1">
        <w:r w:rsidRPr="008F480F">
          <w:rPr>
            <w:rStyle w:val="Hyperlink"/>
          </w:rPr>
          <w:t>https://onnxruntime.ai/</w:t>
        </w:r>
      </w:hyperlink>
    </w:p>
    <w:p w14:paraId="087F01D7" w14:textId="6B45F346" w:rsidR="008F480F" w:rsidRPr="008F480F" w:rsidRDefault="008F480F" w:rsidP="008F480F">
      <w:pPr>
        <w:spacing w:before="0"/>
        <w:ind w:firstLine="0"/>
      </w:pPr>
      <w:r w:rsidRPr="008F480F">
        <w:t xml:space="preserve">[8] Facebook Open Source. React: A JavaScript library for building user interfaces. [Online]. Available: </w:t>
      </w:r>
      <w:hyperlink r:id="rId35" w:tgtFrame="_blank" w:history="1">
        <w:r w:rsidRPr="008F480F">
          <w:rPr>
            <w:rStyle w:val="Hyperlink"/>
          </w:rPr>
          <w:t>https://react.dev/</w:t>
        </w:r>
      </w:hyperlink>
    </w:p>
    <w:p w14:paraId="0B764537" w14:textId="180D495E" w:rsidR="008F480F" w:rsidRPr="008F480F" w:rsidRDefault="008F480F" w:rsidP="008F480F">
      <w:pPr>
        <w:spacing w:before="0"/>
        <w:ind w:firstLine="0"/>
      </w:pPr>
      <w:r w:rsidRPr="008F480F">
        <w:t xml:space="preserve">[9] Tailwind Labs. Tailwind CSS: A utility-first CSS framework for rapidly building custom designs. [Online]. Available: </w:t>
      </w:r>
      <w:hyperlink r:id="rId36" w:tgtFrame="_blank" w:history="1">
        <w:r w:rsidRPr="008F480F">
          <w:rPr>
            <w:rStyle w:val="Hyperlink"/>
          </w:rPr>
          <w:t>https://tailwindcss.com/</w:t>
        </w:r>
      </w:hyperlink>
    </w:p>
    <w:p w14:paraId="0D8D5037" w14:textId="15B8A56C" w:rsidR="001931E4" w:rsidRPr="001931E4" w:rsidRDefault="001931E4" w:rsidP="008F480F">
      <w:pPr>
        <w:spacing w:before="0"/>
        <w:ind w:firstLine="0"/>
      </w:pPr>
      <w:r w:rsidRPr="001931E4">
        <w:t xml:space="preserve">[10] Vercel. Vercel: Develop. Preview. Ship. [Online]. Available: </w:t>
      </w:r>
      <w:hyperlink r:id="rId37" w:history="1">
        <w:r w:rsidRPr="001931E4">
          <w:rPr>
            <w:rStyle w:val="Hyperlink"/>
          </w:rPr>
          <w:t>https://vercel.com/</w:t>
        </w:r>
      </w:hyperlink>
    </w:p>
    <w:p w14:paraId="30448AA7" w14:textId="6C4AD2FE" w:rsidR="00C076FF" w:rsidRPr="00F24409" w:rsidRDefault="00C076FF" w:rsidP="00C076FF">
      <w:pPr>
        <w:spacing w:before="0"/>
        <w:ind w:firstLine="0"/>
      </w:pPr>
    </w:p>
    <w:p w14:paraId="77DCD706" w14:textId="77777777" w:rsidR="007A5C36" w:rsidRPr="00C076FF" w:rsidRDefault="007A5C36" w:rsidP="006C7DA1">
      <w:pPr>
        <w:spacing w:before="0"/>
        <w:ind w:firstLine="0"/>
      </w:pPr>
    </w:p>
    <w:p w14:paraId="1FCC4E42" w14:textId="5C046CB9" w:rsidR="007A5C36" w:rsidRPr="00CA637E" w:rsidRDefault="007A5C36" w:rsidP="00CA637E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  <w:cs/>
        </w:rPr>
        <w:sectPr w:rsidR="007A5C36" w:rsidRPr="00CA637E" w:rsidSect="00EA52FF">
          <w:pgSz w:w="11906" w:h="16838" w:code="9"/>
          <w:pgMar w:top="2160" w:right="1440" w:bottom="1440" w:left="2160" w:header="1440" w:footer="706" w:gutter="0"/>
          <w:cols w:space="708"/>
          <w:docGrid w:linePitch="435"/>
        </w:sectPr>
      </w:pPr>
    </w:p>
    <w:p w14:paraId="7CDE6ADE" w14:textId="77777777" w:rsidR="00262C1E" w:rsidRPr="009F450A" w:rsidRDefault="00262C1E" w:rsidP="009F450A"/>
    <w:p w14:paraId="2CC3D8B5" w14:textId="77777777" w:rsidR="00262C1E" w:rsidRPr="009F450A" w:rsidRDefault="00262C1E" w:rsidP="009F450A"/>
    <w:p w14:paraId="48E4C808" w14:textId="77777777" w:rsidR="00262C1E" w:rsidRPr="009F450A" w:rsidRDefault="00262C1E" w:rsidP="009F450A"/>
    <w:p w14:paraId="625A3DC7" w14:textId="77777777" w:rsidR="00262C1E" w:rsidRPr="009F450A" w:rsidRDefault="00262C1E" w:rsidP="009F450A"/>
    <w:p w14:paraId="2DBD5FD4" w14:textId="77777777" w:rsidR="00262C1E" w:rsidRPr="009F450A" w:rsidRDefault="00262C1E" w:rsidP="009F450A"/>
    <w:p w14:paraId="344A98FD" w14:textId="77777777" w:rsidR="00262C1E" w:rsidRPr="009F450A" w:rsidRDefault="00262C1E" w:rsidP="009F450A"/>
    <w:p w14:paraId="0E2D883C" w14:textId="77777777" w:rsidR="00262C1E" w:rsidRPr="009F450A" w:rsidRDefault="00262C1E" w:rsidP="009F450A"/>
    <w:p w14:paraId="643AC382" w14:textId="77777777" w:rsidR="00262C1E" w:rsidRPr="009F450A" w:rsidRDefault="00262C1E" w:rsidP="009F450A"/>
    <w:p w14:paraId="682DFCED" w14:textId="77777777" w:rsidR="00262C1E" w:rsidRDefault="00262C1E" w:rsidP="009F450A"/>
    <w:p w14:paraId="5479ED5D" w14:textId="77777777" w:rsidR="009F450A" w:rsidRDefault="009F450A" w:rsidP="009F450A"/>
    <w:p w14:paraId="18DA00C1" w14:textId="77777777" w:rsidR="009F450A" w:rsidRDefault="009F450A" w:rsidP="009F450A"/>
    <w:p w14:paraId="67F45468" w14:textId="20A1545B" w:rsidR="00262C1E" w:rsidRPr="00F42BA0" w:rsidRDefault="00262C1E" w:rsidP="007257D2">
      <w:pPr>
        <w:pStyle w:val="TUChapter"/>
        <w:numPr>
          <w:ilvl w:val="0"/>
          <w:numId w:val="0"/>
        </w:numPr>
        <w:ind w:hanging="426"/>
        <w:rPr>
          <w:sz w:val="40"/>
          <w:szCs w:val="40"/>
          <w:cs/>
        </w:rPr>
      </w:pPr>
      <w:bookmarkStart w:id="108" w:name="_Toc228919803"/>
      <w:r w:rsidRPr="00F42BA0">
        <w:rPr>
          <w:sz w:val="40"/>
          <w:szCs w:val="40"/>
          <w:cs/>
        </w:rPr>
        <w:t>ภาคผนวก</w:t>
      </w:r>
      <w:bookmarkEnd w:id="108"/>
    </w:p>
    <w:p w14:paraId="53672ABC" w14:textId="4F075929" w:rsidR="00F36243" w:rsidRPr="00F36243" w:rsidRDefault="00F36243" w:rsidP="00262C1E">
      <w:pPr>
        <w:pStyle w:val="Heading1"/>
        <w:numPr>
          <w:ilvl w:val="0"/>
          <w:numId w:val="0"/>
        </w:numPr>
        <w:ind w:hanging="426"/>
        <w:rPr>
          <w:cs/>
        </w:rPr>
        <w:sectPr w:rsidR="00F36243" w:rsidRPr="00F36243" w:rsidSect="00F36243">
          <w:pgSz w:w="11906" w:h="16838"/>
          <w:pgMar w:top="2160" w:right="1440" w:bottom="1440" w:left="2160" w:header="1440" w:footer="706" w:gutter="0"/>
          <w:cols w:space="720"/>
        </w:sectPr>
      </w:pPr>
    </w:p>
    <w:p w14:paraId="68DC40F6" w14:textId="53D21CF1" w:rsidR="007257D2" w:rsidRPr="00B53F63" w:rsidRDefault="007257D2" w:rsidP="00F0709B">
      <w:pPr>
        <w:pStyle w:val="Heading2"/>
        <w:numPr>
          <w:ilvl w:val="0"/>
          <w:numId w:val="0"/>
        </w:numPr>
        <w:ind w:left="576"/>
        <w:jc w:val="center"/>
      </w:pPr>
      <w:bookmarkStart w:id="109" w:name="_Toc228919804"/>
      <w:r w:rsidRPr="004B602B">
        <w:rPr>
          <w:cs/>
        </w:rPr>
        <w:lastRenderedPageBreak/>
        <w:t>ภ</w:t>
      </w:r>
      <w:r w:rsidRPr="00A57937">
        <w:rPr>
          <w:cs/>
        </w:rPr>
        <w:t>าคผนวก ก</w:t>
      </w:r>
      <w:r w:rsidR="00B53F63">
        <w:rPr>
          <w:cs/>
        </w:rPr>
        <w:br/>
      </w:r>
      <w:r w:rsidR="00EF439F" w:rsidRPr="00B53F63">
        <w:rPr>
          <w:cs/>
        </w:rPr>
        <w:t>สคริปต์การรวบรวมและทำความสะอาดข้อมูล</w:t>
      </w:r>
      <w:bookmarkEnd w:id="109"/>
    </w:p>
    <w:p w14:paraId="64B51ADF" w14:textId="77777777" w:rsidR="007257D2" w:rsidRPr="004B602B" w:rsidRDefault="007257D2" w:rsidP="007257D2"/>
    <w:p w14:paraId="5A0BE0B3" w14:textId="52D974A2" w:rsidR="00404DCB" w:rsidRDefault="00EF0E93" w:rsidP="009F5A19">
      <w:pPr>
        <w:pStyle w:val="Heading3"/>
        <w:numPr>
          <w:ilvl w:val="0"/>
          <w:numId w:val="0"/>
        </w:numPr>
        <w:ind w:left="1134"/>
      </w:pPr>
      <w:bookmarkStart w:id="110" w:name="_Toc228919805"/>
      <w:r>
        <w:rPr>
          <w:rFonts w:hint="cs"/>
          <w:cs/>
        </w:rPr>
        <w:t>ก.</w:t>
      </w:r>
      <w:r w:rsidR="00763500" w:rsidRPr="00763500">
        <w:t xml:space="preserve">1 </w:t>
      </w:r>
      <w:r w:rsidR="00763500" w:rsidRPr="00763500">
        <w:rPr>
          <w:cs/>
        </w:rPr>
        <w:t xml:space="preserve">สคริปต์รวบรวมข้อมูลจาก </w:t>
      </w:r>
      <w:r w:rsidR="00763500" w:rsidRPr="00763500">
        <w:t>Pantip.com</w:t>
      </w:r>
      <w:bookmarkEnd w:id="110"/>
    </w:p>
    <w:p w14:paraId="1BE2DE65" w14:textId="141C4786" w:rsidR="00CF5DA6" w:rsidRPr="00F217F4" w:rsidRDefault="00CF5DA6" w:rsidP="00CF5DA6">
      <w:r w:rsidRPr="00CF5DA6">
        <w:rPr>
          <w:cs/>
        </w:rPr>
        <w:t xml:space="preserve">สคริปต์ค้นหาโพสต์จาก </w:t>
      </w:r>
      <w:r w:rsidRPr="00CF5DA6">
        <w:t xml:space="preserve">Pantip.com </w:t>
      </w:r>
      <w:r w:rsidRPr="00CF5DA6">
        <w:rPr>
          <w:cs/>
        </w:rPr>
        <w:t xml:space="preserve">ด้วย </w:t>
      </w:r>
      <w:r w:rsidRPr="00CF5DA6">
        <w:t xml:space="preserve">keyword </w:t>
      </w:r>
      <w:r w:rsidRPr="00CF5DA6">
        <w:rPr>
          <w:cs/>
        </w:rPr>
        <w:t xml:space="preserve">รายการ </w:t>
      </w:r>
      <w:r w:rsidRPr="00CF5DA6">
        <w:t xml:space="preserve">53 </w:t>
      </w:r>
      <w:r w:rsidRPr="00CF5DA6">
        <w:rPr>
          <w:cs/>
        </w:rPr>
        <w:t xml:space="preserve">คำ (บรรทัด </w:t>
      </w:r>
      <w:r w:rsidRPr="00CF5DA6">
        <w:t xml:space="preserve">10) </w:t>
      </w:r>
      <w:r w:rsidRPr="00CF5DA6">
        <w:rPr>
          <w:cs/>
        </w:rPr>
        <w:t xml:space="preserve">วนซ้ำทีละ </w:t>
      </w:r>
      <w:r w:rsidRPr="00CF5DA6">
        <w:t xml:space="preserve">keyword/page </w:t>
      </w:r>
      <w:r w:rsidRPr="00CF5DA6">
        <w:rPr>
          <w:cs/>
        </w:rPr>
        <w:t>ด้วย</w:t>
      </w:r>
      <w:r w:rsidRPr="00CF5DA6">
        <w:t xml:space="preserve"> DELAY_SECONDS = 1.5 </w:t>
      </w:r>
      <w:r w:rsidRPr="00CF5DA6">
        <w:rPr>
          <w:cs/>
        </w:rPr>
        <w:t xml:space="preserve">เพื่อหลีกเลี่ยง </w:t>
      </w:r>
      <w:r w:rsidRPr="00CF5DA6">
        <w:t xml:space="preserve">rate limit </w:t>
      </w:r>
      <w:r w:rsidRPr="00CF5DA6">
        <w:rPr>
          <w:cs/>
        </w:rPr>
        <w:t>กรองโพสต์ที่ซ้ำด้วย</w:t>
      </w:r>
      <w:r w:rsidRPr="00CF5DA6">
        <w:t xml:space="preserve"> topic_id </w:t>
      </w:r>
      <w:r w:rsidRPr="00CF5DA6">
        <w:rPr>
          <w:cs/>
        </w:rPr>
        <w:t xml:space="preserve">และข้ามโพสต์สั้นกว่า </w:t>
      </w:r>
      <w:r w:rsidRPr="00CF5DA6">
        <w:t xml:space="preserve">200 </w:t>
      </w:r>
      <w:r w:rsidRPr="00CF5DA6">
        <w:rPr>
          <w:cs/>
        </w:rPr>
        <w:t xml:space="preserve">ตัวอักษร บันทึกเป็น </w:t>
      </w:r>
      <w:r w:rsidRPr="00CF5DA6">
        <w:t xml:space="preserve">CSV </w:t>
      </w:r>
      <w:r w:rsidRPr="00CF5DA6">
        <w:rPr>
          <w:cs/>
        </w:rPr>
        <w:t xml:space="preserve">ทุก </w:t>
      </w:r>
      <w:r w:rsidRPr="00CF5DA6">
        <w:t xml:space="preserve">20 </w:t>
      </w:r>
      <w:r w:rsidRPr="00CF5DA6">
        <w:rPr>
          <w:cs/>
        </w:rPr>
        <w:t>รายการ</w:t>
      </w:r>
    </w:p>
    <w:p w14:paraId="190988B7" w14:textId="77777777" w:rsidR="00CF5DA6" w:rsidRDefault="00CF5DA6" w:rsidP="007C5EE7">
      <w:pPr>
        <w:pStyle w:val="TUParagraphNormal"/>
      </w:pPr>
    </w:p>
    <w:p w14:paraId="0FB137F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requests</w:t>
      </w:r>
    </w:p>
    <w:p w14:paraId="1CBCC23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from bs4 import BeautifulSoup</w:t>
      </w:r>
    </w:p>
    <w:p w14:paraId="1074914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csv</w:t>
      </w:r>
    </w:p>
    <w:p w14:paraId="62F51E1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time</w:t>
      </w:r>
    </w:p>
    <w:p w14:paraId="70902A0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os</w:t>
      </w:r>
    </w:p>
    <w:p w14:paraId="65A927E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re</w:t>
      </w:r>
    </w:p>
    <w:p w14:paraId="256DCA2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sys</w:t>
      </w:r>
    </w:p>
    <w:p w14:paraId="7FF0005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54A1E3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# Configuration</w:t>
      </w:r>
    </w:p>
    <w:p w14:paraId="7774F8C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KEYWORDS = ['AI', 'Work from home', 'Hybrid working', 'Meeting', 'Deadline', 'Feedback', 'Soft skills', </w:t>
      </w:r>
    </w:p>
    <w:p w14:paraId="5D78758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'Hard skills', 'Upskill', 'Reskill', 'Growth mindset', 'Experience', 'Solution', 'Connection', </w:t>
      </w:r>
    </w:p>
    <w:p w14:paraId="7141C5D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'Networking', 'Startup', 'Innovation', 'Leadership', 'Teamwork', 'Communication', 'Productivity', </w:t>
      </w:r>
    </w:p>
    <w:p w14:paraId="034F7E0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'Work-life balance', 'Remote work', 'Career development', 'Job search', 'Interview tips', 'Salary negotiation', </w:t>
      </w:r>
    </w:p>
    <w:p w14:paraId="1BA1CF7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'Personal branding', 'Time management', 'Stress management', 'Mental health at work', 'Diversity and inclusion', </w:t>
      </w:r>
    </w:p>
    <w:p w14:paraId="29A1FA8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'Employee engagement', 'Company culture', 'Performance review', 'Professional development', 'Mentorship', </w:t>
      </w:r>
    </w:p>
    <w:p w14:paraId="4614F12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'Workplace conflict', 'Collaboration', 'Creativity', 'Problem-solving', 'Decision-making', 'Emotional intelligence', </w:t>
      </w:r>
    </w:p>
    <w:p w14:paraId="2C740C0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'Adaptability', 'Resilience', 'Critical thinking', 'Innovation in the workplace', 'Future of work', 'Gig economy', </w:t>
      </w:r>
    </w:p>
    <w:p w14:paraId="7AFF595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'Freelancing', 'Entrepreneurship', 'Workplace trends', 'Digital transformation', 'Automation and AI in the workplace']</w:t>
      </w:r>
    </w:p>
    <w:p w14:paraId="311339C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SEARCH_URL = "https://pantip.com/search"</w:t>
      </w:r>
    </w:p>
    <w:p w14:paraId="499CFCD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BASE_URL = "https://pantip.com"</w:t>
      </w:r>
    </w:p>
    <w:p w14:paraId="269C5A4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OUTPUT_FILE = "pantip_dataset.csv"</w:t>
      </w:r>
    </w:p>
    <w:p w14:paraId="5740735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TOTAL_POST_LIMIT = 1000</w:t>
      </w:r>
    </w:p>
    <w:p w14:paraId="5E96B69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PAGES_PER_KEYWORD = 50</w:t>
      </w:r>
    </w:p>
    <w:p w14:paraId="56E87A3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DELAY_SECONDS = 1.5</w:t>
      </w:r>
    </w:p>
    <w:p w14:paraId="2FA5F11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SAVE_BATCH_SIZE = 20</w:t>
      </w:r>
    </w:p>
    <w:p w14:paraId="0C1DE58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1FB496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HEADERS = {</w:t>
      </w:r>
    </w:p>
    <w:p w14:paraId="503BDAB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'User-Agent': 'Mozilla/5.0 (Windows NT 10.0; Win64; x64) AppleWebKit/537.36 (KHTML, like Gecko) Chrome/91.0.4472.124 Safari/537.36',</w:t>
      </w:r>
    </w:p>
    <w:p w14:paraId="2341B64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2AF9C26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AA43E7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clean_text(text):</w:t>
      </w:r>
    </w:p>
    <w:p w14:paraId="19FC380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if not text: return ""</w:t>
      </w:r>
    </w:p>
    <w:p w14:paraId="7BFE99F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text = re.sub(r'\s+', ' ', text)</w:t>
      </w:r>
    </w:p>
    <w:p w14:paraId="7164A93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return text.strip()</w:t>
      </w:r>
    </w:p>
    <w:p w14:paraId="3DBD583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23EDDB5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extract_topic_id(url):</w:t>
      </w:r>
    </w:p>
    <w:p w14:paraId="7705977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match = re.search(r'/topic/(\d+)', url)</w:t>
      </w:r>
    </w:p>
    <w:p w14:paraId="2C91774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return match.group(1) if match else None</w:t>
      </w:r>
    </w:p>
    <w:p w14:paraId="639A4CD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182B0B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load_seen_ids():</w:t>
      </w:r>
    </w:p>
    <w:p w14:paraId="7DC249C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seen_ids = set()</w:t>
      </w:r>
    </w:p>
    <w:p w14:paraId="219617D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if os.path.exists(OUTPUT_FILE):</w:t>
      </w:r>
    </w:p>
    <w:p w14:paraId="161D48F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try:</w:t>
      </w:r>
    </w:p>
    <w:p w14:paraId="7C858FA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with open(OUTPUT_FILE, 'r', encoding='utf-8-sig') as f:</w:t>
      </w:r>
    </w:p>
    <w:p w14:paraId="2AE5355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reader = csv.DictReader(f)</w:t>
      </w:r>
    </w:p>
    <w:p w14:paraId="363D0B1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for row in reader:</w:t>
      </w:r>
    </w:p>
    <w:p w14:paraId="5EDEAD0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if 'topic_id' in row:</w:t>
      </w:r>
    </w:p>
    <w:p w14:paraId="1FA07FD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seen_ids.add(row['topic_id'])</w:t>
      </w:r>
    </w:p>
    <w:p w14:paraId="6B5551F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print(f"Loaded {len(seen_ids)} existing topic IDs from {OUTPUT_FILE}")</w:t>
      </w:r>
    </w:p>
    <w:p w14:paraId="4335678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except Exception as e:</w:t>
      </w:r>
    </w:p>
    <w:p w14:paraId="72D1DCA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print(f"Warning: Could not read existing IDs: {e}")</w:t>
      </w:r>
    </w:p>
    <w:p w14:paraId="780A72A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return seen_ids</w:t>
      </w:r>
    </w:p>
    <w:p w14:paraId="43DDE3F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27F261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save_to_csv(data_list, mode='a'):</w:t>
      </w:r>
    </w:p>
    <w:p w14:paraId="52E606E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if not data_list: return</w:t>
      </w:r>
    </w:p>
    <w:p w14:paraId="5DA3494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file_exists = os.path.exists(OUTPUT_FILE)</w:t>
      </w:r>
    </w:p>
    <w:p w14:paraId="5C3FB4B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keys = data_list[0].keys()</w:t>
      </w:r>
    </w:p>
    <w:p w14:paraId="13057F1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try:</w:t>
      </w:r>
    </w:p>
    <w:p w14:paraId="54EA6E2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with open(OUTPUT_FILE, mode, newline='', encoding='utf-8-sig') as f:</w:t>
      </w:r>
    </w:p>
    <w:p w14:paraId="40918AB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dict_writer = csv.DictWriter(f, fieldnames=keys)</w:t>
      </w:r>
    </w:p>
    <w:p w14:paraId="2A845F0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if not file_exists or mode == 'w':</w:t>
      </w:r>
    </w:p>
    <w:p w14:paraId="333F999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dict_writer.writeheader()</w:t>
      </w:r>
    </w:p>
    <w:p w14:paraId="29F4193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dict_writer.writerows(data_list)</w:t>
      </w:r>
    </w:p>
    <w:p w14:paraId="147800E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print(f"Successfully saved {len(data_list)} posts to {OUTPUT_FILE}")</w:t>
      </w:r>
    </w:p>
    <w:p w14:paraId="5AC7D1B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except Exception as e:</w:t>
      </w:r>
    </w:p>
    <w:p w14:paraId="3EC663D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print(f"Error saving to CSV: {e}")</w:t>
      </w:r>
    </w:p>
    <w:p w14:paraId="5BF094E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78C65E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get_post_links(keyword, page_number):</w:t>
      </w:r>
    </w:p>
    <w:p w14:paraId="202E843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links = []</w:t>
      </w:r>
    </w:p>
    <w:p w14:paraId="33942E3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params = {'q': keyword, 'page': page_number}</w:t>
      </w:r>
    </w:p>
    <w:p w14:paraId="56BED3B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try:</w:t>
      </w:r>
    </w:p>
    <w:p w14:paraId="71CC1EF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time.sleep(DELAY_SECONDS)</w:t>
      </w:r>
    </w:p>
    <w:p w14:paraId="3ECCD8A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response = requests.get(SEARCH_URL, params=params, headers=HEADERS, timeout=15)</w:t>
      </w:r>
    </w:p>
    <w:p w14:paraId="539F455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response.raise_for_status()</w:t>
      </w:r>
    </w:p>
    <w:p w14:paraId="20351FC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soup = BeautifulSoup(response.text, 'html.parser')</w:t>
      </w:r>
    </w:p>
    <w:p w14:paraId="3111266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post_elements = soup.find_all('a', href=re.compile(r'/topic/\d+'))</w:t>
      </w:r>
    </w:p>
    <w:p w14:paraId="79FC1D9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for elem in post_elements:</w:t>
      </w:r>
    </w:p>
    <w:p w14:paraId="5807ABE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link = elem.get('href')</w:t>
      </w:r>
    </w:p>
    <w:p w14:paraId="3959ACF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lastRenderedPageBreak/>
        <w:t>            if link:</w:t>
      </w:r>
    </w:p>
    <w:p w14:paraId="404DF5A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full_link = link if link.startswith('http') else BASE_URL + link</w:t>
      </w:r>
    </w:p>
    <w:p w14:paraId="09D59A5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if full_link not in links:</w:t>
      </w:r>
    </w:p>
    <w:p w14:paraId="628E44C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links.append(full_link)</w:t>
      </w:r>
    </w:p>
    <w:p w14:paraId="06F0A1D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except Exception as e:</w:t>
      </w:r>
    </w:p>
    <w:p w14:paraId="587C928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print(f"Error fetching search results (Page {page_number}): {e}")</w:t>
      </w:r>
    </w:p>
    <w:p w14:paraId="3E0D7F4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return links</w:t>
      </w:r>
    </w:p>
    <w:p w14:paraId="26D8E93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A789B3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scrape_post_content(post_url):</w:t>
      </w:r>
    </w:p>
    <w:p w14:paraId="2FE7161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try:</w:t>
      </w:r>
    </w:p>
    <w:p w14:paraId="4F48833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time.sleep(DELAY_SECONDS)</w:t>
      </w:r>
    </w:p>
    <w:p w14:paraId="2BDFD58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response = requests.get(post_url, headers=HEADERS, timeout=15)</w:t>
      </w:r>
    </w:p>
    <w:p w14:paraId="450EE35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response.raise_for_status()</w:t>
      </w:r>
    </w:p>
    <w:p w14:paraId="6733ADB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soup = BeautifulSoup(response.text, 'html.parser')</w:t>
      </w:r>
    </w:p>
    <w:p w14:paraId="449CE32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title_elem = soup.find('h2', class_='display-post-title')</w:t>
      </w:r>
    </w:p>
    <w:p w14:paraId="51C44C6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body_elem = soup.find('div', class_='display-post-story')</w:t>
      </w:r>
    </w:p>
    <w:p w14:paraId="72B3EC7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title = title_elem.get_text() if title_elem else ""</w:t>
      </w:r>
    </w:p>
    <w:p w14:paraId="7B82DA3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body = body_elem.get_text() if body_elem else ""</w:t>
      </w:r>
    </w:p>
    <w:p w14:paraId="65FAFD5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combined_text = f"{title}\n{body}"</w:t>
      </w:r>
    </w:p>
    <w:p w14:paraId="68D6192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return clean_text(combined_text)</w:t>
      </w:r>
    </w:p>
    <w:p w14:paraId="78907EA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except Exception as e:</w:t>
      </w:r>
    </w:p>
    <w:p w14:paraId="5A57CC6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print(f"Error scraping post {post_url}: {e}")</w:t>
      </w:r>
    </w:p>
    <w:p w14:paraId="754A198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return None</w:t>
      </w:r>
    </w:p>
    <w:p w14:paraId="36C26F7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C3BFCA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main():</w:t>
      </w:r>
    </w:p>
    <w:p w14:paraId="04578DC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seen_ids = load_seen_ids()</w:t>
      </w:r>
    </w:p>
    <w:p w14:paraId="2DE5A96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skipped_ids = set() # </w:t>
      </w:r>
      <w:r w:rsidRPr="0060087E">
        <w:rPr>
          <w:rFonts w:ascii="Browallia New" w:hAnsi="Browallia New" w:cs="Browallia New" w:hint="cs"/>
          <w:sz w:val="20"/>
          <w:szCs w:val="20"/>
          <w:cs/>
        </w:rPr>
        <w:t>เก็บ</w:t>
      </w:r>
      <w:r w:rsidRPr="0060087E">
        <w:rPr>
          <w:rFonts w:ascii="Courier New" w:hAnsi="Courier New" w:cs="Courier New"/>
          <w:sz w:val="20"/>
          <w:szCs w:val="20"/>
          <w:cs/>
        </w:rPr>
        <w:t xml:space="preserve"> </w:t>
      </w:r>
      <w:r w:rsidRPr="0060087E">
        <w:rPr>
          <w:rFonts w:ascii="Courier New" w:hAnsi="Courier New" w:cs="Courier New"/>
          <w:sz w:val="20"/>
          <w:szCs w:val="20"/>
        </w:rPr>
        <w:t xml:space="preserve">ID </w:t>
      </w:r>
      <w:r w:rsidRPr="0060087E">
        <w:rPr>
          <w:rFonts w:ascii="Browallia New" w:hAnsi="Browallia New" w:cs="Browallia New" w:hint="cs"/>
          <w:sz w:val="20"/>
          <w:szCs w:val="20"/>
          <w:cs/>
        </w:rPr>
        <w:t>ที่สั้นเกินไปในเซสชันนี้</w:t>
      </w:r>
    </w:p>
    <w:p w14:paraId="5E9FFC0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buffer = []</w:t>
      </w:r>
    </w:p>
    <w:p w14:paraId="3A937F5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total_scraped_this_run = 0</w:t>
      </w:r>
    </w:p>
    <w:p w14:paraId="47880EC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current_total = len(seen_ids)</w:t>
      </w:r>
    </w:p>
    <w:p w14:paraId="49ACE08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</w:t>
      </w:r>
    </w:p>
    <w:p w14:paraId="082DB5B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print(f"Current dataset: {current_total} posts. Target: {TOTAL_POST_LIMIT}")</w:t>
      </w:r>
    </w:p>
    <w:p w14:paraId="5CA1FDA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if current_total &gt;= TOTAL_POST_LIMIT: return</w:t>
      </w:r>
    </w:p>
    <w:p w14:paraId="4D8DFD3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B38DEC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try:</w:t>
      </w:r>
    </w:p>
    <w:p w14:paraId="2FC68AE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for keyword in KEYWORDS:</w:t>
      </w:r>
    </w:p>
    <w:p w14:paraId="6ECB6BE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if current_total &gt;= TOTAL_POST_LIMIT: break</w:t>
      </w:r>
    </w:p>
    <w:p w14:paraId="0CF7484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print(f"\n&gt;&gt;&gt; Keyword: '{keyword}'")</w:t>
      </w:r>
    </w:p>
    <w:p w14:paraId="059D5B4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00C2D00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for page in range(1, PAGES_PER_KEYWORD + 1):</w:t>
      </w:r>
    </w:p>
    <w:p w14:paraId="4CB3DA0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if current_total &gt;= TOTAL_POST_LIMIT: break</w:t>
      </w:r>
    </w:p>
    <w:p w14:paraId="2AC0734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links = get_post_links(keyword, page)</w:t>
      </w:r>
    </w:p>
    <w:p w14:paraId="341307D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if not links: break</w:t>
      </w:r>
    </w:p>
    <w:p w14:paraId="5921956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</w:t>
      </w:r>
    </w:p>
    <w:p w14:paraId="786D94B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new_links_found = False</w:t>
      </w:r>
    </w:p>
    <w:p w14:paraId="1EF00E5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for link in links:</w:t>
      </w:r>
    </w:p>
    <w:p w14:paraId="7A623CC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topic_id = extract_topic_id(link)</w:t>
      </w:r>
    </w:p>
    <w:p w14:paraId="25C261B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</w:t>
      </w:r>
    </w:p>
    <w:p w14:paraId="2D2C08B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# </w:t>
      </w:r>
      <w:r w:rsidRPr="0060087E">
        <w:rPr>
          <w:rFonts w:ascii="Browallia New" w:hAnsi="Browallia New" w:cs="Browallia New" w:hint="cs"/>
          <w:sz w:val="20"/>
          <w:szCs w:val="20"/>
          <w:cs/>
        </w:rPr>
        <w:t>ตรวจสอบว่าเคยดึงสำเร็จ</w:t>
      </w:r>
      <w:r w:rsidRPr="0060087E">
        <w:rPr>
          <w:rFonts w:ascii="Courier New" w:hAnsi="Courier New" w:cs="Courier New"/>
          <w:sz w:val="20"/>
          <w:szCs w:val="20"/>
          <w:cs/>
        </w:rPr>
        <w:t xml:space="preserve"> </w:t>
      </w:r>
      <w:r w:rsidRPr="0060087E">
        <w:rPr>
          <w:rFonts w:ascii="Browallia New" w:hAnsi="Browallia New" w:cs="Browallia New" w:hint="cs"/>
          <w:sz w:val="20"/>
          <w:szCs w:val="20"/>
          <w:cs/>
        </w:rPr>
        <w:t>หรือเคยข้ามไปแล้วหรือยัง</w:t>
      </w:r>
    </w:p>
    <w:p w14:paraId="0D564C4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if not topic_id or topic_id in seen_ids or topic_id in skipped_ids:</w:t>
      </w:r>
    </w:p>
    <w:p w14:paraId="42B877A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lastRenderedPageBreak/>
        <w:t>                        continue</w:t>
      </w:r>
    </w:p>
    <w:p w14:paraId="39D28520" w14:textId="77777777" w:rsidR="004D5C61" w:rsidRPr="00A14E2D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theme="minorBidi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</w:t>
      </w:r>
    </w:p>
    <w:p w14:paraId="5C49FF7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new_links_found = True</w:t>
      </w:r>
    </w:p>
    <w:p w14:paraId="1DD9F56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print(f"Scraping [{current_total+1}/{TOTAL_POST_LIMIT}]: {link}")</w:t>
      </w:r>
    </w:p>
    <w:p w14:paraId="4DA78E3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text = scrape_post_content(link)</w:t>
      </w:r>
    </w:p>
    <w:p w14:paraId="30069C4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</w:t>
      </w:r>
    </w:p>
    <w:p w14:paraId="08A55B2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# </w:t>
      </w:r>
      <w:r w:rsidRPr="0060087E">
        <w:rPr>
          <w:rFonts w:ascii="Browallia New" w:hAnsi="Browallia New" w:cs="Browallia New" w:hint="cs"/>
          <w:sz w:val="20"/>
          <w:szCs w:val="20"/>
          <w:cs/>
        </w:rPr>
        <w:t>ปรับเป็น</w:t>
      </w:r>
      <w:r w:rsidRPr="0060087E">
        <w:rPr>
          <w:rFonts w:ascii="Courier New" w:hAnsi="Courier New" w:cs="Courier New"/>
          <w:sz w:val="20"/>
          <w:szCs w:val="20"/>
        </w:rPr>
        <w:t xml:space="preserve"> &gt; 200 </w:t>
      </w:r>
    </w:p>
    <w:p w14:paraId="4AA5E1F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if text and len(text) &gt; 200: </w:t>
      </w:r>
    </w:p>
    <w:p w14:paraId="58D9DC6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buffer.append({'topic_id': topic_id, 'text': text, 'label': 'Human'})</w:t>
      </w:r>
    </w:p>
    <w:p w14:paraId="38E92CF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seen_ids.add(topic_id)</w:t>
      </w:r>
    </w:p>
    <w:p w14:paraId="646DE50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current_total += 1</w:t>
      </w:r>
    </w:p>
    <w:p w14:paraId="66F72DD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total_scraped_this_run += 1</w:t>
      </w:r>
    </w:p>
    <w:p w14:paraId="33A60F6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if len(buffer) &gt;= SAVE_BATCH_SIZE:</w:t>
      </w:r>
    </w:p>
    <w:p w14:paraId="04A8F5A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    save_to_csv(buffer)</w:t>
      </w:r>
    </w:p>
    <w:p w14:paraId="60E3B87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    buffer = []</w:t>
      </w:r>
    </w:p>
    <w:p w14:paraId="1B298A8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else:</w:t>
      </w:r>
    </w:p>
    <w:p w14:paraId="23B4EF5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print(f"Skipping (Content too short).")</w:t>
      </w:r>
    </w:p>
    <w:p w14:paraId="6F4F4F5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skipped_ids.add(topic_id)</w:t>
      </w:r>
    </w:p>
    <w:p w14:paraId="50A4DD2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FC4314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if not new_links_found:</w:t>
      </w:r>
    </w:p>
    <w:p w14:paraId="04A4298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print(f"No new topics on page {page}. Moving to next keyword.")</w:t>
      </w:r>
    </w:p>
    <w:p w14:paraId="28DA99C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break</w:t>
      </w:r>
    </w:p>
    <w:p w14:paraId="654A50C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</w:t>
      </w:r>
    </w:p>
    <w:p w14:paraId="6F0A4BF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except KeyboardInterrupt:</w:t>
      </w:r>
    </w:p>
    <w:p w14:paraId="79123DB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print("\nInterrupted. Saving...")</w:t>
      </w:r>
    </w:p>
    <w:p w14:paraId="4BD68BC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finally:</w:t>
      </w:r>
    </w:p>
    <w:p w14:paraId="00BDBD6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if buffer: save_to_csv(buffer)</w:t>
      </w:r>
    </w:p>
    <w:p w14:paraId="0A178C9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print(f"\nDone. Added {total_scraped_this_run} posts. Final: {len(seen_ids)}")</w:t>
      </w:r>
    </w:p>
    <w:p w14:paraId="4478EF2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E7B3A9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if __name__ == "__main__":</w:t>
      </w:r>
    </w:p>
    <w:p w14:paraId="08829FD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main()</w:t>
      </w:r>
    </w:p>
    <w:p w14:paraId="4A1D8675" w14:textId="19BC33B7" w:rsidR="0097318A" w:rsidRPr="0060087E" w:rsidRDefault="0097318A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14:paraId="1068B87F" w14:textId="77777777" w:rsidR="007C5EE7" w:rsidRDefault="007C5EE7" w:rsidP="004D5C61">
      <w:pPr>
        <w:pStyle w:val="TUParagraphNormal"/>
        <w:ind w:firstLine="0"/>
      </w:pPr>
    </w:p>
    <w:p w14:paraId="46182407" w14:textId="095A46AF" w:rsidR="00EF0E93" w:rsidRDefault="00EF0E93" w:rsidP="009F5A19">
      <w:pPr>
        <w:pStyle w:val="Heading3"/>
        <w:numPr>
          <w:ilvl w:val="0"/>
          <w:numId w:val="0"/>
        </w:numPr>
        <w:ind w:left="1134"/>
      </w:pPr>
      <w:bookmarkStart w:id="111" w:name="_Toc228919806"/>
      <w:r>
        <w:rPr>
          <w:rFonts w:hint="cs"/>
          <w:cs/>
        </w:rPr>
        <w:t>ก.2</w:t>
      </w:r>
      <w:r w:rsidRPr="00763500">
        <w:t xml:space="preserve"> </w:t>
      </w:r>
      <w:r w:rsidR="0098540A" w:rsidRPr="0098540A">
        <w:rPr>
          <w:cs/>
        </w:rPr>
        <w:t>สคริปต์ทำความสะอาดข้อมูล</w:t>
      </w:r>
      <w:bookmarkEnd w:id="111"/>
      <w:r w:rsidR="0098540A" w:rsidRPr="0098540A">
        <w:rPr>
          <w:cs/>
        </w:rPr>
        <w:t xml:space="preserve"> </w:t>
      </w:r>
    </w:p>
    <w:p w14:paraId="64E3DA00" w14:textId="52EBBD91" w:rsidR="00EF0E93" w:rsidRPr="00EF0E93" w:rsidRDefault="00A14E2D" w:rsidP="00EF0E93">
      <w:r w:rsidRPr="00A14E2D">
        <w:rPr>
          <w:cs/>
        </w:rPr>
        <w:t xml:space="preserve">สคริปต์ลบ </w:t>
      </w:r>
      <w:r w:rsidRPr="00A14E2D">
        <w:t xml:space="preserve">AI-generated preamble </w:t>
      </w:r>
      <w:r w:rsidRPr="00A14E2D">
        <w:rPr>
          <w:cs/>
        </w:rPr>
        <w:t xml:space="preserve">ทั้งภาษาไทย (เช่น "สวัสดี </w:t>
      </w:r>
      <w:r w:rsidRPr="00A14E2D">
        <w:t xml:space="preserve">gang!") </w:t>
      </w:r>
      <w:r w:rsidRPr="00A14E2D">
        <w:rPr>
          <w:cs/>
        </w:rPr>
        <w:t>และภาษาอังกฤษ (เช่น "</w:t>
      </w:r>
      <w:r w:rsidRPr="00A14E2D">
        <w:t xml:space="preserve">Certainly!", "Sure!", "Here is...") </w:t>
      </w:r>
      <w:r w:rsidRPr="00A14E2D">
        <w:rPr>
          <w:cs/>
        </w:rPr>
        <w:t xml:space="preserve">ออกจากต้นข้อความ รวมถึงลบส่วน </w:t>
      </w:r>
      <w:r w:rsidRPr="00A14E2D">
        <w:t xml:space="preserve">Translation </w:t>
      </w:r>
      <w:r w:rsidRPr="00A14E2D">
        <w:rPr>
          <w:cs/>
        </w:rPr>
        <w:t xml:space="preserve">ที่ </w:t>
      </w:r>
      <w:r w:rsidRPr="00A14E2D">
        <w:t xml:space="preserve">Llama 3 </w:t>
      </w:r>
      <w:r w:rsidRPr="00A14E2D">
        <w:rPr>
          <w:cs/>
        </w:rPr>
        <w:t>สร้างขึ้นโดยอัตโนมัติ</w:t>
      </w:r>
    </w:p>
    <w:p w14:paraId="26C09B72" w14:textId="77777777" w:rsidR="00EF0E93" w:rsidRDefault="00EF0E93" w:rsidP="004D5C61">
      <w:pPr>
        <w:pStyle w:val="TUParagraphNormal"/>
        <w:ind w:firstLine="0"/>
      </w:pPr>
    </w:p>
    <w:p w14:paraId="030D7165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import pandas as pd</w:t>
      </w:r>
    </w:p>
    <w:p w14:paraId="35C3EBF0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import re</w:t>
      </w:r>
    </w:p>
    <w:p w14:paraId="383F198A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7C381F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INPUT_CSV = "combined_dataset.csv"</w:t>
      </w:r>
    </w:p>
    <w:p w14:paraId="2110B8BE" w14:textId="7361789A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theme="minorBidi"/>
          <w:sz w:val="20"/>
          <w:szCs w:val="20"/>
          <w:cs/>
        </w:rPr>
      </w:pPr>
      <w:r w:rsidRPr="00A14E2D">
        <w:rPr>
          <w:rFonts w:ascii="Courier New" w:hAnsi="Courier New" w:cs="Courier New"/>
          <w:sz w:val="20"/>
          <w:szCs w:val="20"/>
        </w:rPr>
        <w:t>OUTPUT_CSV = "cleaned_dataset.csv"</w:t>
      </w:r>
    </w:p>
    <w:p w14:paraId="2CA0C825" w14:textId="725EFCC8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theme="minorBidi"/>
          <w:sz w:val="20"/>
          <w:szCs w:val="20"/>
          <w:cs/>
        </w:rPr>
      </w:pPr>
      <w:r w:rsidRPr="00A14E2D">
        <w:rPr>
          <w:rFonts w:ascii="Courier New" w:hAnsi="Courier New" w:cs="Courier New"/>
          <w:sz w:val="20"/>
          <w:szCs w:val="20"/>
        </w:rPr>
        <w:t>df = pd.read_csv(INPUT_CSV)</w:t>
      </w:r>
    </w:p>
    <w:p w14:paraId="2F2B0D35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def clean_text(text: str) -&gt; str:</w:t>
      </w:r>
    </w:p>
    <w:p w14:paraId="21A674F6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if not isinstance(text, str):</w:t>
      </w:r>
    </w:p>
    <w:p w14:paraId="09E1B885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return text</w:t>
      </w:r>
    </w:p>
    <w:p w14:paraId="33706DCE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B31471B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# Remove "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</w:t>
      </w:r>
      <w:r w:rsidRPr="00A14E2D">
        <w:rPr>
          <w:rFonts w:ascii="Courier New" w:hAnsi="Courier New" w:cs="Courier New"/>
          <w:sz w:val="20"/>
          <w:szCs w:val="20"/>
          <w:cs/>
        </w:rPr>
        <w:t xml:space="preserve"> </w:t>
      </w:r>
      <w:r w:rsidRPr="00A14E2D">
        <w:rPr>
          <w:rFonts w:ascii="Courier New" w:hAnsi="Courier New" w:cs="Courier New"/>
          <w:sz w:val="20"/>
          <w:szCs w:val="20"/>
        </w:rPr>
        <w:t>gang!" variants at the start of text</w:t>
      </w:r>
    </w:p>
    <w:p w14:paraId="2C81DDC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 xml:space="preserve">    # Covers: 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</w:t>
      </w:r>
      <w:r w:rsidRPr="00A14E2D">
        <w:rPr>
          <w:rFonts w:ascii="Courier New" w:hAnsi="Courier New" w:cs="Courier New"/>
          <w:sz w:val="20"/>
          <w:szCs w:val="20"/>
          <w:cs/>
        </w:rPr>
        <w:t xml:space="preserve"> </w:t>
      </w:r>
      <w:r w:rsidRPr="00A14E2D">
        <w:rPr>
          <w:rFonts w:ascii="Courier New" w:hAnsi="Courier New" w:cs="Courier New"/>
          <w:sz w:val="20"/>
          <w:szCs w:val="20"/>
        </w:rPr>
        <w:t xml:space="preserve">gang! / 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สวัสดีค่ะ</w:t>
      </w:r>
      <w:r w:rsidRPr="00A14E2D">
        <w:rPr>
          <w:rFonts w:ascii="Courier New" w:hAnsi="Courier New" w:cs="Courier New"/>
          <w:sz w:val="20"/>
          <w:szCs w:val="20"/>
          <w:cs/>
        </w:rPr>
        <w:t xml:space="preserve"> </w:t>
      </w:r>
      <w:r w:rsidRPr="00A14E2D">
        <w:rPr>
          <w:rFonts w:ascii="Courier New" w:hAnsi="Courier New" w:cs="Courier New"/>
          <w:sz w:val="20"/>
          <w:szCs w:val="20"/>
        </w:rPr>
        <w:t xml:space="preserve">gang! / 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สวัสดีค่า</w:t>
      </w:r>
      <w:r w:rsidRPr="00A14E2D">
        <w:rPr>
          <w:rFonts w:ascii="Courier New" w:hAnsi="Courier New" w:cs="Courier New"/>
          <w:sz w:val="20"/>
          <w:szCs w:val="20"/>
          <w:cs/>
        </w:rPr>
        <w:t xml:space="preserve"> </w:t>
      </w:r>
      <w:r w:rsidRPr="00A14E2D">
        <w:rPr>
          <w:rFonts w:ascii="Courier New" w:hAnsi="Courier New" w:cs="Courier New"/>
          <w:sz w:val="20"/>
          <w:szCs w:val="20"/>
        </w:rPr>
        <w:t xml:space="preserve">gang! / 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</w:t>
      </w:r>
      <w:r w:rsidRPr="00A14E2D">
        <w:rPr>
          <w:rFonts w:ascii="Courier New" w:hAnsi="Courier New" w:cs="Courier New"/>
          <w:sz w:val="20"/>
          <w:szCs w:val="20"/>
        </w:rPr>
        <w:t>gang! etc.</w:t>
      </w:r>
    </w:p>
    <w:p w14:paraId="0D251433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text = re.sub(</w:t>
      </w:r>
    </w:p>
    <w:p w14:paraId="6284AF4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r'^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</w:t>
      </w:r>
      <w:r w:rsidRPr="00A14E2D">
        <w:rPr>
          <w:rFonts w:ascii="Courier New" w:hAnsi="Courier New" w:cs="Courier New"/>
          <w:sz w:val="20"/>
          <w:szCs w:val="20"/>
        </w:rPr>
        <w:t>(?: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ค่ะ</w:t>
      </w:r>
      <w:r w:rsidRPr="00A14E2D">
        <w:rPr>
          <w:rFonts w:ascii="Courier New" w:hAnsi="Courier New" w:cs="Courier New"/>
          <w:sz w:val="20"/>
          <w:szCs w:val="20"/>
        </w:rPr>
        <w:t>|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ค่า</w:t>
      </w:r>
      <w:r w:rsidRPr="00A14E2D">
        <w:rPr>
          <w:rFonts w:ascii="Courier New" w:hAnsi="Courier New" w:cs="Courier New"/>
          <w:sz w:val="20"/>
          <w:szCs w:val="20"/>
        </w:rPr>
        <w:t>|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ครับ</w:t>
      </w:r>
      <w:r w:rsidRPr="00A14E2D">
        <w:rPr>
          <w:rFonts w:ascii="Courier New" w:hAnsi="Courier New" w:cs="Courier New"/>
          <w:sz w:val="20"/>
          <w:szCs w:val="20"/>
        </w:rPr>
        <w:t>)?\s*(?:gang|crew|everyone|friends|fans)[!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！</w:t>
      </w:r>
      <w:r w:rsidRPr="00A14E2D">
        <w:rPr>
          <w:rFonts w:ascii="Courier New" w:hAnsi="Courier New" w:cs="Courier New"/>
          <w:sz w:val="20"/>
          <w:szCs w:val="20"/>
        </w:rPr>
        <w:t>]\s*',</w:t>
      </w:r>
    </w:p>
    <w:p w14:paraId="174462CD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'',</w:t>
      </w:r>
    </w:p>
    <w:p w14:paraId="358F148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text,</w:t>
      </w:r>
    </w:p>
    <w:p w14:paraId="4D1493BB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flags=re.IGNORECASE,</w:t>
      </w:r>
    </w:p>
    <w:p w14:paraId="2974485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)</w:t>
      </w:r>
    </w:p>
    <w:p w14:paraId="6D0848E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1E0FC0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# Remove English AI preambles at the start</w:t>
      </w:r>
    </w:p>
    <w:p w14:paraId="5F31E1E0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text = re.sub(</w:t>
      </w:r>
    </w:p>
    <w:p w14:paraId="17B32AEA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r'^(?:Here(?:\s+is|\s+are)\b[^.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]*[.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]|'</w:t>
      </w:r>
    </w:p>
    <w:p w14:paraId="4F8212F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r'Certainly[!,]?\s*|'</w:t>
      </w:r>
    </w:p>
    <w:p w14:paraId="4C1F9F1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r'Sure[!,]\s*|'</w:t>
      </w:r>
    </w:p>
    <w:p w14:paraId="742843F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r'Of\s+course[!,]?\s*|'</w:t>
      </w:r>
    </w:p>
    <w:p w14:paraId="47C48DE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r'Absolutely[!,]?\s*|'</w:t>
      </w:r>
    </w:p>
    <w:p w14:paraId="5A83FCA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r'Below\s+(?:is|are)\b[^.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]*[.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]|'</w:t>
      </w:r>
    </w:p>
    <w:p w14:paraId="147F8B0D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r'As\s+requested[,.]?\s*)',</w:t>
      </w:r>
    </w:p>
    <w:p w14:paraId="7C062E0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'',</w:t>
      </w:r>
    </w:p>
    <w:p w14:paraId="142117F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text,</w:t>
      </w:r>
    </w:p>
    <w:p w14:paraId="54A03804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flags=re.IGNORECASE,</w:t>
      </w:r>
    </w:p>
    <w:p w14:paraId="2191C586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)</w:t>
      </w:r>
    </w:p>
    <w:p w14:paraId="705377E0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D2AB02E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# Remove translation sections: (Translation: ...) — single or multi-line</w:t>
      </w:r>
    </w:p>
    <w:p w14:paraId="79B5AC73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text = re.sub(r'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*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\(</w:t>
      </w:r>
      <w:r w:rsidRPr="00A14E2D">
        <w:rPr>
          <w:rFonts w:ascii="Courier New" w:hAnsi="Courier New" w:cs="Courier New"/>
          <w:sz w:val="20"/>
          <w:szCs w:val="20"/>
        </w:rPr>
        <w:t>Translation:[^)]*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\)</w:t>
      </w:r>
      <w:r w:rsidRPr="00A14E2D">
        <w:rPr>
          <w:rFonts w:ascii="Courier New" w:hAnsi="Courier New" w:cs="Courier New"/>
          <w:sz w:val="20"/>
          <w:szCs w:val="20"/>
        </w:rPr>
        <w:t>', '', text)</w:t>
      </w:r>
    </w:p>
    <w:p w14:paraId="49A5AC84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3D81DCA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# Remove standalone Translation: header lines</w:t>
      </w:r>
    </w:p>
    <w:p w14:paraId="44FBC66B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text = re.sub(</w:t>
      </w:r>
    </w:p>
    <w:p w14:paraId="09F7D06A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*(?:Translation|Thai Translation|English Translation)\s*:\s*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',</w:t>
      </w:r>
    </w:p>
    <w:p w14:paraId="0303284F" w14:textId="77777777" w:rsidR="00A14E2D" w:rsidRPr="00CE5EA2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theme="minorBidi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'\n',</w:t>
      </w:r>
    </w:p>
    <w:p w14:paraId="2B2E2236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text,</w:t>
      </w:r>
    </w:p>
    <w:p w14:paraId="23E33E5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flags=re.IGNORECASE,</w:t>
      </w:r>
    </w:p>
    <w:p w14:paraId="5FDBA6C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)</w:t>
      </w:r>
    </w:p>
    <w:p w14:paraId="089B422C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74645D6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# Strip leading/trailing whitespace</w:t>
      </w:r>
    </w:p>
    <w:p w14:paraId="6DF1F0E4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text = text.strip()</w:t>
      </w:r>
    </w:p>
    <w:p w14:paraId="75B345F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990581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return text</w:t>
      </w:r>
    </w:p>
    <w:p w14:paraId="318F72B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72FED8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before_count = len(df)</w:t>
      </w:r>
    </w:p>
    <w:p w14:paraId="34B75BB6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df['text'] = df['text'].apply(clean_text)</w:t>
      </w:r>
    </w:p>
    <w:p w14:paraId="79461387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10682E03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# Drop rows that became empty after cleaning</w:t>
      </w:r>
    </w:p>
    <w:p w14:paraId="07B9E84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df = df[df['text'].str.strip().ne('')]</w:t>
      </w:r>
    </w:p>
    <w:p w14:paraId="020FE42D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after_count = len(df)</w:t>
      </w:r>
    </w:p>
    <w:p w14:paraId="36B14EAA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B23B21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df.to_csv(OUTPUT_CSV, index=False, encoding='utf-8-sig')</w:t>
      </w:r>
    </w:p>
    <w:p w14:paraId="33730CA5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FB8E0F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print(f"Input rows  : {before_count}")</w:t>
      </w:r>
    </w:p>
    <w:p w14:paraId="529A76E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print(f"Output rows : {after_count}")</w:t>
      </w:r>
    </w:p>
    <w:p w14:paraId="0AD1928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print(f"Dropped     : {before_count - after_count}")</w:t>
      </w:r>
    </w:p>
    <w:p w14:paraId="71ABA38E" w14:textId="355192B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theme="minorBidi"/>
          <w:sz w:val="20"/>
          <w:szCs w:val="20"/>
          <w:cs/>
        </w:rPr>
      </w:pPr>
      <w:r w:rsidRPr="00A14E2D">
        <w:rPr>
          <w:rFonts w:ascii="Courier New" w:hAnsi="Courier New" w:cs="Courier New"/>
          <w:sz w:val="20"/>
          <w:szCs w:val="20"/>
        </w:rPr>
        <w:t>print(f"Saved to    : {OUTPUT_CSV}")</w:t>
      </w:r>
    </w:p>
    <w:sectPr w:rsidR="00A14E2D" w:rsidRPr="00A14E2D" w:rsidSect="00451136">
      <w:headerReference w:type="default" r:id="rId38"/>
      <w:pgSz w:w="11906" w:h="16838" w:code="9"/>
      <w:pgMar w:top="2160" w:right="1440" w:bottom="1440" w:left="2160" w:header="1440" w:footer="706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4755F" w14:textId="77777777" w:rsidR="00E45DD6" w:rsidRDefault="00E45DD6" w:rsidP="007E1023">
      <w:pPr>
        <w:spacing w:before="0"/>
      </w:pPr>
      <w:r>
        <w:separator/>
      </w:r>
    </w:p>
  </w:endnote>
  <w:endnote w:type="continuationSeparator" w:id="0">
    <w:p w14:paraId="5E372673" w14:textId="77777777" w:rsidR="00E45DD6" w:rsidRDefault="00E45DD6" w:rsidP="007E102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052F15-CD96-4A37-A0C0-01025DA92EC8}"/>
    <w:embedBold r:id="rId2" w:fontKey="{DADA8942-29F0-4AB2-9BE1-646F99A1ED64}"/>
    <w:embedItalic r:id="rId3" w:fontKey="{C8682E81-D5F6-4FD7-845C-1AAAF467885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334C59CA-2618-4FF4-8710-DB67BDE814BA}"/>
    <w:embedBold r:id="rId5" w:fontKey="{B52236DF-ECF2-435B-A3C0-0AA615FF21A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8A8221E-A843-41A2-B1DD-8E5249A62011}"/>
    <w:embedItalic r:id="rId7" w:fontKey="{F1FB713C-7083-4BA4-A72B-E7673BA2704B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66BEA7EF-CEDF-42D2-A8EF-1EFF43BAD1FF}"/>
    <w:embedBold r:id="rId9" w:fontKey="{02C49B0B-44DB-4DD8-B650-0220413998BD}"/>
    <w:embedItalic r:id="rId10" w:fontKey="{379FC587-37E5-410C-A7F2-884FEFB9BCFB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1" w:fontKey="{AE66138F-44A8-4C3E-A7FB-8B3DA73794C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2FD9A2E9-A63E-4B8E-93C0-1944F49A11F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3" w:fontKey="{67DDF8D1-AFD9-442A-9392-BDC83568FAA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14" w:subsetted="1" w:fontKey="{221C6710-F953-44FE-80FC-50CFA935401C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5" w:fontKey="{F58E9F38-3C9B-40F2-AA6B-506C262EDB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BE0E7" w14:textId="77777777" w:rsidR="00E45DD6" w:rsidRDefault="00E45DD6" w:rsidP="00A2033A">
      <w:pPr>
        <w:spacing w:before="0"/>
        <w:ind w:firstLine="0"/>
      </w:pPr>
      <w:r>
        <w:separator/>
      </w:r>
    </w:p>
  </w:footnote>
  <w:footnote w:type="continuationSeparator" w:id="0">
    <w:p w14:paraId="53E6DBDC" w14:textId="77777777" w:rsidR="00E45DD6" w:rsidRDefault="00E45DD6" w:rsidP="007E102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1353A" w14:textId="77777777" w:rsidR="00491A21" w:rsidRDefault="00491A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6B9B2" w14:textId="77777777" w:rsidR="00491A21" w:rsidRDefault="00491A21">
    <w:pPr>
      <w:pStyle w:val="Header"/>
      <w:jc w:val="right"/>
    </w:pPr>
    <w:r>
      <w:t>(</w:t>
    </w:r>
    <w:sdt>
      <w:sdtPr>
        <w:id w:val="-150944599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noProof/>
          </w:rPr>
          <w:t>)</w:t>
        </w:r>
      </w:sdtContent>
    </w:sdt>
  </w:p>
  <w:p w14:paraId="165EAC26" w14:textId="77777777" w:rsidR="00491A21" w:rsidRDefault="00491A21" w:rsidP="00A2033A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72B8" w14:textId="77777777" w:rsidR="00491A21" w:rsidRDefault="00491A21">
    <w:pPr>
      <w:pStyle w:val="Header"/>
      <w:jc w:val="right"/>
    </w:pPr>
    <w:r>
      <w:t>(</w:t>
    </w:r>
    <w:sdt>
      <w:sdtPr>
        <w:id w:val="9922041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  <w:r>
          <w:rPr>
            <w:noProof/>
          </w:rPr>
          <w:t>)</w:t>
        </w:r>
      </w:sdtContent>
    </w:sdt>
  </w:p>
  <w:p w14:paraId="5AF2F1BB" w14:textId="77777777" w:rsidR="00491A21" w:rsidRDefault="00491A21" w:rsidP="00A2033A">
    <w:pPr>
      <w:pStyle w:val="Header"/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55973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DAA1CF" w14:textId="77777777" w:rsidR="00491A21" w:rsidRDefault="00491A2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17E3E38" w14:textId="77777777" w:rsidR="00491A21" w:rsidRDefault="00491A21" w:rsidP="00A2033A">
    <w:pPr>
      <w:pStyle w:val="Header"/>
      <w:ind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4583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7FB923E" w14:textId="77777777" w:rsidR="00491A21" w:rsidRDefault="00491A2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69262718" w14:textId="77777777" w:rsidR="00491A21" w:rsidRDefault="00491A21" w:rsidP="00A2033A">
    <w:pPr>
      <w:pStyle w:val="Header"/>
      <w:ind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11168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6E4AA72" w14:textId="77777777" w:rsidR="007257D2" w:rsidRDefault="007257D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6B9828" w14:textId="77777777" w:rsidR="007257D2" w:rsidRDefault="007257D2" w:rsidP="00256CC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A2F"/>
    <w:multiLevelType w:val="hybridMultilevel"/>
    <w:tmpl w:val="A0044800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03571CB"/>
    <w:multiLevelType w:val="hybridMultilevel"/>
    <w:tmpl w:val="8EA0F3DA"/>
    <w:lvl w:ilvl="0" w:tplc="E3442DFE">
      <w:start w:val="1"/>
      <w:numFmt w:val="decimal"/>
      <w:lvlText w:val="(%1)"/>
      <w:lvlJc w:val="left"/>
      <w:pPr>
        <w:ind w:left="2736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E3442DFE">
      <w:start w:val="1"/>
      <w:numFmt w:val="decimal"/>
      <w:lvlText w:val="(%5)"/>
      <w:lvlJc w:val="left"/>
      <w:pPr>
        <w:ind w:left="360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610B2"/>
    <w:multiLevelType w:val="hybridMultilevel"/>
    <w:tmpl w:val="5F7E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A5366"/>
    <w:multiLevelType w:val="multilevel"/>
    <w:tmpl w:val="EF42564A"/>
    <w:lvl w:ilvl="0">
      <w:start w:val="1"/>
      <w:numFmt w:val="decimal"/>
      <w:lvlText w:val="บทที่ %1"/>
      <w:lvlJc w:val="left"/>
      <w:pPr>
        <w:ind w:left="432" w:hanging="432"/>
      </w:pPr>
      <w:rPr>
        <w:rFonts w:ascii="TH Sarabun New" w:hAnsi="TH Sarabun New" w:cs="TH Sarabun New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B1067D4"/>
    <w:multiLevelType w:val="multilevel"/>
    <w:tmpl w:val="8EF832B8"/>
    <w:lvl w:ilvl="0">
      <w:start w:val="1"/>
      <w:numFmt w:val="decimal"/>
      <w:pStyle w:val="Heading1"/>
      <w:lvlText w:val="บทที่ %1"/>
      <w:lvlJc w:val="left"/>
      <w:pPr>
        <w:ind w:left="3977" w:hanging="432"/>
      </w:pPr>
      <w:rPr>
        <w:rFonts w:ascii="TH Sarabun New" w:hAnsi="TH Sarabun New" w:cs="TH Sarabun New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1009"/>
        </w:tabs>
        <w:ind w:left="2019" w:hanging="2019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CCB5DC3"/>
    <w:multiLevelType w:val="multilevel"/>
    <w:tmpl w:val="96C6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95D50"/>
    <w:multiLevelType w:val="hybridMultilevel"/>
    <w:tmpl w:val="31A4C7EC"/>
    <w:lvl w:ilvl="0" w:tplc="3E84D93A">
      <w:numFmt w:val="bullet"/>
      <w:lvlText w:val=""/>
      <w:lvlJc w:val="left"/>
      <w:pPr>
        <w:ind w:left="3216" w:hanging="38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0F80624"/>
    <w:multiLevelType w:val="hybridMultilevel"/>
    <w:tmpl w:val="E0361978"/>
    <w:lvl w:ilvl="0" w:tplc="E3442DFE">
      <w:start w:val="1"/>
      <w:numFmt w:val="decimal"/>
      <w:lvlText w:val="(%1)"/>
      <w:lvlJc w:val="left"/>
      <w:pPr>
        <w:ind w:left="2736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93C44436">
      <w:start w:val="1"/>
      <w:numFmt w:val="decimal"/>
      <w:lvlText w:val="(%5)"/>
      <w:lvlJc w:val="left"/>
      <w:pPr>
        <w:ind w:left="2487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3D791B"/>
    <w:multiLevelType w:val="hybridMultilevel"/>
    <w:tmpl w:val="EB48D798"/>
    <w:lvl w:ilvl="0" w:tplc="AE407CF2">
      <w:start w:val="1"/>
      <w:numFmt w:val="thaiLetters"/>
      <w:lvlText w:val="ภาคผนวก %1.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32"/>
        <w:szCs w:val="3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45533B71"/>
    <w:multiLevelType w:val="multilevel"/>
    <w:tmpl w:val="5C46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F2219"/>
    <w:multiLevelType w:val="multilevel"/>
    <w:tmpl w:val="9940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D31D0A"/>
    <w:multiLevelType w:val="hybridMultilevel"/>
    <w:tmpl w:val="5E44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2DD3972"/>
    <w:multiLevelType w:val="hybridMultilevel"/>
    <w:tmpl w:val="25769FE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 w15:restartNumberingAfterBreak="0">
    <w:nsid w:val="562924D5"/>
    <w:multiLevelType w:val="hybridMultilevel"/>
    <w:tmpl w:val="8D848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AE372CF"/>
    <w:multiLevelType w:val="hybridMultilevel"/>
    <w:tmpl w:val="6F825388"/>
    <w:lvl w:ilvl="0" w:tplc="E3442DFE">
      <w:start w:val="1"/>
      <w:numFmt w:val="decimal"/>
      <w:lvlText w:val="(%1)"/>
      <w:lvlJc w:val="left"/>
      <w:pPr>
        <w:ind w:left="2736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14DE1"/>
    <w:multiLevelType w:val="hybridMultilevel"/>
    <w:tmpl w:val="E222B0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131314D"/>
    <w:multiLevelType w:val="hybridMultilevel"/>
    <w:tmpl w:val="FE3021B6"/>
    <w:lvl w:ilvl="0" w:tplc="3E84D93A">
      <w:numFmt w:val="bullet"/>
      <w:lvlText w:val=""/>
      <w:lvlJc w:val="left"/>
      <w:pPr>
        <w:ind w:left="1798" w:hanging="38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 w15:restartNumberingAfterBreak="0">
    <w:nsid w:val="7A3E7F26"/>
    <w:multiLevelType w:val="hybridMultilevel"/>
    <w:tmpl w:val="624EB1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F3A1E93"/>
    <w:multiLevelType w:val="multilevel"/>
    <w:tmpl w:val="54A4B3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13920351">
    <w:abstractNumId w:val="3"/>
  </w:num>
  <w:num w:numId="2" w16cid:durableId="959268158">
    <w:abstractNumId w:val="4"/>
  </w:num>
  <w:num w:numId="3" w16cid:durableId="2120444944">
    <w:abstractNumId w:val="14"/>
  </w:num>
  <w:num w:numId="4" w16cid:durableId="1666589015">
    <w:abstractNumId w:val="1"/>
  </w:num>
  <w:num w:numId="5" w16cid:durableId="1736512028">
    <w:abstractNumId w:val="7"/>
  </w:num>
  <w:num w:numId="6" w16cid:durableId="610548839">
    <w:abstractNumId w:val="7"/>
    <w:lvlOverride w:ilvl="0">
      <w:lvl w:ilvl="0" w:tplc="E3442DFE">
        <w:start w:val="1"/>
        <w:numFmt w:val="decimal"/>
        <w:lvlText w:val="(%1)"/>
        <w:lvlJc w:val="left"/>
        <w:pPr>
          <w:ind w:left="3600" w:hanging="360"/>
        </w:pPr>
        <w:rPr>
          <w:rFonts w:ascii="TH Sarabun New" w:hAnsi="TH Sarabun New" w:cs="TH Sarabun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93C44436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784153026">
    <w:abstractNumId w:val="7"/>
    <w:lvlOverride w:ilvl="0">
      <w:startOverride w:val="1"/>
    </w:lvlOverride>
  </w:num>
  <w:num w:numId="8" w16cid:durableId="541091817">
    <w:abstractNumId w:val="8"/>
  </w:num>
  <w:num w:numId="9" w16cid:durableId="1870601990">
    <w:abstractNumId w:val="0"/>
  </w:num>
  <w:num w:numId="10" w16cid:durableId="1643386567">
    <w:abstractNumId w:val="18"/>
  </w:num>
  <w:num w:numId="11" w16cid:durableId="1258369571">
    <w:abstractNumId w:val="2"/>
  </w:num>
  <w:num w:numId="12" w16cid:durableId="1097990443">
    <w:abstractNumId w:val="5"/>
  </w:num>
  <w:num w:numId="13" w16cid:durableId="1337415274">
    <w:abstractNumId w:val="9"/>
  </w:num>
  <w:num w:numId="14" w16cid:durableId="461195645">
    <w:abstractNumId w:val="10"/>
  </w:num>
  <w:num w:numId="15" w16cid:durableId="1071922265">
    <w:abstractNumId w:val="12"/>
  </w:num>
  <w:num w:numId="16" w16cid:durableId="580914080">
    <w:abstractNumId w:val="16"/>
  </w:num>
  <w:num w:numId="17" w16cid:durableId="771556949">
    <w:abstractNumId w:val="6"/>
  </w:num>
  <w:num w:numId="18" w16cid:durableId="221016066">
    <w:abstractNumId w:val="13"/>
  </w:num>
  <w:num w:numId="19" w16cid:durableId="765350932">
    <w:abstractNumId w:val="11"/>
  </w:num>
  <w:num w:numId="20" w16cid:durableId="11031036">
    <w:abstractNumId w:val="17"/>
  </w:num>
  <w:num w:numId="21" w16cid:durableId="1975488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B2B"/>
    <w:rsid w:val="000001F2"/>
    <w:rsid w:val="00002FC1"/>
    <w:rsid w:val="00007C95"/>
    <w:rsid w:val="00007E51"/>
    <w:rsid w:val="000103B5"/>
    <w:rsid w:val="0001251B"/>
    <w:rsid w:val="00013B68"/>
    <w:rsid w:val="00021EF4"/>
    <w:rsid w:val="00027D21"/>
    <w:rsid w:val="0003020F"/>
    <w:rsid w:val="000306F7"/>
    <w:rsid w:val="000373D5"/>
    <w:rsid w:val="00045F8B"/>
    <w:rsid w:val="0004620D"/>
    <w:rsid w:val="000470C0"/>
    <w:rsid w:val="00053B6F"/>
    <w:rsid w:val="000557DB"/>
    <w:rsid w:val="00057821"/>
    <w:rsid w:val="0006440D"/>
    <w:rsid w:val="00074A51"/>
    <w:rsid w:val="000837E0"/>
    <w:rsid w:val="000854FE"/>
    <w:rsid w:val="00090090"/>
    <w:rsid w:val="0009498F"/>
    <w:rsid w:val="00096A5E"/>
    <w:rsid w:val="000A0BD3"/>
    <w:rsid w:val="000A243B"/>
    <w:rsid w:val="000A34A6"/>
    <w:rsid w:val="000A36EC"/>
    <w:rsid w:val="000A4A54"/>
    <w:rsid w:val="000B3A8B"/>
    <w:rsid w:val="000C2970"/>
    <w:rsid w:val="000C63BE"/>
    <w:rsid w:val="000D52FE"/>
    <w:rsid w:val="000D61EC"/>
    <w:rsid w:val="000E20AD"/>
    <w:rsid w:val="000E403A"/>
    <w:rsid w:val="000E7317"/>
    <w:rsid w:val="000F1EF6"/>
    <w:rsid w:val="00115E79"/>
    <w:rsid w:val="00131D2C"/>
    <w:rsid w:val="00132CFB"/>
    <w:rsid w:val="00135B85"/>
    <w:rsid w:val="00144389"/>
    <w:rsid w:val="001445B0"/>
    <w:rsid w:val="0014736C"/>
    <w:rsid w:val="00152B8B"/>
    <w:rsid w:val="00153023"/>
    <w:rsid w:val="00155638"/>
    <w:rsid w:val="00155787"/>
    <w:rsid w:val="00155925"/>
    <w:rsid w:val="00157261"/>
    <w:rsid w:val="001630B3"/>
    <w:rsid w:val="00170DCF"/>
    <w:rsid w:val="001719C6"/>
    <w:rsid w:val="00173924"/>
    <w:rsid w:val="0017527C"/>
    <w:rsid w:val="00182C63"/>
    <w:rsid w:val="001931E4"/>
    <w:rsid w:val="001A01FC"/>
    <w:rsid w:val="001A0B2A"/>
    <w:rsid w:val="001B11A5"/>
    <w:rsid w:val="001B414E"/>
    <w:rsid w:val="001B7B9E"/>
    <w:rsid w:val="001B7E19"/>
    <w:rsid w:val="001C2F9F"/>
    <w:rsid w:val="001D162C"/>
    <w:rsid w:val="001F1A36"/>
    <w:rsid w:val="001F5560"/>
    <w:rsid w:val="001F566D"/>
    <w:rsid w:val="0021144F"/>
    <w:rsid w:val="0021537F"/>
    <w:rsid w:val="00224B45"/>
    <w:rsid w:val="002312DF"/>
    <w:rsid w:val="00231B21"/>
    <w:rsid w:val="00233137"/>
    <w:rsid w:val="002364A7"/>
    <w:rsid w:val="002411D5"/>
    <w:rsid w:val="00241973"/>
    <w:rsid w:val="00242394"/>
    <w:rsid w:val="00242965"/>
    <w:rsid w:val="00242F9A"/>
    <w:rsid w:val="00243664"/>
    <w:rsid w:val="002515FA"/>
    <w:rsid w:val="00253A27"/>
    <w:rsid w:val="0025560E"/>
    <w:rsid w:val="00262C1E"/>
    <w:rsid w:val="00264069"/>
    <w:rsid w:val="0026420E"/>
    <w:rsid w:val="00275FB9"/>
    <w:rsid w:val="002800BC"/>
    <w:rsid w:val="002824BF"/>
    <w:rsid w:val="00283343"/>
    <w:rsid w:val="00290339"/>
    <w:rsid w:val="002959C0"/>
    <w:rsid w:val="00296B8E"/>
    <w:rsid w:val="002B0A37"/>
    <w:rsid w:val="002B2CA0"/>
    <w:rsid w:val="002B51B6"/>
    <w:rsid w:val="002B5D2A"/>
    <w:rsid w:val="002B7341"/>
    <w:rsid w:val="002C36DB"/>
    <w:rsid w:val="002C69D7"/>
    <w:rsid w:val="002C6B91"/>
    <w:rsid w:val="002C6DC1"/>
    <w:rsid w:val="002C71B6"/>
    <w:rsid w:val="002D1C3D"/>
    <w:rsid w:val="002E1665"/>
    <w:rsid w:val="002E72D5"/>
    <w:rsid w:val="002F3A20"/>
    <w:rsid w:val="002F7CBD"/>
    <w:rsid w:val="00302B52"/>
    <w:rsid w:val="00303A3E"/>
    <w:rsid w:val="0031070D"/>
    <w:rsid w:val="00312596"/>
    <w:rsid w:val="00313D55"/>
    <w:rsid w:val="003152E3"/>
    <w:rsid w:val="00315C26"/>
    <w:rsid w:val="003218C1"/>
    <w:rsid w:val="00324357"/>
    <w:rsid w:val="00330554"/>
    <w:rsid w:val="0034018B"/>
    <w:rsid w:val="00342C5C"/>
    <w:rsid w:val="00345C4E"/>
    <w:rsid w:val="00350B36"/>
    <w:rsid w:val="003708B9"/>
    <w:rsid w:val="0037172E"/>
    <w:rsid w:val="00372DE6"/>
    <w:rsid w:val="00377A03"/>
    <w:rsid w:val="003803F1"/>
    <w:rsid w:val="00381BE4"/>
    <w:rsid w:val="003854D3"/>
    <w:rsid w:val="003868A6"/>
    <w:rsid w:val="0039517D"/>
    <w:rsid w:val="003A60B1"/>
    <w:rsid w:val="003A638E"/>
    <w:rsid w:val="003A7EF4"/>
    <w:rsid w:val="003B0CE7"/>
    <w:rsid w:val="003B7068"/>
    <w:rsid w:val="003C0C93"/>
    <w:rsid w:val="003C2D96"/>
    <w:rsid w:val="003C3BCC"/>
    <w:rsid w:val="003C4324"/>
    <w:rsid w:val="003C7038"/>
    <w:rsid w:val="003C72CB"/>
    <w:rsid w:val="003D5A76"/>
    <w:rsid w:val="003F0AEF"/>
    <w:rsid w:val="003F1B9C"/>
    <w:rsid w:val="003F294A"/>
    <w:rsid w:val="003F4BFC"/>
    <w:rsid w:val="00404DCB"/>
    <w:rsid w:val="00406C59"/>
    <w:rsid w:val="00410142"/>
    <w:rsid w:val="004105CC"/>
    <w:rsid w:val="004120BE"/>
    <w:rsid w:val="004153D5"/>
    <w:rsid w:val="00416295"/>
    <w:rsid w:val="00416F48"/>
    <w:rsid w:val="00422753"/>
    <w:rsid w:val="00433D46"/>
    <w:rsid w:val="00434048"/>
    <w:rsid w:val="00440392"/>
    <w:rsid w:val="00442FF3"/>
    <w:rsid w:val="0044581B"/>
    <w:rsid w:val="00446D08"/>
    <w:rsid w:val="00451136"/>
    <w:rsid w:val="00457B5A"/>
    <w:rsid w:val="00462AF0"/>
    <w:rsid w:val="00462FBA"/>
    <w:rsid w:val="00467453"/>
    <w:rsid w:val="004767F2"/>
    <w:rsid w:val="0048384A"/>
    <w:rsid w:val="00484224"/>
    <w:rsid w:val="004854F4"/>
    <w:rsid w:val="0048597F"/>
    <w:rsid w:val="00485F18"/>
    <w:rsid w:val="00485F8C"/>
    <w:rsid w:val="00491A21"/>
    <w:rsid w:val="00492C97"/>
    <w:rsid w:val="00494829"/>
    <w:rsid w:val="00495250"/>
    <w:rsid w:val="004A559B"/>
    <w:rsid w:val="004A61D2"/>
    <w:rsid w:val="004D5C61"/>
    <w:rsid w:val="004D7BC5"/>
    <w:rsid w:val="004E3166"/>
    <w:rsid w:val="004E44FA"/>
    <w:rsid w:val="004E567E"/>
    <w:rsid w:val="004E5CE2"/>
    <w:rsid w:val="004E7224"/>
    <w:rsid w:val="004F1B24"/>
    <w:rsid w:val="0050003D"/>
    <w:rsid w:val="0050007D"/>
    <w:rsid w:val="00504280"/>
    <w:rsid w:val="00504FD7"/>
    <w:rsid w:val="00506825"/>
    <w:rsid w:val="00506D83"/>
    <w:rsid w:val="0051177F"/>
    <w:rsid w:val="00514BB5"/>
    <w:rsid w:val="00522680"/>
    <w:rsid w:val="00523967"/>
    <w:rsid w:val="0053073B"/>
    <w:rsid w:val="0053397C"/>
    <w:rsid w:val="0054395E"/>
    <w:rsid w:val="00544AF6"/>
    <w:rsid w:val="005506F2"/>
    <w:rsid w:val="005511A2"/>
    <w:rsid w:val="005512B5"/>
    <w:rsid w:val="00553C16"/>
    <w:rsid w:val="005547D2"/>
    <w:rsid w:val="0056156D"/>
    <w:rsid w:val="005618E9"/>
    <w:rsid w:val="00562096"/>
    <w:rsid w:val="00565C5F"/>
    <w:rsid w:val="00566510"/>
    <w:rsid w:val="0057282E"/>
    <w:rsid w:val="00576646"/>
    <w:rsid w:val="0058186E"/>
    <w:rsid w:val="00585826"/>
    <w:rsid w:val="00585FF1"/>
    <w:rsid w:val="005902A1"/>
    <w:rsid w:val="0059250C"/>
    <w:rsid w:val="005950EB"/>
    <w:rsid w:val="005A4654"/>
    <w:rsid w:val="005A4D91"/>
    <w:rsid w:val="005B1512"/>
    <w:rsid w:val="005B527F"/>
    <w:rsid w:val="005B7329"/>
    <w:rsid w:val="005C1B18"/>
    <w:rsid w:val="005C33C9"/>
    <w:rsid w:val="005C69D3"/>
    <w:rsid w:val="005D39AD"/>
    <w:rsid w:val="005D3EB1"/>
    <w:rsid w:val="005D5A37"/>
    <w:rsid w:val="005E4823"/>
    <w:rsid w:val="005F10BF"/>
    <w:rsid w:val="005F64FE"/>
    <w:rsid w:val="0060087E"/>
    <w:rsid w:val="00600F87"/>
    <w:rsid w:val="006013CD"/>
    <w:rsid w:val="00602078"/>
    <w:rsid w:val="006024CC"/>
    <w:rsid w:val="006132FE"/>
    <w:rsid w:val="006143DE"/>
    <w:rsid w:val="00614741"/>
    <w:rsid w:val="0062264D"/>
    <w:rsid w:val="00622F64"/>
    <w:rsid w:val="00624048"/>
    <w:rsid w:val="00624C33"/>
    <w:rsid w:val="0064173B"/>
    <w:rsid w:val="0064375F"/>
    <w:rsid w:val="0064430D"/>
    <w:rsid w:val="00660CD2"/>
    <w:rsid w:val="00660D7B"/>
    <w:rsid w:val="00663F9B"/>
    <w:rsid w:val="00666E2C"/>
    <w:rsid w:val="00667C53"/>
    <w:rsid w:val="00670621"/>
    <w:rsid w:val="0067125E"/>
    <w:rsid w:val="0067176A"/>
    <w:rsid w:val="0068437E"/>
    <w:rsid w:val="006861F0"/>
    <w:rsid w:val="00694388"/>
    <w:rsid w:val="00694A6D"/>
    <w:rsid w:val="006A1EB1"/>
    <w:rsid w:val="006A2A93"/>
    <w:rsid w:val="006A50A1"/>
    <w:rsid w:val="006A5D32"/>
    <w:rsid w:val="006A6917"/>
    <w:rsid w:val="006B3AAB"/>
    <w:rsid w:val="006B3AD1"/>
    <w:rsid w:val="006B4D02"/>
    <w:rsid w:val="006C1CAD"/>
    <w:rsid w:val="006C5DE9"/>
    <w:rsid w:val="006C7DA1"/>
    <w:rsid w:val="006D26DB"/>
    <w:rsid w:val="006D6D5B"/>
    <w:rsid w:val="006E37F0"/>
    <w:rsid w:val="006F0A00"/>
    <w:rsid w:val="006F0AA2"/>
    <w:rsid w:val="006F1094"/>
    <w:rsid w:val="006F2CB1"/>
    <w:rsid w:val="006F527A"/>
    <w:rsid w:val="00702AA8"/>
    <w:rsid w:val="00702E14"/>
    <w:rsid w:val="00703952"/>
    <w:rsid w:val="007047BD"/>
    <w:rsid w:val="0070733F"/>
    <w:rsid w:val="00721C7A"/>
    <w:rsid w:val="007257D2"/>
    <w:rsid w:val="00725B48"/>
    <w:rsid w:val="007316CA"/>
    <w:rsid w:val="00733BF8"/>
    <w:rsid w:val="00740993"/>
    <w:rsid w:val="00740F70"/>
    <w:rsid w:val="0074207B"/>
    <w:rsid w:val="00742E7E"/>
    <w:rsid w:val="0074582B"/>
    <w:rsid w:val="007536C9"/>
    <w:rsid w:val="00753ADA"/>
    <w:rsid w:val="00753E34"/>
    <w:rsid w:val="0076229E"/>
    <w:rsid w:val="00763500"/>
    <w:rsid w:val="00786EE9"/>
    <w:rsid w:val="00790986"/>
    <w:rsid w:val="007A5C36"/>
    <w:rsid w:val="007A72FC"/>
    <w:rsid w:val="007A7F42"/>
    <w:rsid w:val="007B2450"/>
    <w:rsid w:val="007B3737"/>
    <w:rsid w:val="007C07BB"/>
    <w:rsid w:val="007C5EE7"/>
    <w:rsid w:val="007C6AF5"/>
    <w:rsid w:val="007C702D"/>
    <w:rsid w:val="007C7651"/>
    <w:rsid w:val="007D030B"/>
    <w:rsid w:val="007E0B46"/>
    <w:rsid w:val="007E1023"/>
    <w:rsid w:val="007E5B1A"/>
    <w:rsid w:val="00801E65"/>
    <w:rsid w:val="00803B2B"/>
    <w:rsid w:val="00803FB2"/>
    <w:rsid w:val="008040FE"/>
    <w:rsid w:val="00806669"/>
    <w:rsid w:val="00806BD6"/>
    <w:rsid w:val="008105F2"/>
    <w:rsid w:val="00820BA9"/>
    <w:rsid w:val="00821170"/>
    <w:rsid w:val="00833B14"/>
    <w:rsid w:val="008360CD"/>
    <w:rsid w:val="008363B5"/>
    <w:rsid w:val="00837CDB"/>
    <w:rsid w:val="00841E49"/>
    <w:rsid w:val="00847607"/>
    <w:rsid w:val="00854D44"/>
    <w:rsid w:val="008551C7"/>
    <w:rsid w:val="008627C4"/>
    <w:rsid w:val="00863121"/>
    <w:rsid w:val="00865853"/>
    <w:rsid w:val="008816DA"/>
    <w:rsid w:val="008830BB"/>
    <w:rsid w:val="00885730"/>
    <w:rsid w:val="00893CA3"/>
    <w:rsid w:val="00897593"/>
    <w:rsid w:val="00897759"/>
    <w:rsid w:val="008A7D68"/>
    <w:rsid w:val="008B05B8"/>
    <w:rsid w:val="008B3A27"/>
    <w:rsid w:val="008B4D56"/>
    <w:rsid w:val="008B73FD"/>
    <w:rsid w:val="008C78B0"/>
    <w:rsid w:val="008D3B89"/>
    <w:rsid w:val="008E4DA5"/>
    <w:rsid w:val="008F080D"/>
    <w:rsid w:val="008F480F"/>
    <w:rsid w:val="00902D96"/>
    <w:rsid w:val="00915BCA"/>
    <w:rsid w:val="00915E06"/>
    <w:rsid w:val="00922D8D"/>
    <w:rsid w:val="00923BF1"/>
    <w:rsid w:val="0092416B"/>
    <w:rsid w:val="0093317A"/>
    <w:rsid w:val="00935C22"/>
    <w:rsid w:val="0094461A"/>
    <w:rsid w:val="009450F5"/>
    <w:rsid w:val="00946C9B"/>
    <w:rsid w:val="00953777"/>
    <w:rsid w:val="00953E2E"/>
    <w:rsid w:val="00957255"/>
    <w:rsid w:val="00962623"/>
    <w:rsid w:val="009628EF"/>
    <w:rsid w:val="00966CF6"/>
    <w:rsid w:val="00970CEF"/>
    <w:rsid w:val="0097318A"/>
    <w:rsid w:val="009743B4"/>
    <w:rsid w:val="00974E3E"/>
    <w:rsid w:val="009764D5"/>
    <w:rsid w:val="0098540A"/>
    <w:rsid w:val="009911F3"/>
    <w:rsid w:val="009940D6"/>
    <w:rsid w:val="009A1CA9"/>
    <w:rsid w:val="009C73CB"/>
    <w:rsid w:val="009C772B"/>
    <w:rsid w:val="009D087B"/>
    <w:rsid w:val="009D3D51"/>
    <w:rsid w:val="009D4475"/>
    <w:rsid w:val="009E66F8"/>
    <w:rsid w:val="009F3648"/>
    <w:rsid w:val="009F450A"/>
    <w:rsid w:val="009F5A19"/>
    <w:rsid w:val="00A066F9"/>
    <w:rsid w:val="00A12E61"/>
    <w:rsid w:val="00A14E2D"/>
    <w:rsid w:val="00A157B3"/>
    <w:rsid w:val="00A2033A"/>
    <w:rsid w:val="00A20977"/>
    <w:rsid w:val="00A22352"/>
    <w:rsid w:val="00A34E46"/>
    <w:rsid w:val="00A479A5"/>
    <w:rsid w:val="00A52CF2"/>
    <w:rsid w:val="00A53E60"/>
    <w:rsid w:val="00A5476B"/>
    <w:rsid w:val="00A5484B"/>
    <w:rsid w:val="00A56BE5"/>
    <w:rsid w:val="00A57937"/>
    <w:rsid w:val="00A61438"/>
    <w:rsid w:val="00A6393C"/>
    <w:rsid w:val="00A6409C"/>
    <w:rsid w:val="00A673BD"/>
    <w:rsid w:val="00A72D9A"/>
    <w:rsid w:val="00A75ECE"/>
    <w:rsid w:val="00A93BE5"/>
    <w:rsid w:val="00A93BF4"/>
    <w:rsid w:val="00AA1AB5"/>
    <w:rsid w:val="00AA611A"/>
    <w:rsid w:val="00AB0358"/>
    <w:rsid w:val="00AB144A"/>
    <w:rsid w:val="00AB15FE"/>
    <w:rsid w:val="00AB7CF3"/>
    <w:rsid w:val="00AC428B"/>
    <w:rsid w:val="00AC6F2D"/>
    <w:rsid w:val="00AD0135"/>
    <w:rsid w:val="00AD0215"/>
    <w:rsid w:val="00AD10D4"/>
    <w:rsid w:val="00AE2DD2"/>
    <w:rsid w:val="00AE3C2C"/>
    <w:rsid w:val="00AF5037"/>
    <w:rsid w:val="00AF63DD"/>
    <w:rsid w:val="00AF7D41"/>
    <w:rsid w:val="00B02C77"/>
    <w:rsid w:val="00B03E51"/>
    <w:rsid w:val="00B065E9"/>
    <w:rsid w:val="00B073FB"/>
    <w:rsid w:val="00B07B2D"/>
    <w:rsid w:val="00B07CC5"/>
    <w:rsid w:val="00B105AA"/>
    <w:rsid w:val="00B10A57"/>
    <w:rsid w:val="00B1123D"/>
    <w:rsid w:val="00B21653"/>
    <w:rsid w:val="00B25DB7"/>
    <w:rsid w:val="00B276BC"/>
    <w:rsid w:val="00B322D7"/>
    <w:rsid w:val="00B32FDD"/>
    <w:rsid w:val="00B335C2"/>
    <w:rsid w:val="00B3770A"/>
    <w:rsid w:val="00B440FA"/>
    <w:rsid w:val="00B46474"/>
    <w:rsid w:val="00B53F63"/>
    <w:rsid w:val="00B54131"/>
    <w:rsid w:val="00B545E4"/>
    <w:rsid w:val="00B55FF0"/>
    <w:rsid w:val="00B60597"/>
    <w:rsid w:val="00B64D70"/>
    <w:rsid w:val="00B65453"/>
    <w:rsid w:val="00B655B8"/>
    <w:rsid w:val="00B67239"/>
    <w:rsid w:val="00B76238"/>
    <w:rsid w:val="00B76891"/>
    <w:rsid w:val="00B80F64"/>
    <w:rsid w:val="00B81A0D"/>
    <w:rsid w:val="00B83162"/>
    <w:rsid w:val="00B83DA6"/>
    <w:rsid w:val="00B8566C"/>
    <w:rsid w:val="00B86380"/>
    <w:rsid w:val="00B93756"/>
    <w:rsid w:val="00B9642F"/>
    <w:rsid w:val="00BA170D"/>
    <w:rsid w:val="00BA32ED"/>
    <w:rsid w:val="00BA487D"/>
    <w:rsid w:val="00BA592B"/>
    <w:rsid w:val="00BB260F"/>
    <w:rsid w:val="00BB2956"/>
    <w:rsid w:val="00BB50D4"/>
    <w:rsid w:val="00BB5B71"/>
    <w:rsid w:val="00BB6BC9"/>
    <w:rsid w:val="00BC41D3"/>
    <w:rsid w:val="00BD0DEC"/>
    <w:rsid w:val="00BD30A3"/>
    <w:rsid w:val="00BD3E07"/>
    <w:rsid w:val="00BD50F2"/>
    <w:rsid w:val="00BF0697"/>
    <w:rsid w:val="00BF07C3"/>
    <w:rsid w:val="00BF1A88"/>
    <w:rsid w:val="00BF5B6A"/>
    <w:rsid w:val="00C014D8"/>
    <w:rsid w:val="00C04209"/>
    <w:rsid w:val="00C05FC1"/>
    <w:rsid w:val="00C06526"/>
    <w:rsid w:val="00C076FF"/>
    <w:rsid w:val="00C134CC"/>
    <w:rsid w:val="00C15792"/>
    <w:rsid w:val="00C16D96"/>
    <w:rsid w:val="00C2283D"/>
    <w:rsid w:val="00C22A47"/>
    <w:rsid w:val="00C34845"/>
    <w:rsid w:val="00C34F57"/>
    <w:rsid w:val="00C3519F"/>
    <w:rsid w:val="00C36F28"/>
    <w:rsid w:val="00C41DC5"/>
    <w:rsid w:val="00C44D35"/>
    <w:rsid w:val="00C45D8C"/>
    <w:rsid w:val="00C54BE0"/>
    <w:rsid w:val="00C574A6"/>
    <w:rsid w:val="00C6171F"/>
    <w:rsid w:val="00C710A7"/>
    <w:rsid w:val="00C72C26"/>
    <w:rsid w:val="00C75C72"/>
    <w:rsid w:val="00C92CE6"/>
    <w:rsid w:val="00CA637E"/>
    <w:rsid w:val="00CB0BC8"/>
    <w:rsid w:val="00CB7FE2"/>
    <w:rsid w:val="00CC2BBD"/>
    <w:rsid w:val="00CC3612"/>
    <w:rsid w:val="00CC7C54"/>
    <w:rsid w:val="00CD211B"/>
    <w:rsid w:val="00CD62DA"/>
    <w:rsid w:val="00CE5EA2"/>
    <w:rsid w:val="00CF5DA6"/>
    <w:rsid w:val="00D00D9D"/>
    <w:rsid w:val="00D0273B"/>
    <w:rsid w:val="00D02F5A"/>
    <w:rsid w:val="00D04F64"/>
    <w:rsid w:val="00D05E6F"/>
    <w:rsid w:val="00D1223F"/>
    <w:rsid w:val="00D259CC"/>
    <w:rsid w:val="00D25D85"/>
    <w:rsid w:val="00D266C5"/>
    <w:rsid w:val="00D335E0"/>
    <w:rsid w:val="00D33905"/>
    <w:rsid w:val="00D3568E"/>
    <w:rsid w:val="00D36D87"/>
    <w:rsid w:val="00D40E1A"/>
    <w:rsid w:val="00D41046"/>
    <w:rsid w:val="00D41457"/>
    <w:rsid w:val="00D422BB"/>
    <w:rsid w:val="00D43500"/>
    <w:rsid w:val="00D5132F"/>
    <w:rsid w:val="00D51BC5"/>
    <w:rsid w:val="00D53386"/>
    <w:rsid w:val="00D537A5"/>
    <w:rsid w:val="00D551E5"/>
    <w:rsid w:val="00D60596"/>
    <w:rsid w:val="00D60A4D"/>
    <w:rsid w:val="00D61001"/>
    <w:rsid w:val="00D624E7"/>
    <w:rsid w:val="00D668C4"/>
    <w:rsid w:val="00D70549"/>
    <w:rsid w:val="00D71C16"/>
    <w:rsid w:val="00D75B94"/>
    <w:rsid w:val="00D865B3"/>
    <w:rsid w:val="00D962E1"/>
    <w:rsid w:val="00D97740"/>
    <w:rsid w:val="00DA367D"/>
    <w:rsid w:val="00DA508F"/>
    <w:rsid w:val="00DA6772"/>
    <w:rsid w:val="00DB44BD"/>
    <w:rsid w:val="00DC0B9B"/>
    <w:rsid w:val="00DC7F8E"/>
    <w:rsid w:val="00DD336B"/>
    <w:rsid w:val="00DD4F56"/>
    <w:rsid w:val="00DD517A"/>
    <w:rsid w:val="00DE1EFA"/>
    <w:rsid w:val="00DE3518"/>
    <w:rsid w:val="00DE6D58"/>
    <w:rsid w:val="00DF2AFE"/>
    <w:rsid w:val="00DF2CF0"/>
    <w:rsid w:val="00DF6C2A"/>
    <w:rsid w:val="00DF723A"/>
    <w:rsid w:val="00DF7E37"/>
    <w:rsid w:val="00E0010F"/>
    <w:rsid w:val="00E02898"/>
    <w:rsid w:val="00E02FF1"/>
    <w:rsid w:val="00E0394B"/>
    <w:rsid w:val="00E10907"/>
    <w:rsid w:val="00E10CAF"/>
    <w:rsid w:val="00E13234"/>
    <w:rsid w:val="00E14C10"/>
    <w:rsid w:val="00E210F3"/>
    <w:rsid w:val="00E2168C"/>
    <w:rsid w:val="00E22903"/>
    <w:rsid w:val="00E23B67"/>
    <w:rsid w:val="00E425FA"/>
    <w:rsid w:val="00E453F5"/>
    <w:rsid w:val="00E45DD6"/>
    <w:rsid w:val="00E53FA4"/>
    <w:rsid w:val="00E70271"/>
    <w:rsid w:val="00E70489"/>
    <w:rsid w:val="00E72568"/>
    <w:rsid w:val="00E72C88"/>
    <w:rsid w:val="00E75AC2"/>
    <w:rsid w:val="00E75DAB"/>
    <w:rsid w:val="00E76CA3"/>
    <w:rsid w:val="00E812A3"/>
    <w:rsid w:val="00E83895"/>
    <w:rsid w:val="00E86B91"/>
    <w:rsid w:val="00E87C8B"/>
    <w:rsid w:val="00E90792"/>
    <w:rsid w:val="00E90AF2"/>
    <w:rsid w:val="00E93120"/>
    <w:rsid w:val="00E96332"/>
    <w:rsid w:val="00EA03B9"/>
    <w:rsid w:val="00EA52FF"/>
    <w:rsid w:val="00EB1628"/>
    <w:rsid w:val="00EB59F2"/>
    <w:rsid w:val="00EE5724"/>
    <w:rsid w:val="00EF0E93"/>
    <w:rsid w:val="00EF439F"/>
    <w:rsid w:val="00EF45B0"/>
    <w:rsid w:val="00EF4D1E"/>
    <w:rsid w:val="00F015EC"/>
    <w:rsid w:val="00F02FDA"/>
    <w:rsid w:val="00F04E81"/>
    <w:rsid w:val="00F0709B"/>
    <w:rsid w:val="00F07EB9"/>
    <w:rsid w:val="00F16EDA"/>
    <w:rsid w:val="00F17817"/>
    <w:rsid w:val="00F20008"/>
    <w:rsid w:val="00F217F4"/>
    <w:rsid w:val="00F22060"/>
    <w:rsid w:val="00F2350E"/>
    <w:rsid w:val="00F24409"/>
    <w:rsid w:val="00F36243"/>
    <w:rsid w:val="00F37EAE"/>
    <w:rsid w:val="00F40167"/>
    <w:rsid w:val="00F41025"/>
    <w:rsid w:val="00F45A0B"/>
    <w:rsid w:val="00F65CD3"/>
    <w:rsid w:val="00F6658D"/>
    <w:rsid w:val="00F671DD"/>
    <w:rsid w:val="00F71C20"/>
    <w:rsid w:val="00F75293"/>
    <w:rsid w:val="00F777E9"/>
    <w:rsid w:val="00F81E20"/>
    <w:rsid w:val="00F85726"/>
    <w:rsid w:val="00F8612D"/>
    <w:rsid w:val="00F957FA"/>
    <w:rsid w:val="00FA1365"/>
    <w:rsid w:val="00FA326C"/>
    <w:rsid w:val="00FA46A2"/>
    <w:rsid w:val="00FB127A"/>
    <w:rsid w:val="00FB50E5"/>
    <w:rsid w:val="00FB6BF2"/>
    <w:rsid w:val="00FB6E84"/>
    <w:rsid w:val="00FB76B1"/>
    <w:rsid w:val="00FC142E"/>
    <w:rsid w:val="00FC1FB3"/>
    <w:rsid w:val="00FC23FC"/>
    <w:rsid w:val="00FC3A2F"/>
    <w:rsid w:val="00FC603D"/>
    <w:rsid w:val="00FC63C0"/>
    <w:rsid w:val="00FD0F94"/>
    <w:rsid w:val="00FD1DA0"/>
    <w:rsid w:val="00FE1675"/>
    <w:rsid w:val="00FE4E77"/>
    <w:rsid w:val="00FE76D2"/>
    <w:rsid w:val="00FF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D06F3"/>
  <w15:chartTrackingRefBased/>
  <w15:docId w15:val="{43A8CF7E-A36C-4C8A-9E53-A69568D43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023"/>
    <w:pPr>
      <w:spacing w:before="120" w:after="0" w:line="240" w:lineRule="auto"/>
      <w:ind w:firstLine="1418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aliases w:val="TU_Chapter Number"/>
    <w:basedOn w:val="Normal"/>
    <w:next w:val="Normal"/>
    <w:link w:val="Heading1Char"/>
    <w:uiPriority w:val="9"/>
    <w:qFormat/>
    <w:rsid w:val="001A01FC"/>
    <w:pPr>
      <w:keepNext/>
      <w:keepLines/>
      <w:numPr>
        <w:numId w:val="2"/>
      </w:numPr>
      <w:spacing w:before="0"/>
      <w:ind w:left="432"/>
      <w:jc w:val="center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72E"/>
    <w:pPr>
      <w:keepNext/>
      <w:keepLines/>
      <w:numPr>
        <w:ilvl w:val="1"/>
        <w:numId w:val="2"/>
      </w:numPr>
      <w:spacing w:befor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3952"/>
    <w:pPr>
      <w:keepNext/>
      <w:keepLines/>
      <w:numPr>
        <w:ilvl w:val="2"/>
        <w:numId w:val="2"/>
      </w:numPr>
      <w:tabs>
        <w:tab w:val="left" w:pos="1701"/>
      </w:tabs>
      <w:spacing w:before="0"/>
      <w:ind w:left="0" w:firstLine="1134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3952"/>
    <w:pPr>
      <w:keepNext/>
      <w:keepLines/>
      <w:numPr>
        <w:ilvl w:val="3"/>
        <w:numId w:val="2"/>
      </w:numPr>
      <w:tabs>
        <w:tab w:val="left" w:pos="2694"/>
      </w:tabs>
      <w:spacing w:before="0"/>
      <w:ind w:left="0" w:firstLine="1985"/>
      <w:outlineLvl w:val="3"/>
    </w:pPr>
    <w:rPr>
      <w:rFonts w:eastAsia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3952"/>
    <w:pPr>
      <w:keepNext/>
      <w:keepLines/>
      <w:numPr>
        <w:ilvl w:val="4"/>
        <w:numId w:val="2"/>
      </w:numPr>
      <w:tabs>
        <w:tab w:val="left" w:pos="2410"/>
      </w:tabs>
      <w:spacing w:before="0"/>
      <w:ind w:hanging="34"/>
      <w:outlineLvl w:val="4"/>
    </w:pPr>
    <w:rPr>
      <w:rFonts w:eastAsia="Times New Roman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72E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72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72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72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023"/>
    <w:pPr>
      <w:tabs>
        <w:tab w:val="center" w:pos="4680"/>
        <w:tab w:val="right" w:pos="9360"/>
      </w:tabs>
      <w:spacing w:before="0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7E1023"/>
    <w:rPr>
      <w:rFonts w:ascii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7E1023"/>
    <w:pPr>
      <w:tabs>
        <w:tab w:val="center" w:pos="4513"/>
        <w:tab w:val="right" w:pos="9026"/>
      </w:tabs>
      <w:spacing w:before="0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7E1023"/>
    <w:rPr>
      <w:rFonts w:ascii="TH Sarabun New" w:hAnsi="TH Sarabun New" w:cs="Angsana New"/>
      <w:sz w:val="32"/>
      <w:szCs w:val="40"/>
    </w:rPr>
  </w:style>
  <w:style w:type="table" w:styleId="TableGrid">
    <w:name w:val="Table Grid"/>
    <w:basedOn w:val="TableNormal"/>
    <w:uiPriority w:val="59"/>
    <w:rsid w:val="007E1023"/>
    <w:pPr>
      <w:spacing w:after="0" w:line="240" w:lineRule="auto"/>
      <w:jc w:val="center"/>
    </w:pPr>
    <w:rPr>
      <w:rFonts w:ascii="TH SarabunPSK" w:hAnsi="TH SarabunPSK" w:cs="TH SarabunPSK"/>
      <w:sz w:val="32"/>
      <w:szCs w:val="3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aliases w:val="TU_Chapter Number Char"/>
    <w:basedOn w:val="DefaultParagraphFont"/>
    <w:link w:val="Heading1"/>
    <w:uiPriority w:val="9"/>
    <w:rsid w:val="001A01FC"/>
    <w:rPr>
      <w:rFonts w:ascii="TH Sarabun New" w:eastAsiaTheme="majorEastAsia" w:hAnsi="TH Sarabun New" w:cs="TH Sarabun New"/>
      <w:b/>
      <w:bCs/>
      <w:color w:val="000000" w:themeColor="text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3952"/>
    <w:rPr>
      <w:rFonts w:ascii="TH Sarabun New" w:eastAsia="Times New Roman" w:hAnsi="TH Sarabun New" w:cs="TH Sarabun New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03952"/>
    <w:rPr>
      <w:rFonts w:ascii="TH Sarabun New" w:eastAsia="Times New Roman" w:hAnsi="TH Sarabun New" w:cs="TH Sarabun New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703952"/>
    <w:rPr>
      <w:rFonts w:ascii="TH Sarabun New" w:eastAsia="Times New Roman" w:hAnsi="TH Sarabun New" w:cs="TH Sarabun New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172E"/>
    <w:rPr>
      <w:rFonts w:ascii="TH Sarabun New" w:eastAsiaTheme="majorEastAsia" w:hAnsi="TH Sarabun New" w:cs="TH Sarabun New"/>
      <w:b/>
      <w:bCs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4018B"/>
    <w:pPr>
      <w:spacing w:before="0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018B"/>
    <w:rPr>
      <w:rFonts w:ascii="TH Sarabun New" w:hAnsi="TH Sarabun New"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34018B"/>
    <w:rPr>
      <w:sz w:val="32"/>
      <w:szCs w:val="32"/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033A"/>
    <w:pPr>
      <w:spacing w:before="0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33A"/>
    <w:rPr>
      <w:rFonts w:ascii="Segoe UI" w:hAnsi="Segoe UI" w:cs="Angsana New"/>
      <w:sz w:val="18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72E"/>
    <w:rPr>
      <w:rFonts w:asciiTheme="majorHAnsi" w:eastAsiaTheme="majorEastAsia" w:hAnsiTheme="majorHAnsi" w:cstheme="majorBidi"/>
      <w:color w:val="1F4D78" w:themeColor="accent1" w:themeShade="7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72E"/>
    <w:rPr>
      <w:rFonts w:asciiTheme="majorHAnsi" w:eastAsiaTheme="majorEastAsia" w:hAnsiTheme="majorHAnsi" w:cstheme="majorBidi"/>
      <w:i/>
      <w:iCs/>
      <w:color w:val="1F4D78" w:themeColor="accent1" w:themeShade="7F"/>
      <w:sz w:val="32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72E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7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customStyle="1" w:styleId="AbstractThai">
    <w:name w:val="Abstract(Thai)"/>
    <w:basedOn w:val="Heading1"/>
    <w:link w:val="AbstractThaiChar"/>
    <w:qFormat/>
    <w:rsid w:val="0037172E"/>
    <w:pPr>
      <w:numPr>
        <w:numId w:val="0"/>
      </w:numPr>
    </w:pPr>
  </w:style>
  <w:style w:type="paragraph" w:customStyle="1" w:styleId="AbstractEnglish">
    <w:name w:val="Abstract(English)"/>
    <w:basedOn w:val="Heading1"/>
    <w:link w:val="AbstractEnglishChar"/>
    <w:qFormat/>
    <w:rsid w:val="0037172E"/>
    <w:pPr>
      <w:numPr>
        <w:numId w:val="0"/>
      </w:numPr>
      <w:tabs>
        <w:tab w:val="left" w:pos="3686"/>
      </w:tabs>
      <w:ind w:left="432"/>
    </w:pPr>
  </w:style>
  <w:style w:type="character" w:customStyle="1" w:styleId="AbstractThaiChar">
    <w:name w:val="Abstract(Thai) Char"/>
    <w:basedOn w:val="Heading1Char"/>
    <w:link w:val="AbstractThai"/>
    <w:rsid w:val="0037172E"/>
    <w:rPr>
      <w:rFonts w:ascii="TH Sarabun New" w:eastAsiaTheme="majorEastAsia" w:hAnsi="TH Sarabun New" w:cs="TH Sarabun New"/>
      <w:b/>
      <w:bCs/>
      <w:color w:val="000000" w:themeColor="text1"/>
      <w:sz w:val="36"/>
      <w:szCs w:val="36"/>
    </w:rPr>
  </w:style>
  <w:style w:type="character" w:customStyle="1" w:styleId="AbstractEnglishChar">
    <w:name w:val="Abstract(English) Char"/>
    <w:basedOn w:val="Heading1Char"/>
    <w:link w:val="AbstractEnglish"/>
    <w:rsid w:val="0037172E"/>
    <w:rPr>
      <w:rFonts w:ascii="TH Sarabun New" w:eastAsiaTheme="majorEastAsia" w:hAnsi="TH Sarabun New" w:cs="TH Sarabun New"/>
      <w:b/>
      <w:bCs/>
      <w:color w:val="000000" w:themeColor="text1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64430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66510"/>
    <w:pPr>
      <w:spacing w:after="300"/>
      <w:ind w:firstLine="0"/>
    </w:pPr>
    <w:rPr>
      <w:rFonts w:eastAsia="TH Sarabun New"/>
    </w:rPr>
  </w:style>
  <w:style w:type="paragraph" w:styleId="TOC2">
    <w:name w:val="toc 2"/>
    <w:basedOn w:val="Normal"/>
    <w:next w:val="Normal"/>
    <w:autoRedefine/>
    <w:uiPriority w:val="39"/>
    <w:unhideWhenUsed/>
    <w:rsid w:val="0064430D"/>
    <w:pPr>
      <w:spacing w:after="100"/>
      <w:ind w:left="318" w:firstLine="0"/>
    </w:pPr>
    <w:rPr>
      <w:rFonts w:eastAsia="TH Sarabun New"/>
    </w:rPr>
  </w:style>
  <w:style w:type="paragraph" w:styleId="TOC3">
    <w:name w:val="toc 3"/>
    <w:basedOn w:val="Normal"/>
    <w:next w:val="Normal"/>
    <w:autoRedefine/>
    <w:uiPriority w:val="39"/>
    <w:unhideWhenUsed/>
    <w:rsid w:val="0064430D"/>
    <w:pPr>
      <w:spacing w:after="100"/>
      <w:ind w:left="641" w:firstLine="0"/>
    </w:pPr>
    <w:rPr>
      <w:rFonts w:eastAsia="TH Sarabun New"/>
    </w:rPr>
  </w:style>
  <w:style w:type="paragraph" w:styleId="TOCHeading">
    <w:name w:val="TOC Heading"/>
    <w:basedOn w:val="Heading1"/>
    <w:next w:val="Normal"/>
    <w:uiPriority w:val="39"/>
    <w:unhideWhenUsed/>
    <w:qFormat/>
    <w:rsid w:val="00566510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sz w:val="32"/>
      <w:szCs w:val="32"/>
      <w:lang w:bidi="ar-SA"/>
    </w:rPr>
  </w:style>
  <w:style w:type="paragraph" w:customStyle="1" w:styleId="Appendix">
    <w:name w:val="Appendix"/>
    <w:basedOn w:val="Heading1"/>
    <w:link w:val="AppendixChar"/>
    <w:qFormat/>
    <w:rsid w:val="00B55FF0"/>
    <w:pPr>
      <w:numPr>
        <w:numId w:val="0"/>
      </w:numPr>
      <w:ind w:left="432"/>
    </w:pPr>
  </w:style>
  <w:style w:type="paragraph" w:customStyle="1" w:styleId="AppendixH2">
    <w:name w:val="Appendix_H2"/>
    <w:basedOn w:val="Heading2"/>
    <w:link w:val="AppendixH2Char"/>
    <w:qFormat/>
    <w:rsid w:val="00462AF0"/>
    <w:pPr>
      <w:numPr>
        <w:ilvl w:val="0"/>
        <w:numId w:val="0"/>
      </w:numPr>
    </w:pPr>
    <w:rPr>
      <w:sz w:val="36"/>
      <w:szCs w:val="36"/>
    </w:rPr>
  </w:style>
  <w:style w:type="character" w:customStyle="1" w:styleId="AppendixChar">
    <w:name w:val="Appendix Char"/>
    <w:basedOn w:val="Heading1Char"/>
    <w:link w:val="Appendix"/>
    <w:rsid w:val="00B55FF0"/>
    <w:rPr>
      <w:rFonts w:ascii="TH Sarabun New" w:eastAsiaTheme="majorEastAsia" w:hAnsi="TH Sarabun New" w:cs="TH Sarabun New"/>
      <w:b/>
      <w:bCs/>
      <w:color w:val="000000" w:themeColor="text1"/>
      <w:sz w:val="36"/>
      <w:szCs w:val="36"/>
    </w:rPr>
  </w:style>
  <w:style w:type="paragraph" w:styleId="Caption">
    <w:name w:val="caption"/>
    <w:basedOn w:val="Normal"/>
    <w:next w:val="Normal"/>
    <w:uiPriority w:val="35"/>
    <w:unhideWhenUsed/>
    <w:qFormat/>
    <w:rsid w:val="00663F9B"/>
    <w:pPr>
      <w:spacing w:after="200"/>
      <w:ind w:firstLine="0"/>
      <w:jc w:val="center"/>
    </w:pPr>
    <w:rPr>
      <w:rFonts w:eastAsia="TH Sarabun New"/>
      <w:b/>
      <w:bCs/>
      <w:sz w:val="28"/>
      <w:szCs w:val="28"/>
    </w:rPr>
  </w:style>
  <w:style w:type="character" w:customStyle="1" w:styleId="AppendixH2Char">
    <w:name w:val="Appendix_H2 Char"/>
    <w:basedOn w:val="Heading2Char"/>
    <w:link w:val="AppendixH2"/>
    <w:rsid w:val="00B55FF0"/>
    <w:rPr>
      <w:rFonts w:ascii="TH Sarabun New" w:eastAsiaTheme="majorEastAsia" w:hAnsi="TH Sarabun New" w:cs="TH Sarabun New"/>
      <w:b/>
      <w:bCs/>
      <w:sz w:val="36"/>
      <w:szCs w:val="36"/>
    </w:rPr>
  </w:style>
  <w:style w:type="table" w:styleId="PlainTable5">
    <w:name w:val="Plain Table 5"/>
    <w:basedOn w:val="TableNormal"/>
    <w:uiPriority w:val="45"/>
    <w:rsid w:val="0024197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275FB9"/>
    <w:pPr>
      <w:spacing w:before="0"/>
      <w:ind w:firstLine="0"/>
    </w:pPr>
    <w:rPr>
      <w:rFonts w:eastAsia="TH Sarabun New"/>
    </w:rPr>
  </w:style>
  <w:style w:type="table" w:styleId="PlainTable3">
    <w:name w:val="Plain Table 3"/>
    <w:basedOn w:val="TableNormal"/>
    <w:uiPriority w:val="43"/>
    <w:rsid w:val="002419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A34A6"/>
    <w:pPr>
      <w:ind w:left="720"/>
      <w:contextualSpacing/>
    </w:pPr>
    <w:rPr>
      <w:rFonts w:eastAsia="TH Sarabun New"/>
    </w:rPr>
  </w:style>
  <w:style w:type="character" w:styleId="CommentReference">
    <w:name w:val="annotation reference"/>
    <w:basedOn w:val="DefaultParagraphFont"/>
    <w:uiPriority w:val="99"/>
    <w:semiHidden/>
    <w:unhideWhenUsed/>
    <w:rsid w:val="005902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02A1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02A1"/>
    <w:rPr>
      <w:rFonts w:ascii="TH Sarabun New" w:hAnsi="TH Sarabun New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02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02A1"/>
    <w:rPr>
      <w:rFonts w:ascii="TH Sarabun New" w:hAnsi="TH Sarabun New" w:cs="Angsana New"/>
      <w:b/>
      <w:bCs/>
      <w:sz w:val="20"/>
      <w:szCs w:val="25"/>
    </w:rPr>
  </w:style>
  <w:style w:type="paragraph" w:styleId="NormalWeb">
    <w:name w:val="Normal (Web)"/>
    <w:basedOn w:val="Normal"/>
    <w:uiPriority w:val="99"/>
    <w:unhideWhenUsed/>
    <w:rsid w:val="00013B68"/>
    <w:rPr>
      <w:rFonts w:ascii="Times New Roman" w:hAnsi="Times New Roman" w:cs="Angsana New"/>
      <w:sz w:val="24"/>
      <w:szCs w:val="30"/>
    </w:rPr>
  </w:style>
  <w:style w:type="paragraph" w:styleId="TOC4">
    <w:name w:val="toc 4"/>
    <w:basedOn w:val="Normal"/>
    <w:next w:val="Normal"/>
    <w:autoRedefine/>
    <w:uiPriority w:val="39"/>
    <w:unhideWhenUsed/>
    <w:rsid w:val="009A1CA9"/>
    <w:pPr>
      <w:spacing w:after="100"/>
      <w:ind w:left="960"/>
    </w:pPr>
    <w:rPr>
      <w:rFonts w:cs="Angsana New"/>
      <w:szCs w:val="40"/>
    </w:rPr>
  </w:style>
  <w:style w:type="paragraph" w:styleId="TOC5">
    <w:name w:val="toc 5"/>
    <w:basedOn w:val="Normal"/>
    <w:next w:val="Normal"/>
    <w:autoRedefine/>
    <w:uiPriority w:val="39"/>
    <w:unhideWhenUsed/>
    <w:rsid w:val="009A1CA9"/>
    <w:pPr>
      <w:spacing w:after="100"/>
      <w:ind w:left="1280"/>
    </w:pPr>
    <w:rPr>
      <w:rFonts w:cs="Angsana New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84760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B6E8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015E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CD3"/>
    <w:pPr>
      <w:spacing w:before="0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CD3"/>
    <w:rPr>
      <w:rFonts w:ascii="Consolas" w:hAnsi="Consolas" w:cs="Angsana New"/>
      <w:sz w:val="20"/>
      <w:szCs w:val="25"/>
    </w:rPr>
  </w:style>
  <w:style w:type="paragraph" w:customStyle="1" w:styleId="TUChapter">
    <w:name w:val="TU_Chapter"/>
    <w:basedOn w:val="Heading1"/>
    <w:link w:val="TUChapterChar"/>
    <w:qFormat/>
    <w:rsid w:val="00262C1E"/>
    <w:pPr>
      <w:ind w:left="0" w:firstLine="0"/>
    </w:pPr>
    <w:rPr>
      <w:b w:val="0"/>
      <w:color w:val="auto"/>
    </w:rPr>
  </w:style>
  <w:style w:type="character" w:customStyle="1" w:styleId="TUChapterChar">
    <w:name w:val="TU_Chapter Char"/>
    <w:basedOn w:val="DefaultParagraphFont"/>
    <w:link w:val="TUChapter"/>
    <w:rsid w:val="00262C1E"/>
    <w:rPr>
      <w:rFonts w:ascii="TH Sarabun New" w:eastAsiaTheme="majorEastAsia" w:hAnsi="TH Sarabun New" w:cs="TH Sarabun New"/>
      <w:bCs/>
      <w:sz w:val="36"/>
      <w:szCs w:val="36"/>
    </w:rPr>
  </w:style>
  <w:style w:type="paragraph" w:customStyle="1" w:styleId="TUParagraphNormal">
    <w:name w:val="TU_Paragraph_Normal"/>
    <w:basedOn w:val="Normal"/>
    <w:qFormat/>
    <w:rsid w:val="007257D2"/>
    <w:pPr>
      <w:spacing w:before="0"/>
      <w:ind w:firstLine="1152"/>
    </w:pPr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hyperlink" Target="https://onnxruntime.ai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www.google.com/search?q=https://ai.meta.com/llama/" TargetMode="External"/><Relationship Id="rId38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header" Target="header5.xml"/><Relationship Id="rId37" Type="http://schemas.openxmlformats.org/officeDocument/2006/relationships/hyperlink" Target="https://vercel.com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tailwindcss.com/" TargetMode="Externa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react.dev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2568-2_SpecialProjects-1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4CC35-9A0A-4E7A-9668-D8C865AA6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2568-2_SpecialProjects-1_Template</Template>
  <TotalTime>1191</TotalTime>
  <Pages>51</Pages>
  <Words>7952</Words>
  <Characters>45329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ชิติพัทธ์ จำปา</dc:creator>
  <cp:keywords/>
  <dc:description/>
  <cp:lastModifiedBy>chitipat jampa</cp:lastModifiedBy>
  <cp:revision>493</cp:revision>
  <cp:lastPrinted>2026-04-26T09:39:00Z</cp:lastPrinted>
  <dcterms:created xsi:type="dcterms:W3CDTF">2026-03-31T14:17:00Z</dcterms:created>
  <dcterms:modified xsi:type="dcterms:W3CDTF">2026-05-05T17:28:00Z</dcterms:modified>
</cp:coreProperties>
</file>